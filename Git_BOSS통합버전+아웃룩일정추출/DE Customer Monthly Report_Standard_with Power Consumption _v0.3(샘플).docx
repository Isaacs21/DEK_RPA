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7F2B5D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7F2B5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7F2B5D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p w14:paraId="79EB1E3E" w14:textId="77777777" w:rsidR="002701D1" w:rsidRPr="002701D1" w:rsidRDefault="002701D1" w:rsidP="002701D1">
      <w:pPr>
        <w:rPr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11E0A695" w14:textId="77777777" w:rsidR="00453874" w:rsidRDefault="00453874" w:rsidP="00453874"/>
    <w:p w14:paraId="2A5127C7" w14:textId="77777777" w:rsidR="00AF62B9" w:rsidRDefault="00AF62B9" w:rsidP="00453874">
      <w:pPr>
        <w:rPr>
          <w:rFonts w:hint="eastAsia"/>
        </w:rPr>
      </w:pPr>
      <w:bookmarkStart w:id="5" w:name="Temp_Chart"/>
      <w:bookmarkEnd w:id="5"/>
    </w:p>
    <w:p w14:paraId="15A046FE" w14:textId="1AFA4216" w:rsidR="00AF62B9" w:rsidRPr="00453874" w:rsidRDefault="00AF62B9" w:rsidP="00453874">
      <w:pPr>
        <w:rPr>
          <w:rFonts w:hint="eastAsia"/>
        </w:rPr>
      </w:pPr>
      <w:r>
        <w:br w:type="page"/>
      </w:r>
    </w:p>
    <w:p w14:paraId="2A3F6EB2" w14:textId="5C696E97" w:rsidR="00D47CB4" w:rsidRDefault="00BB4188" w:rsidP="00D47CB4">
      <w:pPr>
        <w:pStyle w:val="af3"/>
        <w:rPr>
          <w:lang w:val="en-SG"/>
        </w:rPr>
      </w:pPr>
      <w:bookmarkStart w:id="6" w:name="_Hlk136439336"/>
      <w:r>
        <w:lastRenderedPageBreak/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74A7E57C" w14:textId="77777777" w:rsidR="0009393A" w:rsidRDefault="0009393A" w:rsidP="002C1AC4">
      <w:pPr>
        <w:rPr>
          <w:lang w:val="en-SG"/>
        </w:rPr>
      </w:pPr>
    </w:p>
    <w:p w14:paraId="6E646EF4" w14:textId="77777777" w:rsidR="00AF62B9" w:rsidRDefault="00AF62B9" w:rsidP="002C1AC4">
      <w:pPr>
        <w:rPr>
          <w:rFonts w:hint="eastAsia"/>
          <w:lang w:val="en-SG"/>
        </w:rPr>
      </w:pPr>
      <w:bookmarkStart w:id="7" w:name="Temp_Humidity"/>
      <w:bookmarkEnd w:id="7"/>
    </w:p>
    <w:p w14:paraId="67D9AAAC" w14:textId="3483BA7E" w:rsidR="00DC44E9" w:rsidRDefault="00DC44E9">
      <w:pPr>
        <w:rPr>
          <w:lang w:val="en-SG"/>
        </w:rPr>
      </w:pPr>
      <w:r>
        <w:rPr>
          <w:lang w:val="en-SG"/>
        </w:rPr>
        <w:br w:type="page"/>
      </w:r>
    </w:p>
    <w:p w14:paraId="3C96399B" w14:textId="77777777" w:rsidR="00DC44E9" w:rsidRDefault="00DC44E9" w:rsidP="002C1AC4">
      <w:pPr>
        <w:rPr>
          <w:lang w:val="en-SG"/>
        </w:rPr>
      </w:pPr>
    </w:p>
    <w:p w14:paraId="57335F41" w14:textId="77777777" w:rsidR="006A3D4E" w:rsidRDefault="006A3D4E" w:rsidP="002C1AC4">
      <w:pPr>
        <w:rPr>
          <w:lang w:val="en-SG"/>
        </w:rPr>
      </w:pPr>
    </w:p>
    <w:p w14:paraId="7B6929F1" w14:textId="77777777" w:rsidR="006A3D4E" w:rsidRDefault="006A3D4E" w:rsidP="002C1AC4">
      <w:pPr>
        <w:rPr>
          <w:lang w:val="en-SG"/>
        </w:rPr>
      </w:pPr>
    </w:p>
    <w:p w14:paraId="6C103775" w14:textId="77777777" w:rsidR="006A3D4E" w:rsidRDefault="006A3D4E" w:rsidP="002C1AC4">
      <w:pPr>
        <w:rPr>
          <w:lang w:val="en-SG"/>
        </w:rPr>
      </w:pPr>
    </w:p>
    <w:p w14:paraId="0B0A833E" w14:textId="77777777" w:rsidR="006A3D4E" w:rsidRDefault="006A3D4E" w:rsidP="002C1AC4">
      <w:pPr>
        <w:rPr>
          <w:lang w:val="en-SG"/>
        </w:rPr>
      </w:pPr>
    </w:p>
    <w:p w14:paraId="5C4A9952" w14:textId="77777777" w:rsidR="006A3D4E" w:rsidRDefault="006A3D4E" w:rsidP="002C1AC4">
      <w:pPr>
        <w:rPr>
          <w:lang w:val="en-SG"/>
        </w:rPr>
      </w:pPr>
    </w:p>
    <w:p w14:paraId="2F1B957D" w14:textId="77777777" w:rsidR="006A3D4E" w:rsidRDefault="006A3D4E" w:rsidP="002C1AC4">
      <w:pPr>
        <w:rPr>
          <w:lang w:val="en-SG"/>
        </w:rPr>
      </w:pPr>
    </w:p>
    <w:p w14:paraId="55226733" w14:textId="77777777" w:rsidR="006A3D4E" w:rsidRDefault="006A3D4E" w:rsidP="002C1AC4">
      <w:pPr>
        <w:rPr>
          <w:lang w:val="en-SG"/>
        </w:rPr>
      </w:pPr>
    </w:p>
    <w:p w14:paraId="6CD61BD9" w14:textId="77777777" w:rsidR="006A3D4E" w:rsidRDefault="006A3D4E" w:rsidP="002C1AC4">
      <w:pPr>
        <w:rPr>
          <w:lang w:val="en-SG"/>
        </w:rPr>
      </w:pPr>
    </w:p>
    <w:p w14:paraId="7EA253B8" w14:textId="77777777" w:rsidR="006A3D4E" w:rsidRDefault="006A3D4E" w:rsidP="002C1AC4">
      <w:pPr>
        <w:rPr>
          <w:lang w:val="en-SG"/>
        </w:rPr>
      </w:pPr>
    </w:p>
    <w:p w14:paraId="34EA1104" w14:textId="77777777" w:rsidR="006A3D4E" w:rsidRDefault="006A3D4E" w:rsidP="002C1AC4">
      <w:pPr>
        <w:rPr>
          <w:lang w:val="en-SG"/>
        </w:rPr>
      </w:pPr>
    </w:p>
    <w:p w14:paraId="54A8AD54" w14:textId="77777777" w:rsidR="006A3D4E" w:rsidRDefault="006A3D4E" w:rsidP="002C1AC4">
      <w:pPr>
        <w:rPr>
          <w:lang w:val="en-SG"/>
        </w:rPr>
      </w:pPr>
    </w:p>
    <w:p w14:paraId="32D0EE62" w14:textId="77777777" w:rsidR="006A3D4E" w:rsidRDefault="006A3D4E" w:rsidP="002C1AC4">
      <w:pPr>
        <w:rPr>
          <w:lang w:val="en-SG"/>
        </w:rPr>
      </w:pPr>
    </w:p>
    <w:p w14:paraId="0DE2642F" w14:textId="77777777" w:rsidR="006A3D4E" w:rsidRDefault="006A3D4E" w:rsidP="002C1AC4">
      <w:pPr>
        <w:rPr>
          <w:lang w:val="en-SG"/>
        </w:rPr>
      </w:pPr>
    </w:p>
    <w:p w14:paraId="148E3808" w14:textId="77777777" w:rsidR="006A3D4E" w:rsidRDefault="006A3D4E" w:rsidP="002C1AC4">
      <w:pPr>
        <w:rPr>
          <w:lang w:val="en-SG"/>
        </w:rPr>
      </w:pPr>
    </w:p>
    <w:p w14:paraId="519BEC69" w14:textId="77777777" w:rsidR="00EB375D" w:rsidRDefault="00EB375D" w:rsidP="002C1AC4">
      <w:pPr>
        <w:rPr>
          <w:lang w:val="en-SG"/>
        </w:rPr>
      </w:pPr>
    </w:p>
    <w:p w14:paraId="4B8CB327" w14:textId="77777777" w:rsidR="00EB375D" w:rsidRDefault="00EB375D" w:rsidP="002C1AC4">
      <w:pPr>
        <w:rPr>
          <w:lang w:val="en-SG"/>
        </w:rPr>
      </w:pPr>
    </w:p>
    <w:p w14:paraId="3C6A65E1" w14:textId="77777777" w:rsidR="00EB375D" w:rsidRDefault="00EB375D" w:rsidP="002C1AC4">
      <w:pPr>
        <w:rPr>
          <w:lang w:val="en-SG"/>
        </w:rPr>
      </w:pPr>
    </w:p>
    <w:p w14:paraId="053AB5AD" w14:textId="4D2A2713" w:rsidR="00EB375D" w:rsidRDefault="00EB375D">
      <w:pPr>
        <w:rPr>
          <w:lang w:val="en-SG"/>
        </w:rPr>
      </w:pPr>
      <w:r>
        <w:rPr>
          <w:lang w:val="en-SG"/>
        </w:rPr>
        <w:br w:type="page"/>
      </w:r>
    </w:p>
    <w:p w14:paraId="6529E562" w14:textId="77777777" w:rsidR="00EB375D" w:rsidRPr="002C1AC4" w:rsidRDefault="00EB375D" w:rsidP="002C1AC4">
      <w:pPr>
        <w:rPr>
          <w:rFonts w:hint="eastAsia"/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Default="00A77927" w:rsidP="00A77927">
      <w:pPr>
        <w:rPr>
          <w:lang w:val="en-SG"/>
        </w:rPr>
      </w:pPr>
    </w:p>
    <w:p w14:paraId="1363A89F" w14:textId="77777777" w:rsidR="00D645E5" w:rsidRPr="00A77927" w:rsidRDefault="00D645E5" w:rsidP="00A77927">
      <w:pPr>
        <w:rPr>
          <w:rFonts w:hint="eastAsia"/>
          <w:lang w:val="en-SG"/>
        </w:rPr>
      </w:pPr>
      <w:bookmarkStart w:id="9" w:name="Incident"/>
      <w:bookmarkEnd w:id="9"/>
    </w:p>
    <w:p w14:paraId="3B0FDCAF" w14:textId="4D16DBDD" w:rsidR="00EB375D" w:rsidRDefault="00EB375D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10" w:name="_Toc133154360"/>
      <w:r>
        <w:rPr>
          <w:rFonts w:asciiTheme="minorEastAsia" w:hAnsiTheme="minorEastAsia" w:cs="Arial"/>
          <w:bCs/>
          <w:caps/>
          <w:kern w:val="32"/>
          <w:lang w:val="en-GB" w:eastAsia="en-US"/>
        </w:rPr>
        <w:br w:type="page"/>
      </w:r>
    </w:p>
    <w:p w14:paraId="00FD8D33" w14:textId="77777777" w:rsidR="008E498E" w:rsidRPr="00EC0C4B" w:rsidRDefault="008E498E" w:rsidP="002C41C1">
      <w:pPr>
        <w:tabs>
          <w:tab w:val="left" w:pos="6804"/>
        </w:tabs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64440D1B" w14:textId="77777777" w:rsidR="00D645E5" w:rsidRDefault="00D645E5" w:rsidP="00A77927">
      <w:pPr>
        <w:rPr>
          <w:rFonts w:hint="eastAsia"/>
          <w:lang w:val="en-SG"/>
        </w:rPr>
      </w:pPr>
      <w:bookmarkStart w:id="12" w:name="SiteAccess"/>
      <w:bookmarkEnd w:id="12"/>
    </w:p>
    <w:p w14:paraId="2B71C445" w14:textId="2BCB25CB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2B75B77C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6D886B1F" w14:textId="77777777" w:rsidR="00D645E5" w:rsidRDefault="00D645E5" w:rsidP="00A250BB">
      <w:pPr>
        <w:rPr>
          <w:rFonts w:hint="eastAsia"/>
          <w:lang w:val="en-SG"/>
        </w:rPr>
      </w:pPr>
      <w:bookmarkStart w:id="15" w:name="Shipment"/>
      <w:bookmarkEnd w:id="15"/>
    </w:p>
    <w:p w14:paraId="729D698D" w14:textId="76322D96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7E0BBB7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2B5D1455" w14:textId="77777777" w:rsidR="00D645E5" w:rsidRDefault="00D645E5" w:rsidP="001228F5">
      <w:pPr>
        <w:rPr>
          <w:rFonts w:hint="eastAsia"/>
          <w:lang w:val="en-SG"/>
        </w:rPr>
      </w:pPr>
      <w:bookmarkStart w:id="18" w:name="RHS"/>
      <w:bookmarkEnd w:id="18"/>
    </w:p>
    <w:p w14:paraId="30DAAC9D" w14:textId="081CF176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5967EA79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1" w:name="_Toc133154369"/>
    </w:p>
    <w:p w14:paraId="1DE76933" w14:textId="77777777" w:rsidR="00D645E5" w:rsidRPr="00EC0C4B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2" w:name="Maintenance"/>
      <w:bookmarkEnd w:id="22"/>
    </w:p>
    <w:p w14:paraId="6A137D11" w14:textId="77F4E661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r>
        <w:rPr>
          <w:rFonts w:asciiTheme="minorEastAsia" w:hAnsiTheme="minorEastAsia" w:cs="Arial"/>
          <w:bCs/>
          <w:caps/>
          <w:kern w:val="32"/>
          <w:lang w:val="en-GB" w:eastAsia="en-US"/>
        </w:rPr>
        <w:br w:type="page"/>
      </w:r>
    </w:p>
    <w:p w14:paraId="09370C34" w14:textId="77777777" w:rsidR="00EC0C4B" w:rsidRPr="00EC0C4B" w:rsidRDefault="00EC0C4B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p w14:paraId="7ED21A4C" w14:textId="77777777" w:rsidR="006B1CA7" w:rsidRPr="00A77927" w:rsidRDefault="006B1CA7" w:rsidP="00A77927">
      <w:pPr>
        <w:rPr>
          <w:lang w:val="en-SG"/>
        </w:rPr>
      </w:pPr>
      <w:bookmarkStart w:id="25" w:name="PowerUsage"/>
      <w:bookmarkEnd w:id="25"/>
    </w:p>
    <w:sectPr w:rsidR="006B1CA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5942E" w14:textId="77777777" w:rsidR="00144FF9" w:rsidRDefault="00144FF9" w:rsidP="007F0A39">
      <w:pPr>
        <w:spacing w:line="240" w:lineRule="auto"/>
      </w:pPr>
      <w:r>
        <w:separator/>
      </w:r>
    </w:p>
  </w:endnote>
  <w:endnote w:type="continuationSeparator" w:id="0">
    <w:p w14:paraId="12925FC3" w14:textId="77777777" w:rsidR="00144FF9" w:rsidRDefault="00144FF9" w:rsidP="007F0A39">
      <w:pPr>
        <w:spacing w:line="240" w:lineRule="auto"/>
      </w:pPr>
      <w:r>
        <w:continuationSeparator/>
      </w:r>
    </w:p>
  </w:endnote>
  <w:endnote w:type="continuationNotice" w:id="1">
    <w:p w14:paraId="3B48471F" w14:textId="77777777" w:rsidR="00144FF9" w:rsidRDefault="00144FF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F706B9A-D744-43CD-9CCA-B5EEA3EEE3FB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79256B2B-13C9-423B-84AD-6E93E92FD895}"/>
    <w:embedBold r:id="rId3" w:fontKey="{DE1F6D48-1BD7-4CC4-A4AD-407D490B6FD9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DDD24880-5E80-41EA-82F6-F4E70B6A5878}"/>
    <w:embedBold r:id="rId5" w:fontKey="{FFB3AE0F-CB96-4661-BB94-6033ED9AE5E4}"/>
    <w:embedItalic r:id="rId6" w:fontKey="{84CD9E41-9B3D-4717-B812-F9A25948545F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89C66795-C0C6-4AE3-94F6-00CC9F1F17CE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4B94F49B-EA9E-4184-A685-B447D638C48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567C" w14:textId="77777777" w:rsidR="00144FF9" w:rsidRDefault="00144FF9" w:rsidP="007F0A39">
      <w:pPr>
        <w:spacing w:line="240" w:lineRule="auto"/>
      </w:pPr>
      <w:r>
        <w:separator/>
      </w:r>
    </w:p>
  </w:footnote>
  <w:footnote w:type="continuationSeparator" w:id="0">
    <w:p w14:paraId="7595CB5A" w14:textId="77777777" w:rsidR="00144FF9" w:rsidRDefault="00144FF9" w:rsidP="007F0A39">
      <w:pPr>
        <w:spacing w:line="240" w:lineRule="auto"/>
      </w:pPr>
      <w:r>
        <w:continuationSeparator/>
      </w:r>
    </w:p>
  </w:footnote>
  <w:footnote w:type="continuationNotice" w:id="1">
    <w:p w14:paraId="4052DCA5" w14:textId="77777777" w:rsidR="00144FF9" w:rsidRDefault="00144FF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1E31B8CD" w:rsidR="00886E56" w:rsidRPr="00CA4305" w:rsidRDefault="00EC0C4B" w:rsidP="00CA4305">
                          <w:pPr>
                            <w:pStyle w:val="a7"/>
                          </w:pPr>
                          <w:fldSimple w:instr=" STYLEREF 1  ">
                            <w:r w:rsidR="007F2B5D">
                              <w:rPr>
                                <w:noProof/>
                              </w:rPr>
                              <w:t>PowerUsage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1E31B8CD" w:rsidR="00886E56" w:rsidRPr="00CA4305" w:rsidRDefault="00EC0C4B" w:rsidP="00CA4305">
                    <w:pPr>
                      <w:pStyle w:val="a7"/>
                    </w:pPr>
                    <w:fldSimple w:instr=" STYLEREF 1  ">
                      <w:r w:rsidR="007F2B5D">
                        <w:rPr>
                          <w:noProof/>
                        </w:rPr>
                        <w:t>PowerUsage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393A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1AC4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3D4E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2B5D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AF62B9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5E5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4E9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375D"/>
    <w:rsid w:val="00EB4D52"/>
    <w:rsid w:val="00EB6607"/>
    <w:rsid w:val="00EC0B85"/>
    <w:rsid w:val="00EC0C4B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584</TotalTime>
  <Pages>11</Pages>
  <Words>451</Words>
  <Characters>2572</Characters>
  <Application>Microsoft Office Word</Application>
  <DocSecurity>0</DocSecurity>
  <Lines>21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625</cp:revision>
  <cp:lastPrinted>2023-04-23T13:35:00Z</cp:lastPrinted>
  <dcterms:created xsi:type="dcterms:W3CDTF">2023-06-15T04:32:00Z</dcterms:created>
  <dcterms:modified xsi:type="dcterms:W3CDTF">2024-02-07T06:36:00Z</dcterms:modified>
</cp:coreProperties>
</file>