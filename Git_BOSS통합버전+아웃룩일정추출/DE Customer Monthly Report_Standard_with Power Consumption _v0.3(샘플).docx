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F7028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F7028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F7028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3EC19802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30523057" w14:textId="77777777" w:rsidR="00175CE6" w:rsidRPr="00175CE6" w:rsidRDefault="00175CE6" w:rsidP="00175CE6">
      <w:pPr>
        <w:rPr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W w:w="8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  <w:gridCol w:w="640"/>
      </w:tblGrid>
      <w:tr w:rsidR="00773C5C" w14:paraId="12CA7AC7" w14:textId="77777777" w:rsidTr="00773C5C">
        <w:trPr>
          <w:trHeight w:val="459"/>
        </w:trPr>
        <w:tc>
          <w:tcPr>
            <w:tcW w:w="8780" w:type="dxa"/>
            <w:gridSpan w:val="13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3574B0" w14:textId="1695E71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5" w:name="Temp_Humidity"/>
            <w:bookmarkEnd w:id="5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773C5C" w14:paraId="014570CB" w14:textId="77777777" w:rsidTr="00773C5C">
        <w:trPr>
          <w:trHeight w:val="459"/>
        </w:trPr>
        <w:tc>
          <w:tcPr>
            <w:tcW w:w="11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D4DB10" w14:textId="32FFDC6B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CE4EC8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5539AE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3369E31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03A918D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1EE82AC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617E006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CF9F862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0CBA95E8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D1591A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6F81086F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442D6BA8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0B0F0"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1D87E413" w14:textId="77777777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773C5C" w14:paraId="37DDF065" w14:textId="77777777" w:rsidTr="00773C5C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04BE96" w14:textId="4EE1779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1106C17" w14:textId="3DFB43A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0F8D5D" w14:textId="6B5F8F1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AF0EEA" w14:textId="7319A634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BF096" w14:textId="3A09FE0B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A99291" w14:textId="0BEB65E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68AA0E" w14:textId="60B233A6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50ABB6" w14:textId="1E8025B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D829AE" w14:textId="3B914B72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5C3B368" w14:textId="50081959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C6634A" w14:textId="61C1495E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DBE4CC" w14:textId="4F28736A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E55AEC" w14:textId="08F380D1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773C5C" w14:paraId="53460D30" w14:textId="77777777" w:rsidTr="00773C5C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5C124E" w14:textId="525BF18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71C57" w14:textId="10914D2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4725EC" w14:textId="314A75F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86B34A" w14:textId="7B88D53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98EE94" w14:textId="4B69D7EF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0595A8" w14:textId="77A59F46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4B2B77" w14:textId="27DC27C2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CF6179" w14:textId="1D0A723E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B58DD" w14:textId="491B42A7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ED0482" w14:textId="35D8D56A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D2AA20" w14:textId="5A8007B1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D53841" w14:textId="7CB3F660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DC2360" w14:textId="54CFCBBD" w:rsidR="00773C5C" w:rsidRDefault="00773C5C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773C5C" w14:paraId="4F10AB85" w14:textId="77777777" w:rsidTr="00773C5C">
        <w:trPr>
          <w:trHeight w:val="459"/>
        </w:trPr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4D942" w14:textId="42C7F1B8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BF8541" w14:textId="0B90F47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67E501" w14:textId="52FE494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C941C4" w14:textId="004ED5E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ECACFC" w14:textId="6B71E5D2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4FC8A" w14:textId="0B8AABB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490E6E" w14:textId="61EB6306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BB52B3" w14:textId="1E42D69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607479" w14:textId="052E360C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60F876" w14:textId="58DC14C5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288AAE" w14:textId="0E159C11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5CF773" w14:textId="6E10EB20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8DC021" w14:textId="1A19183F" w:rsidR="00773C5C" w:rsidRDefault="00773C5C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</w:tbl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6" w:name="_Toc137656974"/>
      <w:r>
        <w:t>IncidentReportSummary</w:t>
      </w:r>
      <w:bookmarkEnd w:id="6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9D2072" w14:paraId="4B03419B" w14:textId="77777777" w:rsidTr="009D2072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AA3E0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Start w:id="8" w:name="_Toc133154360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1AA6E6" w14:textId="4279E1B1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A81B845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870C6D" w14:textId="5E37CB30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F497DF" w14:textId="0A27BD8C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7343F7" w14:textId="319F58C3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9D2072" w14:paraId="2928D429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F8C04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5765B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CA3FA0" w14:textId="6410CEB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F7AA4D" w14:textId="73D71C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4D2942" w14:textId="1E6C073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4A849" w14:textId="315D270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46AC091B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5FE1F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D907C" w14:textId="5DAF799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CBC44" w14:textId="2FD91A62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DF40A9" w14:textId="36D5EABC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089EF" w14:textId="479AEC9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56EF" w14:textId="1D7227F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375A350E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63B6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82D702" w14:textId="3F748F9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7F3EB8" w14:textId="75B571A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95EE44" w14:textId="4CD6707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25CE0" w14:textId="59A603E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11E3BA" w14:textId="50F0EAB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5AD8D824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B235CD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6B989" w14:textId="45687B7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C8A238" w14:textId="5455650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043C4C" w14:textId="6B11FE2E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A167C" w14:textId="2C512AD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8D7BF1" w14:textId="40E544F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0ACBF4B5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8C634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088CA9" w14:textId="3693567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090C15" w14:textId="4D6865C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214F8F" w14:textId="391446C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F5D0D4" w14:textId="59EBF378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59317A" w14:textId="4BE81EC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7C7634F9" w14:textId="77777777" w:rsidTr="009D2072">
        <w:trPr>
          <w:gridAfter w:val="1"/>
          <w:trHeight w:val="265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77FFF" w14:textId="22F0BBFD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9D2072" w14:paraId="043D90C9" w14:textId="77777777" w:rsidTr="009D207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B1E67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A4FA0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9" w:name="_Toc137656975"/>
      <w:r>
        <w:t>SiteAccessReport</w:t>
      </w:r>
      <w:bookmarkEnd w:id="8"/>
      <w:bookmarkEnd w:id="9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4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2"/>
        <w:gridCol w:w="1098"/>
        <w:gridCol w:w="1638"/>
        <w:gridCol w:w="1239"/>
        <w:gridCol w:w="16"/>
      </w:tblGrid>
      <w:tr w:rsidR="005D3FB4" w14:paraId="5312F4D5" w14:textId="77777777" w:rsidTr="005D3FB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4D6DEA" w14:textId="723325DC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0" w:name="SiteAccess"/>
            <w:bookmarkEnd w:id="10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E9A53" w14:textId="2F406BE6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1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F346C9" w14:textId="55781D83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EF3E52" w14:textId="4775228D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36BD8F" w14:textId="73BB5309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5D3FB4" w14:paraId="33A33450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478013" w14:textId="746D7BF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91392" w14:textId="2739FB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40AA7E" w14:textId="7670CF6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99789" w14:textId="60D0C38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754F5" w14:textId="43EB2096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19F5B216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1ABDD4" w14:textId="2E4DF9F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F11C8B" w14:textId="007AC8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E0F8FA" w14:textId="01782A6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C9206" w14:textId="79FFE8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3AA5C1" w14:textId="69861F4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54685877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DA8B9" w14:textId="596A52F0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E738F" w14:textId="5EFC95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A41130" w14:textId="1B0DD62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43FEC" w14:textId="7CDCE5E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850046" w14:textId="416D1CB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3510A09B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6C1AB" w14:textId="11F4A40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10A14C" w14:textId="714575C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8DB31" w14:textId="10C57B2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DC6EE" w14:textId="0312C29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559A62" w14:textId="01BEF30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2D0A75CD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E2FA7" w14:textId="157DBF1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A6EF3D" w14:textId="1418AFA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34BB46" w14:textId="1216F413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01242E" w14:textId="159E47D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5B194" w14:textId="74373A6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4DEB66E1" w14:textId="77777777" w:rsidTr="005D3FB4">
        <w:trPr>
          <w:gridAfter w:val="1"/>
          <w:trHeight w:val="265"/>
        </w:trPr>
        <w:tc>
          <w:tcPr>
            <w:tcW w:w="740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55F6D8" w14:textId="6D241911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5D3FB4" w14:paraId="589F92CA" w14:textId="77777777" w:rsidTr="005D3FB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6983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B0F1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1" w:name="_Toc137656976"/>
      <w:r w:rsidRPr="007A636D">
        <w:t>S</w:t>
      </w:r>
      <w:r w:rsidR="00BD232D">
        <w:t>hipmentReport</w:t>
      </w:r>
      <w:bookmarkEnd w:id="11"/>
    </w:p>
    <w:p w14:paraId="7DAD9420" w14:textId="7F637F05" w:rsidR="00877516" w:rsidRDefault="00877516" w:rsidP="00877516">
      <w:pPr>
        <w:pStyle w:val="a2"/>
      </w:pPr>
      <w:bookmarkStart w:id="12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2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7"/>
        <w:gridCol w:w="1396"/>
        <w:gridCol w:w="16"/>
      </w:tblGrid>
      <w:tr w:rsidR="00240388" w14:paraId="26A2F55A" w14:textId="77777777" w:rsidTr="00240388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2AA99D" w14:textId="69598CD0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3" w:name="Shipment"/>
            <w:bookmarkEnd w:id="13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B9AFB2" w14:textId="2B7BE899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961A54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CDA1D" w14:textId="4B96F1AD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C85CF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40388" w14:paraId="474A2A0B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B4912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F2D6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11561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D978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4B8224" w14:textId="78C2473F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C865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631CC367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BC68F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D184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8CB02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1088F" w14:textId="50342E14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E2211B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5D3D0A0C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8121E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FE92CE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52B44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DB515A" w14:textId="7CD88835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CB4B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F73CE41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B75218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D50D21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657D7D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BD75C" w14:textId="19EE5C62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1D20C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41BA700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C80C9" w14:textId="685ACA48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A56B72" w14:textId="7E0F0C36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17D8BD" w14:textId="22546E94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2D32E" w14:textId="1C22DA1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CC63C1" w14:textId="00157249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40388" w14:paraId="5190DA7D" w14:textId="77777777" w:rsidTr="00240388">
        <w:trPr>
          <w:gridAfter w:val="1"/>
          <w:trHeight w:val="265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E27434" w14:textId="51CE0A66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40388" w14:paraId="4E9A7F4F" w14:textId="77777777" w:rsidTr="00240388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AC0F5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93EC9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4" w:name="_Toc137656977"/>
      <w:r>
        <w:t>RemoteHandsReport</w:t>
      </w:r>
      <w:bookmarkEnd w:id="14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5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C26D92" w14:paraId="57628058" w14:textId="77777777" w:rsidTr="00C26D92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9B2F977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6" w:name="RHS"/>
            <w:bookmarkEnd w:id="1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19205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8F9DEAE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E07A79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C755D1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433EEF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26D92" w14:paraId="568496E4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2A647" w14:textId="13C093BB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1EABB" w14:textId="5DF03277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6C202" w14:textId="62CCEEA6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2D716F" w14:textId="6AEC33F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59DB2" w14:textId="0292668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F7E7E" w14:textId="4573C36C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0FB21873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9D90FB" w14:textId="051CEE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FB318" w14:textId="41F7E89E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166540" w14:textId="5EA3CFFC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737AC" w14:textId="4D6EE7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5F78C9" w14:textId="32B56FA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A96C72" w14:textId="758A11D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0083D0B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60AEBF" w14:textId="4CDA7430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CAD5B" w14:textId="73A8399D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3338FA" w14:textId="17B736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1D9C26" w14:textId="6AB72B87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FC22AA" w14:textId="100DDBF9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CAAAD4" w14:textId="7EBC919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9BED321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1A810D" w14:textId="2329EED3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59016" w14:textId="1ABBEB7F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0576F5" w14:textId="36462E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B15C1C" w14:textId="3D77482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278679" w14:textId="2418CBF4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5EA3CE" w14:textId="66550EC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37BBDDE5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B662CB" w14:textId="6825D36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F8DC5E" w14:textId="0E2BAC60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AB4BA" w14:textId="3C809AD1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640E5A" w14:textId="2CC029C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8750CF" w14:textId="630EA52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34054C" w14:textId="43E3CE4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53B7C304" w14:textId="77777777" w:rsidTr="00C26D92">
        <w:trPr>
          <w:gridAfter w:val="1"/>
          <w:trHeight w:val="265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C7741" w14:textId="156D10E0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26D92" w14:paraId="53626E18" w14:textId="77777777" w:rsidTr="00C26D9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15874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B3879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Default="004031F0" w:rsidP="001228F5">
      <w:pPr>
        <w:rPr>
          <w:lang w:val="en-SG"/>
        </w:rPr>
      </w:pPr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7" w:name="_Toc137656978"/>
      <w:bookmarkStart w:id="18" w:name="_Hlk136447836"/>
      <w:bookmarkEnd w:id="15"/>
      <w:r>
        <w:t>MaintenanceSchedule</w:t>
      </w:r>
      <w:bookmarkEnd w:id="17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8"/>
      <w:r w:rsidR="00C47586">
        <w:t>.</w:t>
      </w:r>
    </w:p>
    <w:p w14:paraId="745C40F1" w14:textId="4BF73DA0" w:rsidR="00DE541F" w:rsidRDefault="00DE541F" w:rsidP="00DE541F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654CA5" w14:paraId="108080AC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1AD178" w14:textId="3A73C835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"/>
            <w:bookmarkStart w:id="20" w:name="_Toc133154369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AE2D2B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B9B1EF" w14:textId="06D47C8A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EBEB6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5B19BA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ACAD49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654CA5" w14:paraId="144D65E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D4EDF9" w14:textId="20BA6119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BA38BA" w14:textId="292BC0F1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61F3E85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AE2D0A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0029F5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A89E9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D988C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605C4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C02B6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654CA5" w14:paraId="134CEA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4A5EA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1EE8F0" w14:textId="203EEDCA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DB342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C846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201AC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09A2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1619F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EFE0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88E1D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6350AD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F5CC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5798EF" w14:textId="77777777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2E3B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6A39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2FD0D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6ADBC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D88C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F60CD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56A0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224C3C7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1B014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0BA63A" w14:textId="293510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4DED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154A1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88E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03402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C19A1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40865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DD33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40EDEE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7B0F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DB000" w14:textId="4E9922AF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25E4E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CAC01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38143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C3D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934C6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E80E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8660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2F08DDE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0E96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6B610" w14:textId="63D48131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34CA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035B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98971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E9851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338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C6862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49D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1458267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7F701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AFDBD" w14:textId="7918EA3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E5130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7C57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FE47F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1C506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45990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C3C9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7D5C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F857568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C7B85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F680D2" w14:textId="3AE017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B8D52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D5087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B371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2A66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7A9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7597B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9B3D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27F712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F5EE1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B19D4" w14:textId="1C83931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ACC6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E17FD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11E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D99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32328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9041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DBB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A16A5D9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8016D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F92A8B" w14:textId="4995915D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1FAA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A931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C8D35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F5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037D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9AADB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06F5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05C3D07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E55A9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1F847" w14:textId="4B7C4E3E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2E7AF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2FE79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361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32F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28067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CD3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E5E4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455D326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20423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97FBB0" w14:textId="7AD278B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9F570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A2A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A1B41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75F6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2D17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0AE28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A036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95A9C3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62964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C9A08" w14:textId="19FA6309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DF62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825E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402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ED7D0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E1DA7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7FE0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28F5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2DA2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27241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9FB4C3" w14:textId="4167B444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657B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C098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9F5C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B21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7FC15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9ABB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DFF7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5522F63B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BD7D59" w14:textId="427B79C8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7EB771" w14:textId="15FBC8C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504A7D" w14:textId="7752029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46481E" w14:textId="203AFABB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499545" w14:textId="11B1ACAE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F040E5" w14:textId="683A5365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F68050" w14:textId="209E2EC6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A53EED" w14:textId="6F7516AD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6BD6F9" w14:textId="79F3E640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654CA5" w14:paraId="5F99FC35" w14:textId="77777777" w:rsidTr="00654CA5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4D253A" w14:textId="38FC1A06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654CA5" w14:paraId="1B396FF7" w14:textId="77777777" w:rsidTr="00654CA5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16D6ACD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0361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1" w:name="_Toc137656979"/>
      <w:r>
        <w:t>PowerUsage</w:t>
      </w:r>
      <w:bookmarkEnd w:id="21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2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2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0"/>
    </w:p>
    <w:p w14:paraId="25A1308F" w14:textId="77777777" w:rsidR="00A77927" w:rsidRPr="00A77927" w:rsidRDefault="00A77927" w:rsidP="00A77927">
      <w:pPr>
        <w:rPr>
          <w:lang w:val="en-SG"/>
        </w:rPr>
      </w:pPr>
      <w:bookmarkStart w:id="23" w:name="PowerUsage"/>
      <w:bookmarkEnd w:id="23"/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4CE1B0B4-F013-4E23-B4F3-725EA739B908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DBEE47E2-91DD-4E64-A735-305B9D908A38}"/>
    <w:embedBold r:id="rId3" w:fontKey="{E787AE41-108D-4DFF-8051-AD6874BEEF63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6B80E6CB-68AE-492C-8106-F46EA61CDE63}"/>
    <w:embedBold r:id="rId5" w:fontKey="{89959265-4C1A-4E2D-8288-F3F4342E0301}"/>
    <w:embedItalic r:id="rId6" w:fontKey="{1E621200-8AD8-4B34-8E33-AE3B437EA425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4151556B-11E1-41BA-AEFA-151BBE45FCA6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4AE6745D-A39A-44E3-BDB6-E2694361D68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86CD8782-FB17-44B4-9045-C9DD5C5C094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9C966E5" w:rsidR="00886E56" w:rsidRPr="00CA4305" w:rsidRDefault="00773C5C" w:rsidP="00CA4305">
                          <w:pPr>
                            <w:pStyle w:val="a7"/>
                          </w:pPr>
                          <w:fldSimple w:instr=" STYLEREF 1  ">
                            <w:r>
                              <w:rPr>
                                <w:noProof/>
                              </w:rPr>
                              <w:t>ExecutiveSummary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9C966E5" w:rsidR="00886E56" w:rsidRPr="00CA4305" w:rsidRDefault="00773C5C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ExecutiveSummary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0AF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5718"/>
    <w:rsid w:val="000F6404"/>
    <w:rsid w:val="000F670F"/>
    <w:rsid w:val="000F7028"/>
    <w:rsid w:val="000F7259"/>
    <w:rsid w:val="000F74C1"/>
    <w:rsid w:val="001014B4"/>
    <w:rsid w:val="001026E6"/>
    <w:rsid w:val="00103349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2542"/>
    <w:rsid w:val="00175CE6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0830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0388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3E2A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B0C"/>
    <w:rsid w:val="00394EFE"/>
    <w:rsid w:val="00395570"/>
    <w:rsid w:val="00396D07"/>
    <w:rsid w:val="003A0542"/>
    <w:rsid w:val="003A065C"/>
    <w:rsid w:val="003A11D4"/>
    <w:rsid w:val="003A3095"/>
    <w:rsid w:val="003A526F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412F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3B71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262D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11AA"/>
    <w:rsid w:val="004A34AD"/>
    <w:rsid w:val="004A51CB"/>
    <w:rsid w:val="004A5220"/>
    <w:rsid w:val="004A6858"/>
    <w:rsid w:val="004A7485"/>
    <w:rsid w:val="004B07A4"/>
    <w:rsid w:val="004B46D8"/>
    <w:rsid w:val="004C14DE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545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0758"/>
    <w:rsid w:val="00580AF6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3FB4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4CA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0E25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6F7DF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3839"/>
    <w:rsid w:val="00724028"/>
    <w:rsid w:val="007241BE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3C5C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1893"/>
    <w:rsid w:val="007C2083"/>
    <w:rsid w:val="007C4CDB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943"/>
    <w:rsid w:val="00803E7A"/>
    <w:rsid w:val="0080759B"/>
    <w:rsid w:val="0081346E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9B7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207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3622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4FAD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C6F58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4DA7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0B05"/>
    <w:rsid w:val="00B41841"/>
    <w:rsid w:val="00B42284"/>
    <w:rsid w:val="00B50C23"/>
    <w:rsid w:val="00B51DBA"/>
    <w:rsid w:val="00B57476"/>
    <w:rsid w:val="00B57D2F"/>
    <w:rsid w:val="00B57DE5"/>
    <w:rsid w:val="00B60769"/>
    <w:rsid w:val="00B63E4C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769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3C8D"/>
    <w:rsid w:val="00C14611"/>
    <w:rsid w:val="00C1692E"/>
    <w:rsid w:val="00C17A8B"/>
    <w:rsid w:val="00C217EF"/>
    <w:rsid w:val="00C23BD5"/>
    <w:rsid w:val="00C24CE7"/>
    <w:rsid w:val="00C25227"/>
    <w:rsid w:val="00C2651B"/>
    <w:rsid w:val="00C26D92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4256"/>
    <w:rsid w:val="00C7580F"/>
    <w:rsid w:val="00C75B3F"/>
    <w:rsid w:val="00C76797"/>
    <w:rsid w:val="00C81031"/>
    <w:rsid w:val="00C81CEC"/>
    <w:rsid w:val="00C82360"/>
    <w:rsid w:val="00C82E9D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1A0C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C3F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C49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2643"/>
    <w:rsid w:val="00E73FF4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497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45EC"/>
    <w:rsid w:val="00F349CF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0AB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2A49"/>
    <w:rsid w:val="00FE56CF"/>
    <w:rsid w:val="00FE60F9"/>
    <w:rsid w:val="00FE73B6"/>
    <w:rsid w:val="00FF155A"/>
    <w:rsid w:val="00FF78ED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557</TotalTime>
  <Pages>3</Pages>
  <Words>683</Words>
  <Characters>3898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489</cp:revision>
  <cp:lastPrinted>2023-04-23T13:35:00Z</cp:lastPrinted>
  <dcterms:created xsi:type="dcterms:W3CDTF">2023-06-15T04:32:00Z</dcterms:created>
  <dcterms:modified xsi:type="dcterms:W3CDTF">2023-12-13T00:35:00Z</dcterms:modified>
</cp:coreProperties>
</file>