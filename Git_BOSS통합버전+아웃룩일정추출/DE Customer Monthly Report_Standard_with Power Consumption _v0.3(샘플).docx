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9E6EC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9E6EC1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9E6EC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9E6EC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9E6EC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9E6EC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9E6EC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9E6EC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9E6EC1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9E6EC1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77777777" w:rsidR="00886E56" w:rsidRDefault="00886E56" w:rsidP="00EC3100"/>
    <w:p w14:paraId="32D67CFB" w14:textId="77777777" w:rsidR="008B33EC" w:rsidRDefault="008B33EC" w:rsidP="00EC3100"/>
    <w:p w14:paraId="6A762FB1" w14:textId="77777777" w:rsidR="008B33EC" w:rsidRDefault="008B33EC" w:rsidP="00EC3100"/>
    <w:p w14:paraId="30561B67" w14:textId="77777777" w:rsidR="008B33EC" w:rsidRDefault="008B33EC" w:rsidP="00EC3100"/>
    <w:p w14:paraId="30EE11EE" w14:textId="77777777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6"/>
        <w:gridCol w:w="7353"/>
      </w:tblGrid>
      <w:tr w:rsidR="00DA61FC" w:rsidRPr="00F17950" w14:paraId="2C6387C6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059FB0FF" w14:textId="604723F6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PreparedBy</w:t>
            </w:r>
          </w:p>
        </w:tc>
        <w:tc>
          <w:tcPr>
            <w:tcW w:w="5806" w:type="dxa"/>
            <w:vAlign w:val="center"/>
          </w:tcPr>
          <w:p w14:paraId="5A55E5F3" w14:textId="1C86F57A" w:rsidR="008B33EC" w:rsidRPr="00DA61FC" w:rsidRDefault="00DA61F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</w:pPr>
            <w:r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  <w:t>D</w:t>
            </w:r>
            <w:r>
              <w:rPr>
                <w:rFonts w:eastAsia="Microsoft JhengHei" w:cstheme="minorHAnsi"/>
                <w:color w:val="8A8C8E"/>
                <w:lang w:val="en-SG"/>
              </w:rPr>
              <w:t>ataCenterOp</w:t>
            </w:r>
            <w:r w:rsidR="00BD232D">
              <w:rPr>
                <w:rFonts w:eastAsia="Microsoft JhengHei" w:cstheme="minorHAnsi"/>
                <w:color w:val="8A8C8E"/>
                <w:lang w:val="en-SG"/>
              </w:rPr>
              <w:t>erations</w:t>
            </w:r>
            <w:r>
              <w:rPr>
                <w:rFonts w:eastAsia="Microsoft JhengHei" w:cstheme="minorHAnsi"/>
                <w:color w:val="8A8C8E"/>
                <w:lang w:val="en-SG"/>
              </w:rPr>
              <w:t>Manager</w:t>
            </w:r>
          </w:p>
        </w:tc>
      </w:tr>
      <w:tr w:rsidR="00DA61FC" w:rsidRPr="00F17950" w14:paraId="0C91F7AE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</w:tcPr>
          <w:p w14:paraId="015C915F" w14:textId="784E47EC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PreparedFor</w:t>
            </w:r>
          </w:p>
        </w:tc>
        <w:tc>
          <w:tcPr>
            <w:tcW w:w="5806" w:type="dxa"/>
            <w:vAlign w:val="center"/>
          </w:tcPr>
          <w:p w14:paraId="5741A634" w14:textId="77777777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Customer</w:t>
            </w:r>
          </w:p>
        </w:tc>
      </w:tr>
      <w:tr w:rsidR="00DA61FC" w:rsidRPr="00F17950" w14:paraId="1AEA3364" w14:textId="77777777" w:rsidTr="00DA61FC">
        <w:tc>
          <w:tcPr>
            <w:tcW w:w="2183" w:type="dxa"/>
            <w:shd w:val="clear" w:color="auto" w:fill="FFFFFF"/>
          </w:tcPr>
          <w:p w14:paraId="07182BBF" w14:textId="6E2A2F61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ImportantNote</w:t>
            </w:r>
          </w:p>
        </w:tc>
        <w:tc>
          <w:tcPr>
            <w:tcW w:w="5806" w:type="dxa"/>
          </w:tcPr>
          <w:p w14:paraId="4552F768" w14:textId="7DA19EA3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AU"/>
              </w:rPr>
              <w:t>DigitalEdgeDC</w:t>
            </w: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ProprietaryInformation:TheinformationcontainedinthisdocumentisconfidentialandproprietarytoDigitalEdge.Theuse,disclosure,reproduction,ordistributionofthisinformationtoanythirdpartywithoutthewrittenpermissionofDigitalEdgeisprohibited.</w:t>
            </w:r>
          </w:p>
        </w:tc>
      </w:tr>
    </w:tbl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2972"/>
        <w:gridCol w:w="2552"/>
        <w:gridCol w:w="2573"/>
      </w:tblGrid>
      <w:tr w:rsidR="007C2083" w:rsidRPr="00093808" w14:paraId="16FC5BC8" w14:textId="77777777" w:rsidTr="00585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1454BC" w14:textId="7BDA56A8" w:rsidR="007C2083" w:rsidRPr="00093808" w:rsidRDefault="007C2083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 w:rsidRPr="00093808">
              <w:rPr>
                <w:rFonts w:ascii="Noto Sans" w:hAnsi="Noto Sans" w:cs="Noto Sans" w:hint="eastAsia"/>
                <w:bCs/>
                <w:color w:val="F2F2F2" w:themeColor="background1" w:themeShade="F2"/>
                <w:szCs w:val="20"/>
              </w:rPr>
              <w:t>S</w:t>
            </w:r>
            <w:r w:rsidRPr="00093808"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erviceLevelAgreement</w:t>
            </w:r>
          </w:p>
        </w:tc>
        <w:tc>
          <w:tcPr>
            <w:tcW w:w="2552" w:type="dxa"/>
          </w:tcPr>
          <w:p w14:paraId="5D036D10" w14:textId="023B68EA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T</w:t>
            </w:r>
            <w:r w:rsidRPr="00161E3E">
              <w:t>argetAvailability</w:t>
            </w:r>
          </w:p>
        </w:tc>
        <w:tc>
          <w:tcPr>
            <w:tcW w:w="2573" w:type="dxa"/>
          </w:tcPr>
          <w:p w14:paraId="677BE490" w14:textId="47E43860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A</w:t>
            </w:r>
            <w:r w:rsidRPr="00161E3E">
              <w:t>vailab</w:t>
            </w:r>
            <w:r w:rsidR="0058556B">
              <w:t>ility</w:t>
            </w:r>
            <w:r w:rsidR="0079021B">
              <w:t>Achieved(%)</w:t>
            </w:r>
          </w:p>
        </w:tc>
      </w:tr>
      <w:tr w:rsidR="00C62F73" w:rsidRPr="00093808" w14:paraId="3E23B9BC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A59B79C" w14:textId="77777777" w:rsidR="007C2083" w:rsidRPr="009023EE" w:rsidRDefault="007C208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P</w:t>
            </w:r>
            <w:r w:rsidRPr="009023EE">
              <w:rPr>
                <w:rFonts w:ascii="Noto Sans" w:hAnsi="Noto Sans" w:cs="Noto Sans"/>
                <w:sz w:val="16"/>
              </w:rPr>
              <w:t>ower</w:t>
            </w:r>
          </w:p>
        </w:tc>
        <w:tc>
          <w:tcPr>
            <w:tcW w:w="2552" w:type="dxa"/>
          </w:tcPr>
          <w:p w14:paraId="719CAA45" w14:textId="3674628B" w:rsidR="007C2083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  <w:r w:rsidR="0058556B">
              <w:rPr>
                <w:sz w:val="16"/>
              </w:rPr>
              <w:t>(NonRedundant)</w:t>
            </w:r>
          </w:p>
          <w:p w14:paraId="0EE5BF1B" w14:textId="3DEE2A91" w:rsidR="0058556B" w:rsidRPr="009023EE" w:rsidRDefault="0058556B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100%(Redundant)</w:t>
            </w:r>
          </w:p>
        </w:tc>
        <w:tc>
          <w:tcPr>
            <w:tcW w:w="2573" w:type="dxa"/>
          </w:tcPr>
          <w:p w14:paraId="1EE123B6" w14:textId="77777777" w:rsidR="007C208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7F2E25AD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B99391C" w14:textId="33A5FDBB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T</w:t>
            </w:r>
            <w:r w:rsidRPr="009023EE">
              <w:rPr>
                <w:rFonts w:ascii="Noto Sans" w:hAnsi="Noto Sans" w:cs="Noto Sans"/>
                <w:sz w:val="16"/>
              </w:rPr>
              <w:t>emperature(18°C–27°C)</w:t>
            </w:r>
          </w:p>
        </w:tc>
        <w:tc>
          <w:tcPr>
            <w:tcW w:w="2552" w:type="dxa"/>
          </w:tcPr>
          <w:p w14:paraId="4030E2E1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</w:tcPr>
          <w:p w14:paraId="2E7CA762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3F474427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4" w:space="0" w:color="auto"/>
            </w:tcBorders>
          </w:tcPr>
          <w:p w14:paraId="28685E34" w14:textId="44C3E240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R</w:t>
            </w:r>
            <w:r w:rsidRPr="009023EE">
              <w:rPr>
                <w:rFonts w:ascii="Noto Sans" w:hAnsi="Noto Sans" w:cs="Noto Sans"/>
                <w:sz w:val="16"/>
              </w:rPr>
              <w:t>elativeHumidity(30%-70%)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6F2AA36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  <w:tcBorders>
              <w:bottom w:val="single" w:sz="4" w:space="0" w:color="auto"/>
            </w:tcBorders>
          </w:tcPr>
          <w:p w14:paraId="6678B1BB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605192" w:rsidRPr="00093808" w14:paraId="7EB983C4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9E1" w14:textId="77777777" w:rsidR="00605192" w:rsidRPr="009023EE" w:rsidRDefault="00605192" w:rsidP="00C62F73">
            <w:pPr>
              <w:rPr>
                <w:rFonts w:ascii="Noto Sans" w:hAnsi="Noto Sans" w:cs="Noto Sans"/>
                <w:sz w:val="16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B111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2BB54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AB2BE4" w:rsidRPr="00093808" w14:paraId="3F16BECB" w14:textId="77777777" w:rsidTr="00AB2B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08A10A" w14:textId="1DDF0DD6" w:rsidR="00AB2BE4" w:rsidRPr="009023EE" w:rsidRDefault="00AB2BE4" w:rsidP="00190F0E">
            <w:pPr>
              <w:spacing w:before="120" w:after="240"/>
              <w:jc w:val="center"/>
              <w:rPr>
                <w:sz w:val="16"/>
              </w:rPr>
            </w:pPr>
          </w:p>
        </w:tc>
      </w:tr>
    </w:tbl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tbl>
      <w:tblPr>
        <w:tblStyle w:val="ProgressiveBlue"/>
        <w:tblW w:w="5000" w:type="pct"/>
        <w:tblCellMar>
          <w:left w:w="57" w:type="dxa"/>
          <w:right w:w="57" w:type="dxa"/>
        </w:tblCellMar>
        <w:tblLook w:val="06A0" w:firstRow="1" w:lastRow="0" w:firstColumn="1" w:lastColumn="0" w:noHBand="1" w:noVBand="1"/>
      </w:tblPr>
      <w:tblGrid>
        <w:gridCol w:w="1379"/>
        <w:gridCol w:w="523"/>
        <w:gridCol w:w="524"/>
        <w:gridCol w:w="568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641E7" w:rsidRPr="00093808" w14:paraId="2B1A0D3C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13"/>
          </w:tcPr>
          <w:p w14:paraId="1BC68CF3" w14:textId="610E8A12" w:rsidR="001641E7" w:rsidRPr="00093808" w:rsidRDefault="001641E7" w:rsidP="00AD6704">
            <w:pPr>
              <w:jc w:val="center"/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DataCenter-location</w:t>
            </w:r>
          </w:p>
        </w:tc>
      </w:tr>
      <w:tr w:rsidR="001641E7" w:rsidRPr="00651616" w14:paraId="01EC6885" w14:textId="77777777" w:rsidTr="001641E7">
        <w:trPr>
          <w:cantSplit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shd w:val="clear" w:color="auto" w:fill="3A7EFF" w:themeFill="accent2"/>
            <w:vAlign w:val="center"/>
          </w:tcPr>
          <w:p w14:paraId="217A912A" w14:textId="2617826D" w:rsidR="001641E7" w:rsidRPr="00651616" w:rsidRDefault="001641E7" w:rsidP="00AD6704">
            <w:pPr>
              <w:rPr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color w:val="FFFFFF" w:themeColor="background1"/>
                <w:sz w:val="16"/>
                <w:szCs w:val="16"/>
              </w:rPr>
              <w:t>onth</w:t>
            </w:r>
            <w:r>
              <w:rPr>
                <w:color w:val="FFFFFF" w:themeColor="background1"/>
                <w:sz w:val="16"/>
                <w:szCs w:val="16"/>
              </w:rPr>
              <w:t>in2023</w:t>
            </w:r>
          </w:p>
        </w:tc>
        <w:tc>
          <w:tcPr>
            <w:tcW w:w="523" w:type="dxa"/>
            <w:shd w:val="clear" w:color="auto" w:fill="3A7EFF" w:themeFill="accent2"/>
            <w:textDirection w:val="btLr"/>
          </w:tcPr>
          <w:p w14:paraId="761FADFA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an</w:t>
            </w:r>
          </w:p>
        </w:tc>
        <w:tc>
          <w:tcPr>
            <w:tcW w:w="524" w:type="dxa"/>
            <w:shd w:val="clear" w:color="auto" w:fill="3A7EFF" w:themeFill="accent2"/>
            <w:textDirection w:val="btLr"/>
          </w:tcPr>
          <w:p w14:paraId="3862591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F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eb</w:t>
            </w:r>
          </w:p>
        </w:tc>
        <w:tc>
          <w:tcPr>
            <w:tcW w:w="568" w:type="dxa"/>
            <w:shd w:val="clear" w:color="auto" w:fill="3A7EFF" w:themeFill="accent2"/>
            <w:textDirection w:val="btLr"/>
          </w:tcPr>
          <w:p w14:paraId="30009834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1DBDC5B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pr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0AA16441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ay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C8FD93E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un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58E123D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ul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165E8B9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ug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441E337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S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ep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5A92FA0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O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ct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694ED55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N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ov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A61B86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D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ec</w:t>
            </w:r>
          </w:p>
        </w:tc>
      </w:tr>
      <w:tr w:rsidR="001641E7" w:rsidRPr="00DB5490" w14:paraId="7B539013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57257A8" w14:textId="0AE18235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Ave.Temp(</w:t>
            </w:r>
            <w:r w:rsidRPr="0086350D">
              <w:rPr>
                <w:rFonts w:asciiTheme="majorHAnsi" w:hAnsiTheme="majorHAnsi" w:cs="Noto Sans"/>
                <w:sz w:val="16"/>
                <w:szCs w:val="16"/>
              </w:rPr>
              <w:t>°C)</w:t>
            </w:r>
          </w:p>
        </w:tc>
        <w:tc>
          <w:tcPr>
            <w:tcW w:w="523" w:type="dxa"/>
          </w:tcPr>
          <w:p w14:paraId="6E99C1B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1.83</w:t>
            </w:r>
          </w:p>
        </w:tc>
        <w:tc>
          <w:tcPr>
            <w:tcW w:w="524" w:type="dxa"/>
          </w:tcPr>
          <w:p w14:paraId="1BA979B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2.90</w:t>
            </w:r>
          </w:p>
        </w:tc>
        <w:tc>
          <w:tcPr>
            <w:tcW w:w="568" w:type="dxa"/>
          </w:tcPr>
          <w:p w14:paraId="4FAF8BF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1C987F4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158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64488E6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E8AF3A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3B34F4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0F4197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3F812A6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9442175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5C46B42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71919B28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bottom w:val="single" w:sz="4" w:space="0" w:color="auto"/>
            </w:tcBorders>
          </w:tcPr>
          <w:p w14:paraId="4FCB2595" w14:textId="0A0EE655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Ave.Hum(%)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14:paraId="3F6DA88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54.56</w:t>
            </w:r>
          </w:p>
        </w:tc>
        <w:tc>
          <w:tcPr>
            <w:tcW w:w="524" w:type="dxa"/>
            <w:tcBorders>
              <w:bottom w:val="single" w:sz="4" w:space="0" w:color="auto"/>
            </w:tcBorders>
          </w:tcPr>
          <w:p w14:paraId="6CE8513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53.37</w:t>
            </w:r>
          </w:p>
        </w:tc>
        <w:tc>
          <w:tcPr>
            <w:tcW w:w="568" w:type="dxa"/>
            <w:tcBorders>
              <w:bottom w:val="single" w:sz="4" w:space="0" w:color="auto"/>
            </w:tcBorders>
          </w:tcPr>
          <w:p w14:paraId="27806799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413307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376E4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C8E1E8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335728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476ED2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174915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F780F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51BEBA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1B2B922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50CD6D90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A3CF2" w14:textId="77777777" w:rsidR="001641E7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1404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99EC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AB09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989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85748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461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A20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B91B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171D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941F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35F5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</w:tbl>
    <w:p w14:paraId="4A17A784" w14:textId="77777777" w:rsidR="004120A8" w:rsidRDefault="004120A8" w:rsidP="002237DD">
      <w:pPr>
        <w:pStyle w:val="af3"/>
      </w:pPr>
    </w:p>
    <w:p w14:paraId="713F6B08" w14:textId="37B8BBA4" w:rsidR="00BB4188" w:rsidRDefault="00BB4188" w:rsidP="00BB4188">
      <w:pPr>
        <w:pStyle w:val="af3"/>
      </w:pPr>
      <w:bookmarkStart w:id="4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</w:p>
    <w:p w14:paraId="2A3F6EB2" w14:textId="7C2063E0" w:rsidR="00AF1866" w:rsidRPr="00BE78E9" w:rsidRDefault="00ED3F9E" w:rsidP="00BE78E9">
      <w:pPr>
        <w:pStyle w:val="af3"/>
        <w:tabs>
          <w:tab w:val="left" w:pos="4883"/>
        </w:tabs>
        <w:jc w:val="left"/>
      </w:pPr>
      <w:r>
        <w:rPr>
          <w:noProof/>
        </w:rPr>
        <w:drawing>
          <wp:inline distT="0" distB="0" distL="0" distR="0" wp14:anchorId="48626E73" wp14:editId="03340BC5">
            <wp:extent cx="4760201" cy="2445617"/>
            <wp:effectExtent l="0" t="0" r="2540" b="0"/>
            <wp:docPr id="1134234902" name="Picture 2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4902" name="Picture 2" descr="A screen shot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02" cy="2456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"/>
    </w:p>
    <w:p w14:paraId="1B2982D5" w14:textId="3605F405" w:rsidR="00A766D6" w:rsidRPr="007A636D" w:rsidRDefault="006A179D" w:rsidP="002B55A9">
      <w:pPr>
        <w:pStyle w:val="1"/>
      </w:pPr>
      <w:bookmarkStart w:id="5" w:name="_Toc137656974"/>
      <w:r>
        <w:t>IncidentReportSummary</w:t>
      </w:r>
      <w:bookmarkEnd w:id="5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64046E70" w14:textId="665BADA9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6" w:name="_Toc133154360"/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"/>
        <w:gridCol w:w="1177"/>
        <w:gridCol w:w="1714"/>
        <w:gridCol w:w="1398"/>
        <w:gridCol w:w="1398"/>
        <w:gridCol w:w="1039"/>
        <w:gridCol w:w="16"/>
      </w:tblGrid>
      <w:tr w:rsidR="00DE1EA8" w14:paraId="42717A37" w14:textId="77777777" w:rsidTr="00DE1EA8">
        <w:trPr>
          <w:gridAfter w:val="1"/>
          <w:trHeight w:val="492"/>
        </w:trPr>
        <w:tc>
          <w:tcPr>
            <w:tcW w:w="62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BCB23D2" w14:textId="77777777" w:rsidR="00DE1EA8" w:rsidRDefault="00DE1EA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7" w:name="Incident"/>
            <w:bookmarkEnd w:id="7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B29E8AF" w14:textId="523AAC0C" w:rsidR="00DE1EA8" w:rsidRDefault="00DE1EA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172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1D060A8" w14:textId="77777777" w:rsidR="00DE1EA8" w:rsidRDefault="00DE1EA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218FA20" w14:textId="4FCA5F33" w:rsidR="00DE1EA8" w:rsidRDefault="00DE1EA8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3408972" w14:textId="6DDD6713" w:rsidR="00DE1EA8" w:rsidRDefault="00DE1EA8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DE5C2DE" w14:textId="61C82888" w:rsidR="00DE1EA8" w:rsidRDefault="00DE1EA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DE1EA8" w14:paraId="2A135DCD" w14:textId="77777777" w:rsidTr="00DE1EA8">
        <w:trPr>
          <w:gridAfter w:val="1"/>
          <w:trHeight w:val="60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6A7955" w14:textId="77777777" w:rsidR="00DE1EA8" w:rsidRDefault="00DE1EA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BD7432" w14:textId="56C7C125" w:rsidR="00DE1EA8" w:rsidRDefault="00DE1EA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1F4C20" w14:textId="48499D2E" w:rsidR="00DE1EA8" w:rsidRDefault="00DE1EA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B836AD" w14:textId="4B1FC766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165686" w14:textId="1D317E28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023E0E" w14:textId="0EC17FCE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E1EA8" w14:paraId="05761F94" w14:textId="77777777" w:rsidTr="00DE1EA8">
        <w:trPr>
          <w:gridAfter w:val="1"/>
          <w:trHeight w:val="60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025C96" w14:textId="77777777" w:rsidR="00DE1EA8" w:rsidRDefault="00DE1EA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A6BB8A" w14:textId="3050A8F3" w:rsidR="00DE1EA8" w:rsidRDefault="00DE1EA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7556D3" w14:textId="216E4513" w:rsidR="00DE1EA8" w:rsidRDefault="00DE1EA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90D79C" w14:textId="1E5CB8BB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AC585C" w14:textId="662794B4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C68F59" w14:textId="1780B521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E1EA8" w14:paraId="5090F772" w14:textId="77777777" w:rsidTr="00DE1EA8">
        <w:trPr>
          <w:gridAfter w:val="1"/>
          <w:trHeight w:val="60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A626DE" w14:textId="77777777" w:rsidR="00DE1EA8" w:rsidRDefault="00DE1EA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2DCBAB" w14:textId="3FB17081" w:rsidR="00DE1EA8" w:rsidRDefault="00DE1EA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EB41BA" w14:textId="1535E393" w:rsidR="00DE1EA8" w:rsidRDefault="00DE1EA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4557E8" w14:textId="4F6848A8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4A493B" w14:textId="6EB82F18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E83047" w14:textId="2AF3924C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E1EA8" w14:paraId="54A3F722" w14:textId="77777777" w:rsidTr="00DE1EA8">
        <w:trPr>
          <w:gridAfter w:val="1"/>
          <w:trHeight w:val="60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71C0BB" w14:textId="77777777" w:rsidR="00DE1EA8" w:rsidRDefault="00DE1EA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FBAA7C" w14:textId="5D403AB6" w:rsidR="00DE1EA8" w:rsidRDefault="00DE1EA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C84E1C" w14:textId="04192E70" w:rsidR="00DE1EA8" w:rsidRDefault="00DE1EA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6953C6" w14:textId="55173BC1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BFB756" w14:textId="775C365F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E92101" w14:textId="279EE3DB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E1EA8" w14:paraId="149147E7" w14:textId="77777777" w:rsidTr="00DE1EA8">
        <w:trPr>
          <w:gridAfter w:val="1"/>
          <w:trHeight w:val="60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4CB00A" w14:textId="77777777" w:rsidR="00DE1EA8" w:rsidRDefault="00DE1EA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0A3D8E" w14:textId="15982074" w:rsidR="00DE1EA8" w:rsidRDefault="00DE1EA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E86D31" w14:textId="0821B818" w:rsidR="00DE1EA8" w:rsidRDefault="00DE1EA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B1CD43" w14:textId="10A01BCE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1C62BA" w14:textId="69577251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0435D0" w14:textId="5AC98E60" w:rsidR="00DE1EA8" w:rsidRDefault="00DE1EA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E1EA8" w14:paraId="6438248E" w14:textId="77777777" w:rsidTr="00DE1EA8">
        <w:trPr>
          <w:gridAfter w:val="1"/>
          <w:trHeight w:val="399"/>
        </w:trPr>
        <w:tc>
          <w:tcPr>
            <w:tcW w:w="73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802C81" w14:textId="0167E9DF" w:rsidR="00DE1EA8" w:rsidRDefault="00DE1EA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DE1EA8" w14:paraId="408D007D" w14:textId="77777777" w:rsidTr="00DE1EA8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DF57AA" w14:textId="77777777" w:rsidR="00DE1EA8" w:rsidRDefault="00DE1EA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330D2C" w14:textId="77777777" w:rsidR="00DE1EA8" w:rsidRDefault="00DE1EA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5528E4BD" w14:textId="37EB9B9C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8" w:name="_Toc137656975"/>
      <w:r>
        <w:t>SiteAccessReport</w:t>
      </w:r>
      <w:bookmarkEnd w:id="6"/>
      <w:bookmarkEnd w:id="8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2C4551CA" w14:textId="77777777" w:rsidR="004031F0" w:rsidRDefault="004031F0" w:rsidP="001228F5">
      <w:pPr>
        <w:rPr>
          <w:lang w:val="en-SG"/>
        </w:rPr>
      </w:pPr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4"/>
        <w:gridCol w:w="1146"/>
        <w:gridCol w:w="973"/>
        <w:gridCol w:w="1541"/>
        <w:gridCol w:w="2070"/>
        <w:gridCol w:w="16"/>
      </w:tblGrid>
      <w:tr w:rsidR="00C75B3F" w14:paraId="34C78EF8" w14:textId="77777777" w:rsidTr="00C75B3F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09D1766" w14:textId="3CB518AE" w:rsidR="00C75B3F" w:rsidRDefault="00C75B3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9" w:name="SiteAccess"/>
            <w:bookmarkEnd w:id="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5976EFC" w14:textId="0A80AEDF" w:rsidR="00C75B3F" w:rsidRDefault="00C75B3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D898599" w14:textId="05C14475" w:rsidR="00C75B3F" w:rsidRDefault="00C75B3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FD7266F" w14:textId="3A317EA6" w:rsidR="00C75B3F" w:rsidRDefault="00C75B3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BEA40E0" w14:textId="17D48AC9" w:rsidR="00C75B3F" w:rsidRDefault="00C75B3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C75B3F" w14:paraId="14737677" w14:textId="77777777" w:rsidTr="00C75B3F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C47F68" w14:textId="4FDD0AC0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2023-06-3011:32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58A548" w14:textId="77777777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6906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C96F3C" w14:textId="6DF23765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BD0D7C" w14:textId="0044211F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2023-07-0315:30:00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BB5333" w14:textId="77777777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최경석</w:t>
            </w:r>
          </w:p>
        </w:tc>
      </w:tr>
      <w:tr w:rsidR="00C75B3F" w14:paraId="7A92ADBB" w14:textId="77777777" w:rsidTr="00C75B3F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9469C8" w14:textId="50B74674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2023-06-2215:15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AADA1F" w14:textId="77777777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6560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7EC781" w14:textId="22169FB8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B87D73" w14:textId="58FA13F5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2023-06-2813:10:00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B17998" w14:textId="4541F6FF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오상현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김현우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이용호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이광범</w:t>
            </w:r>
          </w:p>
        </w:tc>
      </w:tr>
      <w:tr w:rsidR="00C75B3F" w14:paraId="647F2ACB" w14:textId="77777777" w:rsidTr="00C75B3F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1FE654" w14:textId="0EAD5F0B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2023-06-2015:10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D4070C" w14:textId="77777777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1F2BBB" w14:textId="2C23EAA3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DD6CA3" w14:textId="78ED272F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2023-06-2913:30:00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9DA2E6" w14:textId="0A314871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한승민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이호열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선진국</w:t>
            </w:r>
          </w:p>
        </w:tc>
      </w:tr>
      <w:tr w:rsidR="00C75B3F" w14:paraId="019FA415" w14:textId="77777777" w:rsidTr="00C75B3F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999465" w14:textId="1FB4BCF8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DEE10E" w14:textId="73C2261F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6C7B07" w14:textId="7A3D5DA8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B88413" w14:textId="1F3EF38A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AFA026" w14:textId="4D11B233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75B3F" w14:paraId="2205FAC9" w14:textId="77777777" w:rsidTr="00C75B3F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6657AC" w14:textId="3AEE29CA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3E5B78" w14:textId="5DC60D5D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47E4D0" w14:textId="11FB809B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21A759" w14:textId="78816949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1DEC7C" w14:textId="17B11174" w:rsidR="00C75B3F" w:rsidRDefault="00C75B3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75B3F" w14:paraId="7C1D424C" w14:textId="77777777" w:rsidTr="00C75B3F">
        <w:trPr>
          <w:gridAfter w:val="1"/>
          <w:trHeight w:val="399"/>
        </w:trPr>
        <w:tc>
          <w:tcPr>
            <w:tcW w:w="736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72AB2A" w14:textId="71475C19" w:rsidR="00C75B3F" w:rsidRDefault="00C75B3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C75B3F" w14:paraId="1D6C52F7" w14:textId="77777777" w:rsidTr="00C75B3F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8547DD" w14:textId="77777777" w:rsidR="00C75B3F" w:rsidRDefault="00C75B3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28C47" w14:textId="77777777" w:rsidR="00C75B3F" w:rsidRDefault="00C75B3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0" w:name="_Toc137656976"/>
      <w:r w:rsidRPr="007A636D">
        <w:t>S</w:t>
      </w:r>
      <w:r w:rsidR="00BD232D">
        <w:t>hipmentReport</w:t>
      </w:r>
      <w:bookmarkEnd w:id="10"/>
    </w:p>
    <w:p w14:paraId="7DAD9420" w14:textId="7F637F05" w:rsidR="00877516" w:rsidRDefault="00877516" w:rsidP="00877516">
      <w:pPr>
        <w:pStyle w:val="a2"/>
      </w:pPr>
      <w:bookmarkStart w:id="11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1"/>
      <w:r>
        <w:t>.</w:t>
      </w:r>
    </w:p>
    <w:p w14:paraId="75124C6B" w14:textId="03ADAC74" w:rsidR="005061F6" w:rsidRDefault="005061F6" w:rsidP="005061F6">
      <w:pPr>
        <w:pStyle w:val="af3"/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7870ED18" w14:textId="53386A88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tbl>
      <w:tblPr>
        <w:tblW w:w="7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8"/>
        <w:gridCol w:w="1595"/>
        <w:gridCol w:w="1059"/>
        <w:gridCol w:w="1497"/>
        <w:gridCol w:w="1395"/>
        <w:gridCol w:w="16"/>
      </w:tblGrid>
      <w:tr w:rsidR="009C43FB" w14:paraId="73EF2EDE" w14:textId="77777777" w:rsidTr="009C43FB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B669170" w14:textId="5064E58C" w:rsidR="009C43FB" w:rsidRDefault="009C43F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hipment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8E658D1" w14:textId="49C707CC" w:rsidR="009C43FB" w:rsidRDefault="009C43F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7EA2FC2" w14:textId="77777777" w:rsidR="009C43FB" w:rsidRDefault="009C43F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E36D330" w14:textId="7382F213" w:rsidR="009C43FB" w:rsidRDefault="009C43F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8508445" w14:textId="77777777" w:rsidR="009C43FB" w:rsidRDefault="009C43F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9C43FB" w14:paraId="511DAEAF" w14:textId="77777777" w:rsidTr="009C43FB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E5F8C1" w14:textId="018DC25C" w:rsidR="009C43FB" w:rsidRDefault="009C43F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84D290" w14:textId="3665F5D9" w:rsidR="009C43FB" w:rsidRDefault="009C43F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8EBEF8" w14:textId="0095690B" w:rsidR="009C43FB" w:rsidRDefault="009C43FB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411613" w14:textId="7EEB7673" w:rsidR="009C43FB" w:rsidRDefault="009C43F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F8929E" w14:textId="2A2C2778" w:rsidR="009C43FB" w:rsidRDefault="009C43F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9C43FB" w14:paraId="27DC6450" w14:textId="77777777" w:rsidTr="009C43FB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C35001" w14:textId="7AF2F830" w:rsidR="009C43FB" w:rsidRDefault="009C43F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E12DCD" w14:textId="56284239" w:rsidR="009C43FB" w:rsidRDefault="009C43F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A6D9A1" w14:textId="6181570D" w:rsidR="009C43FB" w:rsidRDefault="009C43FB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F7CC41" w14:textId="39F57F77" w:rsidR="009C43FB" w:rsidRDefault="009C43F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63C07D" w14:textId="1A27C7BB" w:rsidR="009C43FB" w:rsidRDefault="009C43F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9C43FB" w14:paraId="03263A8C" w14:textId="77777777" w:rsidTr="009C43FB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010FED" w14:textId="03262010" w:rsidR="009C43FB" w:rsidRDefault="009C43F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CCE026" w14:textId="68A8B218" w:rsidR="009C43FB" w:rsidRDefault="009C43F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BFDE9C" w14:textId="2AC529F9" w:rsidR="009C43FB" w:rsidRDefault="009C43FB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CBC11E" w14:textId="68E80B79" w:rsidR="009C43FB" w:rsidRDefault="009C43F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BC6974" w14:textId="290D0EE1" w:rsidR="009C43FB" w:rsidRDefault="009C43F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9C43FB" w14:paraId="514A29BC" w14:textId="77777777" w:rsidTr="009C43FB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A0B132" w14:textId="7500931E" w:rsidR="009C43FB" w:rsidRDefault="009C43F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BACF0A" w14:textId="3218EDBF" w:rsidR="009C43FB" w:rsidRDefault="009C43F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A5978F" w14:textId="01657801" w:rsidR="009C43FB" w:rsidRDefault="009C43FB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B43C91" w14:textId="2CB97A02" w:rsidR="009C43FB" w:rsidRDefault="009C43F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8444A4" w14:textId="628A68AE" w:rsidR="009C43FB" w:rsidRDefault="009C43F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9C43FB" w14:paraId="55CD8CD7" w14:textId="77777777" w:rsidTr="009C43FB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2FE931" w14:textId="72DECB43" w:rsidR="009C43FB" w:rsidRDefault="009C43F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11B2C0" w14:textId="6828CF03" w:rsidR="009C43FB" w:rsidRDefault="009C43F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034132" w14:textId="009A81BB" w:rsidR="009C43FB" w:rsidRDefault="009C43FB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E90604" w14:textId="426F9C07" w:rsidR="009C43FB" w:rsidRDefault="009C43F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987BAD" w14:textId="4EC1A21E" w:rsidR="009C43FB" w:rsidRDefault="009C43FB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9C43FB" w14:paraId="3D56B447" w14:textId="77777777" w:rsidTr="009C43FB">
        <w:trPr>
          <w:gridAfter w:val="1"/>
          <w:trHeight w:val="399"/>
        </w:trPr>
        <w:tc>
          <w:tcPr>
            <w:tcW w:w="738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A0EAA6" w14:textId="75753B93" w:rsidR="009C43FB" w:rsidRDefault="009C43F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9C43FB" w14:paraId="400DEB08" w14:textId="77777777" w:rsidTr="009C43FB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4ED6B1" w14:textId="77777777" w:rsidR="009C43FB" w:rsidRDefault="009C43F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8F2867" w14:textId="77777777" w:rsidR="009C43FB" w:rsidRDefault="009C43F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AAB433B" w14:textId="77777777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BC67C65" w14:textId="5C79A135" w:rsidR="00375C20" w:rsidRPr="007A636D" w:rsidRDefault="00375C20" w:rsidP="0082385E">
      <w:pPr>
        <w:pStyle w:val="1"/>
      </w:pPr>
      <w:bookmarkStart w:id="13" w:name="_Toc137656977"/>
      <w:r>
        <w:t>RemoteHandsReport</w:t>
      </w:r>
      <w:bookmarkEnd w:id="13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4" w:name="_Toc133154364"/>
    </w:p>
    <w:p w14:paraId="165EA3CA" w14:textId="77777777" w:rsidR="001228F5" w:rsidRDefault="001228F5" w:rsidP="001228F5">
      <w:pPr>
        <w:rPr>
          <w:lang w:val="en-SG"/>
        </w:rPr>
      </w:pPr>
    </w:p>
    <w:tbl>
      <w:tblPr>
        <w:tblW w:w="87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1753"/>
        <w:gridCol w:w="1397"/>
        <w:gridCol w:w="1039"/>
        <w:gridCol w:w="1516"/>
        <w:gridCol w:w="1460"/>
        <w:gridCol w:w="16"/>
      </w:tblGrid>
      <w:tr w:rsidR="00017FCB" w14:paraId="530F55FC" w14:textId="77777777" w:rsidTr="00017FCB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18E5925" w14:textId="77777777" w:rsidR="00017FCB" w:rsidRDefault="00017FC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5" w:name="RHS"/>
            <w:bookmarkEnd w:id="15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CFEA6CD" w14:textId="77777777" w:rsidR="00017FCB" w:rsidRDefault="00017FC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051CF74" w14:textId="77777777" w:rsidR="00017FCB" w:rsidRDefault="00017FC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D906BD4" w14:textId="77777777" w:rsidR="00017FCB" w:rsidRDefault="00017FC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885AA4A" w14:textId="77777777" w:rsidR="00017FCB" w:rsidRDefault="00017FC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4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AE29F8B" w14:textId="77777777" w:rsidR="00017FCB" w:rsidRDefault="00017FC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017FCB" w14:paraId="5D20C6BB" w14:textId="77777777" w:rsidTr="00017FCB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62911F" w14:textId="0B4B9046" w:rsidR="00017FCB" w:rsidRDefault="00017FC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660D4D" w14:textId="6CEA94FC" w:rsidR="00017FCB" w:rsidRDefault="00017FC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194845" w14:textId="7E62734A" w:rsidR="00017FCB" w:rsidRDefault="00017FCB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F65E4E" w14:textId="21EDE5E1" w:rsidR="00017FCB" w:rsidRDefault="00017FC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8C84A4" w14:textId="3E98B64A" w:rsidR="00017FCB" w:rsidRDefault="00017FCB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C96B29" w14:textId="03960EA7" w:rsidR="00017FCB" w:rsidRDefault="00017FCB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017FCB" w14:paraId="18430270" w14:textId="77777777" w:rsidTr="00017FCB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74CEAC" w14:textId="2EBCC102" w:rsidR="00017FCB" w:rsidRDefault="00017FC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29750D" w14:textId="1A45473D" w:rsidR="00017FCB" w:rsidRDefault="00017FC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7C4205" w14:textId="6ECABD02" w:rsidR="00017FCB" w:rsidRDefault="00017FCB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FDB2E7" w14:textId="72C1EB5C" w:rsidR="00017FCB" w:rsidRDefault="00017FC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C50FC6" w14:textId="146F2F85" w:rsidR="00017FCB" w:rsidRDefault="00017FCB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FB002F" w14:textId="087EC7FA" w:rsidR="00017FCB" w:rsidRDefault="00017FCB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017FCB" w14:paraId="71314E4D" w14:textId="77777777" w:rsidTr="00017FCB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C143B9" w14:textId="02CA8051" w:rsidR="00017FCB" w:rsidRDefault="00017FC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500385" w14:textId="2DA94346" w:rsidR="00017FCB" w:rsidRDefault="00017FC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A3F40F" w14:textId="51868F7A" w:rsidR="00017FCB" w:rsidRDefault="00017FCB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D6CF20" w14:textId="323B0AE5" w:rsidR="00017FCB" w:rsidRDefault="00017FC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D4B2C6" w14:textId="1E1DC949" w:rsidR="00017FCB" w:rsidRDefault="00017FC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DB3FF4" w14:textId="77BFC40B" w:rsidR="00017FCB" w:rsidRDefault="00017FC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17FCB" w14:paraId="4C772E8E" w14:textId="77777777" w:rsidTr="00017FCB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B95D7F0" w14:textId="12D0C1A0" w:rsidR="00017FCB" w:rsidRDefault="00017FC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89BE53" w14:textId="6DA0D2B1" w:rsidR="00017FCB" w:rsidRDefault="00017FC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57291A" w14:textId="4DBFB9A6" w:rsidR="00017FCB" w:rsidRDefault="00017FCB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BD0B812" w14:textId="4F41FE21" w:rsidR="00017FCB" w:rsidRDefault="00017FC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32340C" w14:textId="31BF1640" w:rsidR="00017FCB" w:rsidRDefault="00017FC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03A253" w14:textId="0AC55C10" w:rsidR="00017FCB" w:rsidRDefault="00017FC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17FCB" w14:paraId="6876A158" w14:textId="77777777" w:rsidTr="00017FCB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41E6B7" w14:textId="506977E0" w:rsidR="00017FCB" w:rsidRDefault="00017FC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3CA7E3" w14:textId="7928B0B3" w:rsidR="00017FCB" w:rsidRDefault="00017FC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018C27" w14:textId="290FCB8C" w:rsidR="00017FCB" w:rsidRDefault="00017FCB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6A8217" w14:textId="5E0091E6" w:rsidR="00017FCB" w:rsidRDefault="00017FC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0DA8F5" w14:textId="56EA0ECD" w:rsidR="00017FCB" w:rsidRDefault="00017FC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17C1E7" w14:textId="6C46BE0A" w:rsidR="00017FCB" w:rsidRDefault="00017FC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17FCB" w14:paraId="0BB610D4" w14:textId="77777777" w:rsidTr="00017FCB">
        <w:trPr>
          <w:gridAfter w:val="1"/>
          <w:trHeight w:val="399"/>
        </w:trPr>
        <w:tc>
          <w:tcPr>
            <w:tcW w:w="870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18926C" w14:textId="70F5713A" w:rsidR="00017FCB" w:rsidRDefault="00017FC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017FCB" w14:paraId="095A0CE4" w14:textId="77777777" w:rsidTr="00017FCB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B05574" w14:textId="77777777" w:rsidR="00017FCB" w:rsidRDefault="00017FC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B2513" w14:textId="77777777" w:rsidR="00017FCB" w:rsidRDefault="00017FC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339DF19" w14:textId="77777777" w:rsidR="004031F0" w:rsidRPr="001228F5" w:rsidRDefault="004031F0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6" w:name="_Toc137656978"/>
      <w:bookmarkStart w:id="17" w:name="_Hlk136447836"/>
      <w:bookmarkEnd w:id="14"/>
      <w:r>
        <w:t>MaintenanceSchedule</w:t>
      </w:r>
      <w:bookmarkEnd w:id="16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7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0A0A641A" w14:textId="10D5FC7B" w:rsidR="009F10E3" w:rsidRDefault="009F10E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8" w:name="_Toc133154369"/>
    </w:p>
    <w:tbl>
      <w:tblPr>
        <w:tblW w:w="7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3127"/>
        <w:gridCol w:w="1371"/>
        <w:gridCol w:w="452"/>
        <w:gridCol w:w="496"/>
        <w:gridCol w:w="452"/>
        <w:gridCol w:w="496"/>
        <w:gridCol w:w="452"/>
        <w:gridCol w:w="496"/>
        <w:gridCol w:w="16"/>
      </w:tblGrid>
      <w:tr w:rsidR="00540995" w14:paraId="0D89967B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0942337" w14:textId="685DDF38" w:rsidR="00540995" w:rsidRDefault="0054099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9" w:name="MaintenanceSchedule"/>
            <w:bookmarkEnd w:id="1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E17D9FC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9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126CB1" w14:textId="74495A22" w:rsidR="00540995" w:rsidRDefault="0054099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1E09B77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0B903EB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4D80020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Jun-23</w:t>
            </w:r>
          </w:p>
        </w:tc>
      </w:tr>
      <w:tr w:rsidR="00540995" w14:paraId="6FEFEC7D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25EB1C4" w14:textId="3D13AEAE" w:rsidR="00540995" w:rsidRDefault="0054099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5D6982D" w14:textId="37212B71" w:rsidR="00540995" w:rsidRDefault="0054099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0498C673" w14:textId="77777777" w:rsidR="00540995" w:rsidRDefault="00540995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401E3EB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791ACC7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A9E1240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D2F17CA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2B061A6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39ED8CD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540995" w14:paraId="7D8D1534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506434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211534" w14:textId="3C3AFED6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373E77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641527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8C3C4F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F24C95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70DE92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177D34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2AF887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540995" w14:paraId="54D6A7A5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7354A4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82EF04" w14:textId="77777777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186BAF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E7DC88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0443F1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AF5C08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6A4C76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04357D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84E876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540995" w14:paraId="78B47CE9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EA484C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E45FE7" w14:textId="3E4F2990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400805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807F43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9EDFD7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FE2548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E8FD78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50B4EA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396A6C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540995" w14:paraId="0E6F8E45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28E204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739889" w14:textId="095A3991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AF7485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15E75D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59947C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A20747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FE0B67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085BBD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B43C07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540995" w14:paraId="4AEB2259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B1A99B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C49686" w14:textId="655F15F6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CF45C8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B4DEDB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D62FD5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F5C1AA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1374F1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7A27C1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53E7A9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540995" w14:paraId="4391A52A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919603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34B73A" w14:textId="572B24BD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65E024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54CE80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82BD12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9C3AB3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84B2BB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C97145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0B4CE4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540995" w14:paraId="24BDAE8C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7A0A09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DFC393" w14:textId="19742494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5EC31C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6FC171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5CF5B2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4AB237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A3A7E5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6CD3B6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02A696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540995" w14:paraId="5262D3A7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DDF39F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D7EE88" w14:textId="0BE189C1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E6B417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97CAA6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45F22F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68D189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3B5427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183EC6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2D0D44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540995" w14:paraId="510B0789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5E815D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95A281" w14:textId="6A271B99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8800EA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97C083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C14193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FD721B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0F3726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C36F44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9061F7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540995" w14:paraId="441F7A23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2D0590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3B2347" w14:textId="4BE84C45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C53CF4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C00E51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F223AC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4F6D33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1D3710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D62C43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6D032B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540995" w14:paraId="6F4659A6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9D71C0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218ED7" w14:textId="29C2C87D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71C1DE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2753D7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C8320D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34F97C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53DEF0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9C95AD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26C452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540995" w14:paraId="6A1A1BC2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EA29AA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4D6268" w14:textId="57B2002B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C50F2B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E3A0DD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9F19A0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A6D2B7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EE63D1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77F849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7CB435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540995" w14:paraId="1DBD13B8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A7DEC3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1986EC" w14:textId="4C5143C7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5A12C0" w14:textId="77777777" w:rsidR="00540995" w:rsidRDefault="0054099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8E5C3E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75802D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C32D64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B136A9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8AC95D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5BB1B5" w14:textId="77777777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540995" w14:paraId="6875CDDB" w14:textId="77777777" w:rsidTr="0054099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AA3EB3" w14:textId="64A2048E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345676" w14:textId="36959E91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E5A30A" w14:textId="24F0F87E" w:rsidR="00540995" w:rsidRDefault="0054099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AC9CFC" w14:textId="4B79CF1E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0F4E08" w14:textId="1B0B8778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31649E" w14:textId="2458CAB5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EDE7D3" w14:textId="7D65397F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E36F1B" w14:textId="2F5BC2BC" w:rsidR="00540995" w:rsidRDefault="0054099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2A3666" w14:textId="6E4A7B0A" w:rsidR="00540995" w:rsidRDefault="0054099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540995" w14:paraId="3322A0C3" w14:textId="77777777" w:rsidTr="00540995">
        <w:trPr>
          <w:gridAfter w:val="1"/>
          <w:trHeight w:val="360"/>
        </w:trPr>
        <w:tc>
          <w:tcPr>
            <w:tcW w:w="78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672C7E" w14:textId="6D55DEF0" w:rsidR="00540995" w:rsidRDefault="0054099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540995" w14:paraId="39C8EBD3" w14:textId="77777777" w:rsidTr="00540995">
        <w:trPr>
          <w:trHeight w:val="360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527E1B27" w14:textId="77777777" w:rsidR="00540995" w:rsidRDefault="0054099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4777E" w14:textId="77777777" w:rsidR="00540995" w:rsidRDefault="0054099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09A5EA6C" w14:textId="77777777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0" w:name="_Toc137656979"/>
      <w:r>
        <w:t>PowerUsage</w:t>
      </w:r>
      <w:bookmarkEnd w:id="20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1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1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31C28689" w14:textId="24EDCE04" w:rsidR="00D00E55" w:rsidRDefault="00D00E55" w:rsidP="00D00E55">
      <w:pPr>
        <w:pStyle w:val="af3"/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3400"/>
        <w:gridCol w:w="2402"/>
        <w:gridCol w:w="2295"/>
      </w:tblGrid>
      <w:tr w:rsidR="00350928" w:rsidRPr="00161E3E" w14:paraId="4EB1F297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0F09004" w14:textId="6371E933" w:rsidR="00350928" w:rsidRPr="00093808" w:rsidRDefault="00350928" w:rsidP="00AD6704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</w:p>
        </w:tc>
        <w:tc>
          <w:tcPr>
            <w:tcW w:w="2552" w:type="dxa"/>
          </w:tcPr>
          <w:p w14:paraId="27D1A6F9" w14:textId="28FE209A" w:rsidR="00350928" w:rsidRPr="00161E3E" w:rsidRDefault="0037077D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573" w:type="dxa"/>
          </w:tcPr>
          <w:p w14:paraId="30FF56CE" w14:textId="520535CF" w:rsidR="00350928" w:rsidRPr="00161E3E" w:rsidRDefault="00D074F4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Power</w:t>
            </w:r>
          </w:p>
        </w:tc>
      </w:tr>
      <w:tr w:rsidR="00E444AD" w:rsidRPr="009023EE" w14:paraId="5471D888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BB47392" w14:textId="0231EFC5" w:rsidR="00E444AD" w:rsidRPr="00E444AD" w:rsidRDefault="00E444AD" w:rsidP="00E444AD">
            <w:pPr>
              <w:rPr>
                <w:rFonts w:ascii="Noto Sans" w:hAnsi="Noto Sans" w:cs="Noto Sans"/>
              </w:rPr>
            </w:pPr>
            <w:r w:rsidRPr="00E444AD">
              <w:rPr>
                <w:rFonts w:ascii="Noto Sans" w:hAnsi="Noto Sans" w:cs="Noto Sans"/>
              </w:rPr>
              <w:t>TotalPower</w:t>
            </w:r>
            <w:r w:rsidR="009B448C">
              <w:rPr>
                <w:rFonts w:ascii="Noto Sans" w:hAnsi="Noto Sans" w:cs="Noto Sans"/>
              </w:rPr>
              <w:t>Usage</w:t>
            </w:r>
            <w:r w:rsidRPr="00E444AD">
              <w:rPr>
                <w:rFonts w:ascii="Noto Sans" w:hAnsi="Noto Sans" w:cs="Noto Sans"/>
              </w:rPr>
              <w:t>forCustomer</w:t>
            </w:r>
            <w:r w:rsidR="001D1A3D">
              <w:rPr>
                <w:rFonts w:ascii="Noto Sans" w:hAnsi="Noto Sans" w:cs="Noto Sans"/>
              </w:rPr>
              <w:t>XXYY</w:t>
            </w:r>
          </w:p>
        </w:tc>
        <w:tc>
          <w:tcPr>
            <w:tcW w:w="2552" w:type="dxa"/>
          </w:tcPr>
          <w:p w14:paraId="6134B1FE" w14:textId="2291B58E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PowerUsageTotal</w:t>
            </w:r>
          </w:p>
        </w:tc>
        <w:tc>
          <w:tcPr>
            <w:tcW w:w="2573" w:type="dxa"/>
          </w:tcPr>
          <w:p w14:paraId="3D9D3E75" w14:textId="4AEED829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70.32</w:t>
            </w:r>
            <w:r w:rsidR="00A72B9C">
              <w:t>k</w:t>
            </w:r>
            <w:r w:rsidR="008B15D4">
              <w:t>W</w:t>
            </w:r>
          </w:p>
        </w:tc>
      </w:tr>
      <w:tr w:rsidR="00E444AD" w:rsidRPr="009023EE" w14:paraId="663CE3AE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E8CC4EE" w14:textId="428E9344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696BAB09" w14:textId="47E772FD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SubscribedPower</w:t>
            </w:r>
          </w:p>
        </w:tc>
        <w:tc>
          <w:tcPr>
            <w:tcW w:w="2573" w:type="dxa"/>
          </w:tcPr>
          <w:p w14:paraId="628D6A89" w14:textId="15332270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81.00KVA</w:t>
            </w:r>
          </w:p>
        </w:tc>
      </w:tr>
      <w:tr w:rsidR="00E444AD" w:rsidRPr="009023EE" w14:paraId="7FBEBC6C" w14:textId="77777777" w:rsidTr="001B41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8F78937" w14:textId="72B46746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5B57D83F" w14:textId="65BCE3F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RemainingPowe</w:t>
            </w:r>
            <w:r w:rsidR="00B60769">
              <w:rPr>
                <w:rFonts w:hint="eastAsia"/>
              </w:rPr>
              <w:t>r</w:t>
            </w:r>
          </w:p>
        </w:tc>
        <w:tc>
          <w:tcPr>
            <w:tcW w:w="2573" w:type="dxa"/>
          </w:tcPr>
          <w:p w14:paraId="540FDDD9" w14:textId="1A81C32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10.68</w:t>
            </w:r>
            <w:r w:rsidR="00CD75BA">
              <w:t>k</w:t>
            </w:r>
            <w:r w:rsidR="008B15D4">
              <w:t>W</w:t>
            </w:r>
          </w:p>
        </w:tc>
      </w:tr>
      <w:tr w:rsidR="00544CA7" w:rsidRPr="009023EE" w14:paraId="724561CE" w14:textId="77777777" w:rsidTr="00544CA7">
        <w:trPr>
          <w:trHeight w:val="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bottom w:val="single" w:sz="4" w:space="0" w:color="auto"/>
            </w:tcBorders>
          </w:tcPr>
          <w:p w14:paraId="6355EBD6" w14:textId="7F27D1BB" w:rsidR="00544CA7" w:rsidRPr="00EC5536" w:rsidRDefault="00544CA7" w:rsidP="00E444AD">
            <w:r>
              <w:t>Attachments</w:t>
            </w:r>
            <w:r w:rsidR="00E55260">
              <w:rPr>
                <w:b w:val="0"/>
              </w:rPr>
              <w:object w:dxaOrig="1491" w:dyaOrig="991" w14:anchorId="10E899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25pt;height:49.5pt" o:ole="">
                  <v:imagedata r:id="rId13" o:title=""/>
                </v:shape>
                <o:OLEObject Type="Embed" ProgID="Excel.Sheet.8" ShapeID="_x0000_i1025" DrawAspect="Icon" ObjectID="_1757159847" r:id="rId14"/>
              </w:object>
            </w:r>
          </w:p>
        </w:tc>
      </w:tr>
    </w:tbl>
    <w:p w14:paraId="0927B36D" w14:textId="77777777" w:rsidR="00A65B1D" w:rsidRPr="00A65B1D" w:rsidRDefault="00A65B1D" w:rsidP="00A65B1D"/>
    <w:bookmarkEnd w:id="18"/>
    <w:p w14:paraId="561CEB44" w14:textId="2736BCE6" w:rsidR="00BC5528" w:rsidRDefault="00BC5528" w:rsidP="00BC5528">
      <w:pPr>
        <w:pStyle w:val="a2"/>
        <w:keepNext/>
        <w:jc w:val="center"/>
      </w:pPr>
    </w:p>
    <w:sectPr w:rsidR="00BC5528" w:rsidSect="008641FB">
      <w:headerReference w:type="default" r:id="rId15"/>
      <w:footerReference w:type="default" r:id="rId16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E19DE" w14:textId="77777777" w:rsidR="00A51BCA" w:rsidRDefault="00A51BCA" w:rsidP="007F0A39">
      <w:pPr>
        <w:spacing w:line="240" w:lineRule="auto"/>
      </w:pPr>
      <w:r>
        <w:separator/>
      </w:r>
    </w:p>
  </w:endnote>
  <w:endnote w:type="continuationSeparator" w:id="0">
    <w:p w14:paraId="1F7461BD" w14:textId="77777777" w:rsidR="00A51BCA" w:rsidRDefault="00A51BCA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1BEDA805-45DB-40E3-9E66-9210D9609A57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20F8D278-7A9C-4A03-8100-0D5231D29376}"/>
    <w:embedBold r:id="rId3" w:fontKey="{43BBDACA-8155-4FB7-A624-9D1FDF9C9080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A60F8A26-0A3E-4F39-A670-03034DF04B83}"/>
    <w:embedBold r:id="rId5" w:fontKey="{53571E4F-8552-42F9-B127-CA7B9C38E0E7}"/>
    <w:embedItalic r:id="rId6" w:fontKey="{1E35BF0E-B883-4578-9F83-09757945E150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299D2586-5956-4730-817D-C36241C5BF46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7084A4AD-00FD-4E28-8484-937787A0308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0C975874-F99B-4EC5-9996-6741E3F6439E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825D2" w14:textId="77777777" w:rsidR="00A51BCA" w:rsidRDefault="00A51BCA" w:rsidP="007F0A39">
      <w:pPr>
        <w:spacing w:line="240" w:lineRule="auto"/>
      </w:pPr>
      <w:r>
        <w:separator/>
      </w:r>
    </w:p>
  </w:footnote>
  <w:footnote w:type="continuationSeparator" w:id="0">
    <w:p w14:paraId="743680BC" w14:textId="77777777" w:rsidR="00A51BCA" w:rsidRDefault="00A51BCA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00F8ACFC" w:rsidR="00886E56" w:rsidRPr="00CA4305" w:rsidRDefault="00540995" w:rsidP="00CA4305">
                          <w:pPr>
                            <w:pStyle w:val="a7"/>
                          </w:pPr>
                          <w:fldSimple w:instr=" STYLEREF 1  ">
                            <w:r>
                              <w:rPr>
                                <w:noProof/>
                              </w:rPr>
                              <w:t>RemoteHandsReport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00F8ACFC" w:rsidR="00886E56" w:rsidRPr="00CA4305" w:rsidRDefault="00540995" w:rsidP="00CA4305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STYLEREF 1 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RemoteHandsReport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70DF7"/>
    <w:rsid w:val="00072F62"/>
    <w:rsid w:val="0007337D"/>
    <w:rsid w:val="00082198"/>
    <w:rsid w:val="00084116"/>
    <w:rsid w:val="000900C4"/>
    <w:rsid w:val="0009234E"/>
    <w:rsid w:val="000928A2"/>
    <w:rsid w:val="00093808"/>
    <w:rsid w:val="0009380C"/>
    <w:rsid w:val="00094420"/>
    <w:rsid w:val="0009745D"/>
    <w:rsid w:val="000A2A1F"/>
    <w:rsid w:val="000A3389"/>
    <w:rsid w:val="000A3E18"/>
    <w:rsid w:val="000B0359"/>
    <w:rsid w:val="000B0F9A"/>
    <w:rsid w:val="000B2E93"/>
    <w:rsid w:val="000B554A"/>
    <w:rsid w:val="000B71AF"/>
    <w:rsid w:val="000C23DD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1070"/>
    <w:rsid w:val="000F2A08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20A5"/>
    <w:rsid w:val="001228F5"/>
    <w:rsid w:val="00130D49"/>
    <w:rsid w:val="0013109A"/>
    <w:rsid w:val="00136EDF"/>
    <w:rsid w:val="001410FC"/>
    <w:rsid w:val="00143247"/>
    <w:rsid w:val="00143BAC"/>
    <w:rsid w:val="00145988"/>
    <w:rsid w:val="0014718F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F0E"/>
    <w:rsid w:val="001925FE"/>
    <w:rsid w:val="0019566B"/>
    <w:rsid w:val="001A1037"/>
    <w:rsid w:val="001A26F6"/>
    <w:rsid w:val="001A6FE8"/>
    <w:rsid w:val="001B00D4"/>
    <w:rsid w:val="001B0A2D"/>
    <w:rsid w:val="001B233C"/>
    <w:rsid w:val="001B2BBD"/>
    <w:rsid w:val="001B3B7A"/>
    <w:rsid w:val="001B4191"/>
    <w:rsid w:val="001B4640"/>
    <w:rsid w:val="001B60A6"/>
    <w:rsid w:val="001B69A2"/>
    <w:rsid w:val="001B6C74"/>
    <w:rsid w:val="001C33DC"/>
    <w:rsid w:val="001C4915"/>
    <w:rsid w:val="001C5768"/>
    <w:rsid w:val="001C674E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5A16"/>
    <w:rsid w:val="00201A1A"/>
    <w:rsid w:val="00202EB3"/>
    <w:rsid w:val="00203FB4"/>
    <w:rsid w:val="00207DF4"/>
    <w:rsid w:val="0022159C"/>
    <w:rsid w:val="002237DD"/>
    <w:rsid w:val="00223C80"/>
    <w:rsid w:val="00223D06"/>
    <w:rsid w:val="002313E6"/>
    <w:rsid w:val="002416AC"/>
    <w:rsid w:val="0024179C"/>
    <w:rsid w:val="00244E40"/>
    <w:rsid w:val="002453B9"/>
    <w:rsid w:val="00245B79"/>
    <w:rsid w:val="0025519E"/>
    <w:rsid w:val="002558DF"/>
    <w:rsid w:val="002576B4"/>
    <w:rsid w:val="00260583"/>
    <w:rsid w:val="00270AE0"/>
    <w:rsid w:val="00275FA9"/>
    <w:rsid w:val="002809C1"/>
    <w:rsid w:val="00280E22"/>
    <w:rsid w:val="00281105"/>
    <w:rsid w:val="00285397"/>
    <w:rsid w:val="002853DC"/>
    <w:rsid w:val="00286A7C"/>
    <w:rsid w:val="00291039"/>
    <w:rsid w:val="00292500"/>
    <w:rsid w:val="00292568"/>
    <w:rsid w:val="00297F44"/>
    <w:rsid w:val="002A2A56"/>
    <w:rsid w:val="002A3620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A85"/>
    <w:rsid w:val="0030092B"/>
    <w:rsid w:val="00303AA7"/>
    <w:rsid w:val="00312879"/>
    <w:rsid w:val="00313BB1"/>
    <w:rsid w:val="003148D8"/>
    <w:rsid w:val="00314DEB"/>
    <w:rsid w:val="00320D46"/>
    <w:rsid w:val="00321347"/>
    <w:rsid w:val="00321CF4"/>
    <w:rsid w:val="0033246D"/>
    <w:rsid w:val="00332D23"/>
    <w:rsid w:val="0034112D"/>
    <w:rsid w:val="00343150"/>
    <w:rsid w:val="0034614E"/>
    <w:rsid w:val="0034661D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4219"/>
    <w:rsid w:val="00375C20"/>
    <w:rsid w:val="00376B22"/>
    <w:rsid w:val="00377821"/>
    <w:rsid w:val="0038285E"/>
    <w:rsid w:val="003850A0"/>
    <w:rsid w:val="00390910"/>
    <w:rsid w:val="00390B50"/>
    <w:rsid w:val="00396D07"/>
    <w:rsid w:val="003A0542"/>
    <w:rsid w:val="003A065C"/>
    <w:rsid w:val="003A3095"/>
    <w:rsid w:val="003A649A"/>
    <w:rsid w:val="003A6A8A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643A"/>
    <w:rsid w:val="003F7737"/>
    <w:rsid w:val="004011C4"/>
    <w:rsid w:val="00402AFD"/>
    <w:rsid w:val="004031F0"/>
    <w:rsid w:val="00405370"/>
    <w:rsid w:val="00405ED7"/>
    <w:rsid w:val="00405FDE"/>
    <w:rsid w:val="004120A8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975"/>
    <w:rsid w:val="00454FE6"/>
    <w:rsid w:val="00455360"/>
    <w:rsid w:val="00462137"/>
    <w:rsid w:val="00463CF2"/>
    <w:rsid w:val="00465DE7"/>
    <w:rsid w:val="00465E8F"/>
    <w:rsid w:val="00467CA8"/>
    <w:rsid w:val="004706D2"/>
    <w:rsid w:val="004720CF"/>
    <w:rsid w:val="0047257E"/>
    <w:rsid w:val="0047323A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5B40"/>
    <w:rsid w:val="004D7CE4"/>
    <w:rsid w:val="004E24E8"/>
    <w:rsid w:val="004E52E7"/>
    <w:rsid w:val="004E651E"/>
    <w:rsid w:val="004E6EA8"/>
    <w:rsid w:val="004E7BA9"/>
    <w:rsid w:val="004F1AAC"/>
    <w:rsid w:val="004F2931"/>
    <w:rsid w:val="004F6D8F"/>
    <w:rsid w:val="0050020C"/>
    <w:rsid w:val="00500B16"/>
    <w:rsid w:val="00501A12"/>
    <w:rsid w:val="005061F6"/>
    <w:rsid w:val="00513F4C"/>
    <w:rsid w:val="00515DD5"/>
    <w:rsid w:val="00517051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502DE"/>
    <w:rsid w:val="00550C76"/>
    <w:rsid w:val="00552A93"/>
    <w:rsid w:val="00553C99"/>
    <w:rsid w:val="00557ACD"/>
    <w:rsid w:val="005710CD"/>
    <w:rsid w:val="00572F06"/>
    <w:rsid w:val="0057647A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3BD2"/>
    <w:rsid w:val="005B7387"/>
    <w:rsid w:val="005B7521"/>
    <w:rsid w:val="005C3BFF"/>
    <w:rsid w:val="005C6AC2"/>
    <w:rsid w:val="005E1BAD"/>
    <w:rsid w:val="005E2023"/>
    <w:rsid w:val="005E7C97"/>
    <w:rsid w:val="0060147E"/>
    <w:rsid w:val="00601898"/>
    <w:rsid w:val="00605192"/>
    <w:rsid w:val="006116E6"/>
    <w:rsid w:val="0061246B"/>
    <w:rsid w:val="00612CD3"/>
    <w:rsid w:val="00612E30"/>
    <w:rsid w:val="00616517"/>
    <w:rsid w:val="00617022"/>
    <w:rsid w:val="0062227B"/>
    <w:rsid w:val="006274F7"/>
    <w:rsid w:val="00627F74"/>
    <w:rsid w:val="006301A1"/>
    <w:rsid w:val="00630C58"/>
    <w:rsid w:val="00636189"/>
    <w:rsid w:val="00640A1B"/>
    <w:rsid w:val="006410E9"/>
    <w:rsid w:val="006431E8"/>
    <w:rsid w:val="00643EA7"/>
    <w:rsid w:val="0064608D"/>
    <w:rsid w:val="00647BB5"/>
    <w:rsid w:val="00650E40"/>
    <w:rsid w:val="00651126"/>
    <w:rsid w:val="00660E5B"/>
    <w:rsid w:val="00666FD9"/>
    <w:rsid w:val="00670081"/>
    <w:rsid w:val="00672087"/>
    <w:rsid w:val="006763C9"/>
    <w:rsid w:val="00680F1E"/>
    <w:rsid w:val="0068156D"/>
    <w:rsid w:val="00683252"/>
    <w:rsid w:val="006857DD"/>
    <w:rsid w:val="00693F52"/>
    <w:rsid w:val="00694F69"/>
    <w:rsid w:val="006960AB"/>
    <w:rsid w:val="00696B3A"/>
    <w:rsid w:val="00697E63"/>
    <w:rsid w:val="006A179D"/>
    <w:rsid w:val="006A2FA1"/>
    <w:rsid w:val="006A33BF"/>
    <w:rsid w:val="006B34AF"/>
    <w:rsid w:val="006B3DD1"/>
    <w:rsid w:val="006B608D"/>
    <w:rsid w:val="006C1E2F"/>
    <w:rsid w:val="006C2296"/>
    <w:rsid w:val="006C35AF"/>
    <w:rsid w:val="006C5F4F"/>
    <w:rsid w:val="006C7459"/>
    <w:rsid w:val="006D660D"/>
    <w:rsid w:val="006E1328"/>
    <w:rsid w:val="006E2713"/>
    <w:rsid w:val="006E47CB"/>
    <w:rsid w:val="006F0FA7"/>
    <w:rsid w:val="006F2694"/>
    <w:rsid w:val="006F344A"/>
    <w:rsid w:val="006F363E"/>
    <w:rsid w:val="006F6207"/>
    <w:rsid w:val="006F6FBB"/>
    <w:rsid w:val="0070490C"/>
    <w:rsid w:val="00712493"/>
    <w:rsid w:val="00712A04"/>
    <w:rsid w:val="00712E5D"/>
    <w:rsid w:val="00714276"/>
    <w:rsid w:val="0071575B"/>
    <w:rsid w:val="00715C5A"/>
    <w:rsid w:val="00717134"/>
    <w:rsid w:val="00721CD8"/>
    <w:rsid w:val="00732654"/>
    <w:rsid w:val="007353A6"/>
    <w:rsid w:val="00741B1D"/>
    <w:rsid w:val="007459EA"/>
    <w:rsid w:val="0075253E"/>
    <w:rsid w:val="00752847"/>
    <w:rsid w:val="0075712A"/>
    <w:rsid w:val="00760127"/>
    <w:rsid w:val="007610FB"/>
    <w:rsid w:val="00761845"/>
    <w:rsid w:val="007622B5"/>
    <w:rsid w:val="007754C0"/>
    <w:rsid w:val="00784134"/>
    <w:rsid w:val="0078543B"/>
    <w:rsid w:val="00785E1D"/>
    <w:rsid w:val="007862BC"/>
    <w:rsid w:val="0079021B"/>
    <w:rsid w:val="0079132E"/>
    <w:rsid w:val="00791CC8"/>
    <w:rsid w:val="0079210E"/>
    <w:rsid w:val="0079309A"/>
    <w:rsid w:val="00795328"/>
    <w:rsid w:val="00795B17"/>
    <w:rsid w:val="0079639C"/>
    <w:rsid w:val="00797A0C"/>
    <w:rsid w:val="007A0F25"/>
    <w:rsid w:val="007A202B"/>
    <w:rsid w:val="007A3BA6"/>
    <w:rsid w:val="007A636D"/>
    <w:rsid w:val="007A77FB"/>
    <w:rsid w:val="007B0965"/>
    <w:rsid w:val="007B1C57"/>
    <w:rsid w:val="007B3D97"/>
    <w:rsid w:val="007B7F50"/>
    <w:rsid w:val="007C036F"/>
    <w:rsid w:val="007C2083"/>
    <w:rsid w:val="007C5048"/>
    <w:rsid w:val="007C5915"/>
    <w:rsid w:val="007D5834"/>
    <w:rsid w:val="007D60F9"/>
    <w:rsid w:val="007D713E"/>
    <w:rsid w:val="007E13E1"/>
    <w:rsid w:val="007E211E"/>
    <w:rsid w:val="007E3BD4"/>
    <w:rsid w:val="007E49E7"/>
    <w:rsid w:val="007E4D31"/>
    <w:rsid w:val="007F0A39"/>
    <w:rsid w:val="007F0AAE"/>
    <w:rsid w:val="007F0F4E"/>
    <w:rsid w:val="007F0FBB"/>
    <w:rsid w:val="007F3E88"/>
    <w:rsid w:val="007F5613"/>
    <w:rsid w:val="007F6B7F"/>
    <w:rsid w:val="00801D61"/>
    <w:rsid w:val="00803E7A"/>
    <w:rsid w:val="0080759B"/>
    <w:rsid w:val="00814762"/>
    <w:rsid w:val="00816CA3"/>
    <w:rsid w:val="00817CAE"/>
    <w:rsid w:val="00821BDB"/>
    <w:rsid w:val="0082385E"/>
    <w:rsid w:val="00834FC2"/>
    <w:rsid w:val="0084019E"/>
    <w:rsid w:val="00841222"/>
    <w:rsid w:val="00843493"/>
    <w:rsid w:val="00843560"/>
    <w:rsid w:val="00844412"/>
    <w:rsid w:val="00847701"/>
    <w:rsid w:val="00847713"/>
    <w:rsid w:val="00847ED8"/>
    <w:rsid w:val="00862394"/>
    <w:rsid w:val="00863C72"/>
    <w:rsid w:val="008641FB"/>
    <w:rsid w:val="00873E6C"/>
    <w:rsid w:val="00874103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B148D"/>
    <w:rsid w:val="008B15D4"/>
    <w:rsid w:val="008B33EC"/>
    <w:rsid w:val="008B6F32"/>
    <w:rsid w:val="008B78A5"/>
    <w:rsid w:val="008C1E7E"/>
    <w:rsid w:val="008C5B2E"/>
    <w:rsid w:val="008C5E47"/>
    <w:rsid w:val="008C6CD9"/>
    <w:rsid w:val="008D17D8"/>
    <w:rsid w:val="008D1D63"/>
    <w:rsid w:val="008D3093"/>
    <w:rsid w:val="008D5D8E"/>
    <w:rsid w:val="008E07AC"/>
    <w:rsid w:val="008E161A"/>
    <w:rsid w:val="008F048F"/>
    <w:rsid w:val="008F2795"/>
    <w:rsid w:val="009023EE"/>
    <w:rsid w:val="00906123"/>
    <w:rsid w:val="00910EF5"/>
    <w:rsid w:val="0091392C"/>
    <w:rsid w:val="00914FA9"/>
    <w:rsid w:val="009153D0"/>
    <w:rsid w:val="00916137"/>
    <w:rsid w:val="00917C90"/>
    <w:rsid w:val="0092122E"/>
    <w:rsid w:val="009213E4"/>
    <w:rsid w:val="00924BC2"/>
    <w:rsid w:val="00925563"/>
    <w:rsid w:val="0093006F"/>
    <w:rsid w:val="009324B6"/>
    <w:rsid w:val="00933CA9"/>
    <w:rsid w:val="009341E9"/>
    <w:rsid w:val="009367E6"/>
    <w:rsid w:val="0094295B"/>
    <w:rsid w:val="00945E46"/>
    <w:rsid w:val="00945E8F"/>
    <w:rsid w:val="00946BFE"/>
    <w:rsid w:val="00946D4A"/>
    <w:rsid w:val="00951160"/>
    <w:rsid w:val="00954A8A"/>
    <w:rsid w:val="00955D91"/>
    <w:rsid w:val="00961DFD"/>
    <w:rsid w:val="009638C5"/>
    <w:rsid w:val="009671BE"/>
    <w:rsid w:val="0097121A"/>
    <w:rsid w:val="009722ED"/>
    <w:rsid w:val="009723C7"/>
    <w:rsid w:val="00972685"/>
    <w:rsid w:val="009729D2"/>
    <w:rsid w:val="0097647E"/>
    <w:rsid w:val="00977984"/>
    <w:rsid w:val="009836E3"/>
    <w:rsid w:val="009853BD"/>
    <w:rsid w:val="00987A1D"/>
    <w:rsid w:val="009911C2"/>
    <w:rsid w:val="00994A23"/>
    <w:rsid w:val="009A1DDC"/>
    <w:rsid w:val="009A3DF2"/>
    <w:rsid w:val="009A44C3"/>
    <w:rsid w:val="009A5F48"/>
    <w:rsid w:val="009B4010"/>
    <w:rsid w:val="009B448C"/>
    <w:rsid w:val="009B5236"/>
    <w:rsid w:val="009B63E2"/>
    <w:rsid w:val="009C1181"/>
    <w:rsid w:val="009C31D0"/>
    <w:rsid w:val="009C43FB"/>
    <w:rsid w:val="009C6FB2"/>
    <w:rsid w:val="009D51A5"/>
    <w:rsid w:val="009D6170"/>
    <w:rsid w:val="009D6A45"/>
    <w:rsid w:val="009E13F2"/>
    <w:rsid w:val="009E6D18"/>
    <w:rsid w:val="009E6EC1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6F88"/>
    <w:rsid w:val="00A349F0"/>
    <w:rsid w:val="00A34D44"/>
    <w:rsid w:val="00A35DF4"/>
    <w:rsid w:val="00A3694A"/>
    <w:rsid w:val="00A440B3"/>
    <w:rsid w:val="00A46755"/>
    <w:rsid w:val="00A5025B"/>
    <w:rsid w:val="00A51BCA"/>
    <w:rsid w:val="00A520B8"/>
    <w:rsid w:val="00A53465"/>
    <w:rsid w:val="00A551EA"/>
    <w:rsid w:val="00A56335"/>
    <w:rsid w:val="00A57170"/>
    <w:rsid w:val="00A57E5D"/>
    <w:rsid w:val="00A610CB"/>
    <w:rsid w:val="00A62248"/>
    <w:rsid w:val="00A641A7"/>
    <w:rsid w:val="00A65908"/>
    <w:rsid w:val="00A65B1D"/>
    <w:rsid w:val="00A673A5"/>
    <w:rsid w:val="00A72B9C"/>
    <w:rsid w:val="00A747D9"/>
    <w:rsid w:val="00A766D6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5C0F"/>
    <w:rsid w:val="00AA7320"/>
    <w:rsid w:val="00AA796D"/>
    <w:rsid w:val="00AB2BE4"/>
    <w:rsid w:val="00AB41C4"/>
    <w:rsid w:val="00AB7245"/>
    <w:rsid w:val="00AD6CCE"/>
    <w:rsid w:val="00AE2B8E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102FE"/>
    <w:rsid w:val="00B11ABA"/>
    <w:rsid w:val="00B1397F"/>
    <w:rsid w:val="00B22B85"/>
    <w:rsid w:val="00B22C54"/>
    <w:rsid w:val="00B23C97"/>
    <w:rsid w:val="00B23D78"/>
    <w:rsid w:val="00B269B7"/>
    <w:rsid w:val="00B2728D"/>
    <w:rsid w:val="00B31F8D"/>
    <w:rsid w:val="00B3271C"/>
    <w:rsid w:val="00B34F88"/>
    <w:rsid w:val="00B41841"/>
    <w:rsid w:val="00B50C23"/>
    <w:rsid w:val="00B57D2F"/>
    <w:rsid w:val="00B60769"/>
    <w:rsid w:val="00B709C3"/>
    <w:rsid w:val="00B7185B"/>
    <w:rsid w:val="00B8334D"/>
    <w:rsid w:val="00B85391"/>
    <w:rsid w:val="00B858A3"/>
    <w:rsid w:val="00B9112D"/>
    <w:rsid w:val="00B913D9"/>
    <w:rsid w:val="00B91B75"/>
    <w:rsid w:val="00B94D42"/>
    <w:rsid w:val="00BA4265"/>
    <w:rsid w:val="00BB0937"/>
    <w:rsid w:val="00BB1A41"/>
    <w:rsid w:val="00BB4188"/>
    <w:rsid w:val="00BB4819"/>
    <w:rsid w:val="00BB5E2C"/>
    <w:rsid w:val="00BB5F5F"/>
    <w:rsid w:val="00BC48D4"/>
    <w:rsid w:val="00BC5528"/>
    <w:rsid w:val="00BC59D5"/>
    <w:rsid w:val="00BC7A0C"/>
    <w:rsid w:val="00BD1E57"/>
    <w:rsid w:val="00BD232D"/>
    <w:rsid w:val="00BD4FB4"/>
    <w:rsid w:val="00BD52B9"/>
    <w:rsid w:val="00BD6F6F"/>
    <w:rsid w:val="00BE3328"/>
    <w:rsid w:val="00BE3E6D"/>
    <w:rsid w:val="00BE3F1B"/>
    <w:rsid w:val="00BE60C9"/>
    <w:rsid w:val="00BE78E9"/>
    <w:rsid w:val="00BF210A"/>
    <w:rsid w:val="00C001AC"/>
    <w:rsid w:val="00C019C6"/>
    <w:rsid w:val="00C0566D"/>
    <w:rsid w:val="00C06A53"/>
    <w:rsid w:val="00C076DC"/>
    <w:rsid w:val="00C07749"/>
    <w:rsid w:val="00C1021E"/>
    <w:rsid w:val="00C12256"/>
    <w:rsid w:val="00C14611"/>
    <w:rsid w:val="00C1692E"/>
    <w:rsid w:val="00C17A8B"/>
    <w:rsid w:val="00C25227"/>
    <w:rsid w:val="00C2651B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F73"/>
    <w:rsid w:val="00C66FDA"/>
    <w:rsid w:val="00C70FEE"/>
    <w:rsid w:val="00C72851"/>
    <w:rsid w:val="00C7580F"/>
    <w:rsid w:val="00C75B3F"/>
    <w:rsid w:val="00C81031"/>
    <w:rsid w:val="00C81CEC"/>
    <w:rsid w:val="00C82360"/>
    <w:rsid w:val="00C85998"/>
    <w:rsid w:val="00C9104B"/>
    <w:rsid w:val="00C91173"/>
    <w:rsid w:val="00C9356F"/>
    <w:rsid w:val="00C97F5A"/>
    <w:rsid w:val="00CA01AE"/>
    <w:rsid w:val="00CA30BD"/>
    <w:rsid w:val="00CA4305"/>
    <w:rsid w:val="00CA4347"/>
    <w:rsid w:val="00CA4E58"/>
    <w:rsid w:val="00CB24BD"/>
    <w:rsid w:val="00CB736F"/>
    <w:rsid w:val="00CC14F3"/>
    <w:rsid w:val="00CC58EB"/>
    <w:rsid w:val="00CC67DB"/>
    <w:rsid w:val="00CD0693"/>
    <w:rsid w:val="00CD2647"/>
    <w:rsid w:val="00CD5CBC"/>
    <w:rsid w:val="00CD75BA"/>
    <w:rsid w:val="00CF35C5"/>
    <w:rsid w:val="00CF3A91"/>
    <w:rsid w:val="00CF619C"/>
    <w:rsid w:val="00D00E55"/>
    <w:rsid w:val="00D0574F"/>
    <w:rsid w:val="00D074F4"/>
    <w:rsid w:val="00D173DB"/>
    <w:rsid w:val="00D26C14"/>
    <w:rsid w:val="00D319DE"/>
    <w:rsid w:val="00D3307E"/>
    <w:rsid w:val="00D34016"/>
    <w:rsid w:val="00D37C87"/>
    <w:rsid w:val="00D430C3"/>
    <w:rsid w:val="00D4372B"/>
    <w:rsid w:val="00D44F8D"/>
    <w:rsid w:val="00D47786"/>
    <w:rsid w:val="00D52478"/>
    <w:rsid w:val="00D6091B"/>
    <w:rsid w:val="00D63C01"/>
    <w:rsid w:val="00D64F85"/>
    <w:rsid w:val="00D65A4F"/>
    <w:rsid w:val="00D70C68"/>
    <w:rsid w:val="00D7569D"/>
    <w:rsid w:val="00D75DA3"/>
    <w:rsid w:val="00D834D6"/>
    <w:rsid w:val="00D83855"/>
    <w:rsid w:val="00D839C3"/>
    <w:rsid w:val="00D863C3"/>
    <w:rsid w:val="00D91FA0"/>
    <w:rsid w:val="00D93793"/>
    <w:rsid w:val="00D96F4E"/>
    <w:rsid w:val="00D9786C"/>
    <w:rsid w:val="00DA10D1"/>
    <w:rsid w:val="00DA5C4D"/>
    <w:rsid w:val="00DA61FC"/>
    <w:rsid w:val="00DB12A6"/>
    <w:rsid w:val="00DB192A"/>
    <w:rsid w:val="00DB3C0F"/>
    <w:rsid w:val="00DB706D"/>
    <w:rsid w:val="00DC19DB"/>
    <w:rsid w:val="00DC1F36"/>
    <w:rsid w:val="00DC214A"/>
    <w:rsid w:val="00DC3C31"/>
    <w:rsid w:val="00DC4941"/>
    <w:rsid w:val="00DC4A3F"/>
    <w:rsid w:val="00DD0DA3"/>
    <w:rsid w:val="00DD4033"/>
    <w:rsid w:val="00DD646C"/>
    <w:rsid w:val="00DE0128"/>
    <w:rsid w:val="00DE0A69"/>
    <w:rsid w:val="00DE0EAA"/>
    <w:rsid w:val="00DE1EA8"/>
    <w:rsid w:val="00DE253A"/>
    <w:rsid w:val="00DE2664"/>
    <w:rsid w:val="00DE541F"/>
    <w:rsid w:val="00DE7689"/>
    <w:rsid w:val="00DF13D0"/>
    <w:rsid w:val="00DF2078"/>
    <w:rsid w:val="00E042CF"/>
    <w:rsid w:val="00E14AB8"/>
    <w:rsid w:val="00E151A5"/>
    <w:rsid w:val="00E17E45"/>
    <w:rsid w:val="00E214D0"/>
    <w:rsid w:val="00E35197"/>
    <w:rsid w:val="00E40A8E"/>
    <w:rsid w:val="00E444AD"/>
    <w:rsid w:val="00E4548D"/>
    <w:rsid w:val="00E47A27"/>
    <w:rsid w:val="00E51416"/>
    <w:rsid w:val="00E55260"/>
    <w:rsid w:val="00E65C63"/>
    <w:rsid w:val="00E6711A"/>
    <w:rsid w:val="00E7222B"/>
    <w:rsid w:val="00E77976"/>
    <w:rsid w:val="00E77A58"/>
    <w:rsid w:val="00E77E5A"/>
    <w:rsid w:val="00E87A32"/>
    <w:rsid w:val="00E87CBD"/>
    <w:rsid w:val="00E9127C"/>
    <w:rsid w:val="00E91793"/>
    <w:rsid w:val="00E919E6"/>
    <w:rsid w:val="00EA1B43"/>
    <w:rsid w:val="00EA27C5"/>
    <w:rsid w:val="00EA57E5"/>
    <w:rsid w:val="00EB16B9"/>
    <w:rsid w:val="00EB6607"/>
    <w:rsid w:val="00EC0B85"/>
    <w:rsid w:val="00EC1115"/>
    <w:rsid w:val="00EC3100"/>
    <w:rsid w:val="00EC3C4F"/>
    <w:rsid w:val="00EC6EE8"/>
    <w:rsid w:val="00ED2E67"/>
    <w:rsid w:val="00ED3F9E"/>
    <w:rsid w:val="00ED4299"/>
    <w:rsid w:val="00EE7C1B"/>
    <w:rsid w:val="00EE7F5C"/>
    <w:rsid w:val="00EF224A"/>
    <w:rsid w:val="00EF299A"/>
    <w:rsid w:val="00EF48DC"/>
    <w:rsid w:val="00EF4C94"/>
    <w:rsid w:val="00EF519D"/>
    <w:rsid w:val="00EF6443"/>
    <w:rsid w:val="00EF7955"/>
    <w:rsid w:val="00EF7BFF"/>
    <w:rsid w:val="00F017DC"/>
    <w:rsid w:val="00F01A9B"/>
    <w:rsid w:val="00F05DA4"/>
    <w:rsid w:val="00F071AE"/>
    <w:rsid w:val="00F109C4"/>
    <w:rsid w:val="00F13AAD"/>
    <w:rsid w:val="00F14555"/>
    <w:rsid w:val="00F20899"/>
    <w:rsid w:val="00F24E98"/>
    <w:rsid w:val="00F25377"/>
    <w:rsid w:val="00F25D6F"/>
    <w:rsid w:val="00F2733F"/>
    <w:rsid w:val="00F31976"/>
    <w:rsid w:val="00F32318"/>
    <w:rsid w:val="00F37044"/>
    <w:rsid w:val="00F37ADF"/>
    <w:rsid w:val="00F40BA3"/>
    <w:rsid w:val="00F40CB0"/>
    <w:rsid w:val="00F44BD9"/>
    <w:rsid w:val="00F46734"/>
    <w:rsid w:val="00F469F1"/>
    <w:rsid w:val="00F50EE7"/>
    <w:rsid w:val="00F53398"/>
    <w:rsid w:val="00F533B3"/>
    <w:rsid w:val="00F5386E"/>
    <w:rsid w:val="00F564D8"/>
    <w:rsid w:val="00F61B54"/>
    <w:rsid w:val="00F6335C"/>
    <w:rsid w:val="00F65434"/>
    <w:rsid w:val="00F6654C"/>
    <w:rsid w:val="00F675E5"/>
    <w:rsid w:val="00F713E0"/>
    <w:rsid w:val="00F71549"/>
    <w:rsid w:val="00F75238"/>
    <w:rsid w:val="00F779DF"/>
    <w:rsid w:val="00F80F68"/>
    <w:rsid w:val="00FA33CA"/>
    <w:rsid w:val="00FB138B"/>
    <w:rsid w:val="00FB2408"/>
    <w:rsid w:val="00FB363F"/>
    <w:rsid w:val="00FB373A"/>
    <w:rsid w:val="00FB4257"/>
    <w:rsid w:val="00FB6319"/>
    <w:rsid w:val="00FC02F2"/>
    <w:rsid w:val="00FC2E2C"/>
    <w:rsid w:val="00FC578D"/>
    <w:rsid w:val="00FC5E68"/>
    <w:rsid w:val="00FD37C8"/>
    <w:rsid w:val="00FD4BB3"/>
    <w:rsid w:val="00FD50E2"/>
    <w:rsid w:val="00FD5E38"/>
    <w:rsid w:val="00FD6B02"/>
    <w:rsid w:val="00FD6C4F"/>
    <w:rsid w:val="00FE56CF"/>
    <w:rsid w:val="00FE60F9"/>
    <w:rsid w:val="00FE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oleObject" Target="embeddings/Microsoft_Excel_97-2003_Worksheet.xls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429</TotalTime>
  <Pages>2</Pages>
  <Words>791</Words>
  <Characters>4511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139</cp:revision>
  <cp:lastPrinted>2023-04-23T13:35:00Z</cp:lastPrinted>
  <dcterms:created xsi:type="dcterms:W3CDTF">2023-06-15T04:32:00Z</dcterms:created>
  <dcterms:modified xsi:type="dcterms:W3CDTF">2023-09-25T06:11:00Z</dcterms:modified>
</cp:coreProperties>
</file>