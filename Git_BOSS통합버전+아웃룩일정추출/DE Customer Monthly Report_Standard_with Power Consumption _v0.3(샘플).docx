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00000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00000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1E5AF75F" w:rsidR="00886E56" w:rsidRDefault="00886E56" w:rsidP="00EC3100"/>
    <w:p w14:paraId="32D67CFB" w14:textId="4DECCC9C" w:rsidR="008B33EC" w:rsidRDefault="008B33EC" w:rsidP="00EC3100"/>
    <w:p w14:paraId="6A762FB1" w14:textId="77777777" w:rsidR="008B33EC" w:rsidRDefault="008B33EC" w:rsidP="00EC3100"/>
    <w:p w14:paraId="30561B67" w14:textId="6764B5C1" w:rsidR="008B33EC" w:rsidRDefault="008B33EC" w:rsidP="00EC3100"/>
    <w:p w14:paraId="30EE11EE" w14:textId="386C10E8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7214982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1</w:t>
        </w:r>
      </w:fldSimple>
      <w:r>
        <w:rPr>
          <w:lang w:val="en-SG"/>
        </w:rPr>
        <w:t>-ServiceLevelAvailability</w:t>
      </w:r>
    </w:p>
    <w:tbl>
      <w:tblPr>
        <w:tblW w:w="82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2720"/>
        <w:gridCol w:w="2720"/>
      </w:tblGrid>
      <w:tr w:rsidR="00D311D7" w14:paraId="1AA87384" w14:textId="77777777" w:rsidTr="00D311D7">
        <w:trPr>
          <w:trHeight w:val="480"/>
        </w:trPr>
        <w:tc>
          <w:tcPr>
            <w:tcW w:w="28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314349" w14:textId="7D7BA1C0" w:rsidR="00D311D7" w:rsidRDefault="00D311D7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</w:rPr>
            </w:pPr>
            <w:bookmarkStart w:id="3" w:name="SLA"/>
            <w:bookmarkEnd w:id="3"/>
            <w:r>
              <w:rPr>
                <w:rFonts w:ascii="Noto Sans" w:eastAsia="맑은 고딕" w:hAnsi="Noto Sans" w:cs="Noto Sans"/>
                <w:b/>
                <w:bCs/>
                <w:color w:val="F2F2F2"/>
              </w:rPr>
              <w:t>ServiceLevelAgreement</w:t>
            </w:r>
          </w:p>
        </w:tc>
        <w:tc>
          <w:tcPr>
            <w:tcW w:w="27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EF039D" w14:textId="0AF932D9" w:rsidR="00D311D7" w:rsidRDefault="00D311D7">
            <w:pPr>
              <w:jc w:val="center"/>
              <w:rPr>
                <w:rFonts w:ascii="Noto Sans" w:eastAsia="맑은 고딕" w:hAnsi="Noto Sans" w:cs="Noto Sans"/>
                <w:b/>
                <w:bCs/>
                <w:color w:val="FFFFFF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FFFFF"/>
              </w:rPr>
              <w:t>TargetAvailability</w:t>
            </w:r>
          </w:p>
        </w:tc>
        <w:tc>
          <w:tcPr>
            <w:tcW w:w="27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6A6B6F" w14:textId="14E153F6" w:rsidR="00D311D7" w:rsidRDefault="00D311D7">
            <w:pPr>
              <w:jc w:val="center"/>
              <w:rPr>
                <w:rFonts w:ascii="Noto Sans" w:eastAsia="맑은 고딕" w:hAnsi="Noto Sans" w:cs="Noto Sans"/>
                <w:b/>
                <w:bCs/>
                <w:color w:val="FFFFFF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FFFFF"/>
              </w:rPr>
              <w:t>AvailabilityAchieved(%)</w:t>
            </w:r>
          </w:p>
        </w:tc>
      </w:tr>
      <w:tr w:rsidR="00D311D7" w14:paraId="74E60CE8" w14:textId="77777777" w:rsidTr="00D311D7">
        <w:trPr>
          <w:trHeight w:val="348"/>
        </w:trPr>
        <w:tc>
          <w:tcPr>
            <w:tcW w:w="2840" w:type="dxa"/>
            <w:vMerge w:val="restart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6461E6" w14:textId="77777777" w:rsidR="00D311D7" w:rsidRDefault="00D311D7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Power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0C9150" w14:textId="072F4392" w:rsidR="00D311D7" w:rsidRDefault="00D311D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99.99%(NonRedundant)</w:t>
            </w:r>
          </w:p>
        </w:tc>
        <w:tc>
          <w:tcPr>
            <w:tcW w:w="2720" w:type="dxa"/>
            <w:vMerge w:val="restart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2FA552" w14:textId="77777777" w:rsidR="00D311D7" w:rsidRDefault="00D311D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100.%</w:t>
            </w:r>
          </w:p>
        </w:tc>
      </w:tr>
      <w:tr w:rsidR="00D311D7" w14:paraId="62A7B006" w14:textId="77777777" w:rsidTr="00D311D7">
        <w:trPr>
          <w:trHeight w:val="348"/>
        </w:trPr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388A237B" w14:textId="77777777" w:rsidR="00D311D7" w:rsidRDefault="00D311D7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80019F" w14:textId="1EE770DE" w:rsidR="00D311D7" w:rsidRDefault="00D311D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100%(Redundant)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17CB05BC" w14:textId="77777777" w:rsidR="00D311D7" w:rsidRDefault="00D311D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D311D7" w14:paraId="6CD2E0A7" w14:textId="77777777" w:rsidTr="00D311D7">
        <w:trPr>
          <w:trHeight w:val="480"/>
        </w:trPr>
        <w:tc>
          <w:tcPr>
            <w:tcW w:w="284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18AEE5" w14:textId="57782B9A" w:rsidR="00D311D7" w:rsidRDefault="00D311D7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Temperature(18°C–27°C)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FA636E" w14:textId="77777777" w:rsidR="00D311D7" w:rsidRDefault="00D311D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99.99%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C53D71" w14:textId="77777777" w:rsidR="00D311D7" w:rsidRDefault="00D311D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100.%</w:t>
            </w:r>
          </w:p>
        </w:tc>
      </w:tr>
      <w:tr w:rsidR="00D311D7" w14:paraId="71DFE6D6" w14:textId="77777777" w:rsidTr="00D311D7">
        <w:trPr>
          <w:trHeight w:val="480"/>
        </w:trPr>
        <w:tc>
          <w:tcPr>
            <w:tcW w:w="284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01673E" w14:textId="71101ABE" w:rsidR="00D311D7" w:rsidRDefault="00D311D7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RelativeHumidity(30%-70%)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E2AA09" w14:textId="77777777" w:rsidR="00D311D7" w:rsidRDefault="00D311D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99.99%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A2067E" w14:textId="77777777" w:rsidR="00D311D7" w:rsidRDefault="00D311D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99.99%</w:t>
            </w:r>
          </w:p>
        </w:tc>
      </w:tr>
    </w:tbl>
    <w:p w14:paraId="0CDD84C7" w14:textId="77777777" w:rsidR="002701D1" w:rsidRDefault="002701D1" w:rsidP="002701D1">
      <w:pPr>
        <w:rPr>
          <w:lang w:val="en-SG"/>
        </w:rPr>
      </w:pPr>
    </w:p>
    <w:p w14:paraId="79EB1E3E" w14:textId="77777777" w:rsidR="002701D1" w:rsidRDefault="002701D1" w:rsidP="002701D1">
      <w:pPr>
        <w:rPr>
          <w:lang w:val="en-SG"/>
        </w:rPr>
      </w:pPr>
    </w:p>
    <w:p w14:paraId="4E8CADE0" w14:textId="7262BF6B" w:rsidR="005D5D70" w:rsidRDefault="005D5D70">
      <w:pPr>
        <w:rPr>
          <w:lang w:val="en-SG"/>
        </w:rPr>
      </w:pPr>
      <w:r>
        <w:rPr>
          <w:lang w:val="en-SG"/>
        </w:rPr>
        <w:br w:type="page"/>
      </w:r>
    </w:p>
    <w:p w14:paraId="51566FE5" w14:textId="77777777" w:rsidR="00745531" w:rsidRPr="002701D1" w:rsidRDefault="00745531" w:rsidP="002701D1">
      <w:pPr>
        <w:rPr>
          <w:lang w:val="en-SG"/>
        </w:rPr>
      </w:pPr>
    </w:p>
    <w:p w14:paraId="58910E00" w14:textId="1C8F0780" w:rsidR="00A766D6" w:rsidRPr="007A636D" w:rsidRDefault="00A766D6" w:rsidP="007F6B7F">
      <w:pPr>
        <w:pStyle w:val="1"/>
      </w:pPr>
      <w:bookmarkStart w:id="4" w:name="_Toc137656973"/>
      <w:r w:rsidRPr="007A636D">
        <w:t>TemperatureandRelativeHumidity</w:t>
      </w:r>
      <w:bookmarkEnd w:id="4"/>
    </w:p>
    <w:p w14:paraId="4A17A784" w14:textId="735DE982" w:rsidR="004120A8" w:rsidRDefault="001641E7" w:rsidP="00453874">
      <w:pPr>
        <w:pStyle w:val="af3"/>
      </w:pPr>
      <w:r>
        <w:t>Table</w:t>
      </w:r>
      <w:fldSimple w:instr=" SEQ Table \* ARABIC ">
        <w:r w:rsidR="00D00E55">
          <w:rPr>
            <w:noProof/>
          </w:rPr>
          <w:t>2</w:t>
        </w:r>
      </w:fldSimple>
      <w:r>
        <w:rPr>
          <w:lang w:val="en-SG"/>
        </w:rPr>
        <w:t>-MonthlyRecordsforTemperatureandRelativeHumidity</w:t>
      </w:r>
    </w:p>
    <w:p w14:paraId="11E0A695" w14:textId="77777777" w:rsidR="00453874" w:rsidRDefault="00453874" w:rsidP="00453874"/>
    <w:tbl>
      <w:tblPr>
        <w:tblW w:w="82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0"/>
        <w:gridCol w:w="3080"/>
        <w:gridCol w:w="3080"/>
      </w:tblGrid>
      <w:tr w:rsidR="00452070" w14:paraId="55253D01" w14:textId="77777777" w:rsidTr="00452070">
        <w:trPr>
          <w:trHeight w:val="300"/>
        </w:trPr>
        <w:tc>
          <w:tcPr>
            <w:tcW w:w="8280" w:type="dxa"/>
            <w:gridSpan w:val="3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000000" w:fill="042AA6"/>
            <w:vAlign w:val="center"/>
            <w:hideMark/>
          </w:tcPr>
          <w:p w14:paraId="57B4FB9B" w14:textId="499BC7D3" w:rsidR="00452070" w:rsidRDefault="0045207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</w:rPr>
            </w:pPr>
            <w:bookmarkStart w:id="5" w:name="Temp_Humidity"/>
            <w:bookmarkEnd w:id="5"/>
            <w:r>
              <w:rPr>
                <w:rFonts w:ascii="Noto Sans" w:eastAsia="맑은 고딕" w:hAnsi="Noto Sans" w:cs="Noto Sans"/>
                <w:b/>
                <w:bCs/>
                <w:color w:val="F2F2F2"/>
              </w:rPr>
              <w:t>Customer:GSITM</w:t>
            </w:r>
          </w:p>
        </w:tc>
      </w:tr>
      <w:tr w:rsidR="00452070" w14:paraId="377568AD" w14:textId="77777777" w:rsidTr="00452070">
        <w:trPr>
          <w:trHeight w:val="300"/>
        </w:trPr>
        <w:tc>
          <w:tcPr>
            <w:tcW w:w="8280" w:type="dxa"/>
            <w:gridSpan w:val="3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000000" w:fill="00B0F0"/>
            <w:vAlign w:val="bottom"/>
            <w:hideMark/>
          </w:tcPr>
          <w:p w14:paraId="10A22516" w14:textId="6F646C52" w:rsidR="00452070" w:rsidRDefault="0045207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Date:2023-11-01~2023-11-30</w:t>
            </w:r>
          </w:p>
        </w:tc>
      </w:tr>
      <w:tr w:rsidR="00452070" w14:paraId="011DEA4C" w14:textId="77777777" w:rsidTr="00452070">
        <w:trPr>
          <w:trHeight w:val="399"/>
        </w:trPr>
        <w:tc>
          <w:tcPr>
            <w:tcW w:w="212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000000" w:fill="00B0F0"/>
            <w:vAlign w:val="center"/>
            <w:hideMark/>
          </w:tcPr>
          <w:p w14:paraId="2E3D8AB8" w14:textId="77777777" w:rsidR="00452070" w:rsidRDefault="0045207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20"/>
                <w:szCs w:val="20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20"/>
                <w:szCs w:val="20"/>
              </w:rPr>
              <w:t>Location</w:t>
            </w:r>
          </w:p>
        </w:tc>
        <w:tc>
          <w:tcPr>
            <w:tcW w:w="3080" w:type="dxa"/>
            <w:tcBorders>
              <w:top w:val="single" w:sz="4" w:space="0" w:color="002060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vAlign w:val="center"/>
            <w:hideMark/>
          </w:tcPr>
          <w:p w14:paraId="09FF6E78" w14:textId="7A9C7E58" w:rsidR="00452070" w:rsidRDefault="0045207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20"/>
                <w:szCs w:val="20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20"/>
                <w:szCs w:val="20"/>
              </w:rPr>
              <w:t>Ave.Temp</w:t>
            </w:r>
          </w:p>
        </w:tc>
        <w:tc>
          <w:tcPr>
            <w:tcW w:w="3080" w:type="dxa"/>
            <w:tcBorders>
              <w:top w:val="single" w:sz="4" w:space="0" w:color="002060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vAlign w:val="center"/>
            <w:hideMark/>
          </w:tcPr>
          <w:p w14:paraId="273D98DC" w14:textId="60A80036" w:rsidR="00452070" w:rsidRDefault="0045207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20"/>
                <w:szCs w:val="20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20"/>
                <w:szCs w:val="20"/>
              </w:rPr>
              <w:t>Ave.Hum</w:t>
            </w:r>
          </w:p>
        </w:tc>
      </w:tr>
      <w:tr w:rsidR="00452070" w14:paraId="2383F0E0" w14:textId="77777777" w:rsidTr="00452070">
        <w:trPr>
          <w:trHeight w:val="459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205D3" w14:textId="77777777" w:rsidR="00452070" w:rsidRDefault="00452070">
            <w:pPr>
              <w:jc w:val="center"/>
              <w:rPr>
                <w:rFonts w:ascii="맑은 고딕" w:eastAsia="맑은 고딕" w:hAnsi="맑은 고딕" w:cs="굴림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TH-01-01</w:t>
            </w:r>
          </w:p>
        </w:tc>
        <w:tc>
          <w:tcPr>
            <w:tcW w:w="3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673E8" w14:textId="70734265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22.07℃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93ADD" w14:textId="6FBD938B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49.73%</w:t>
            </w:r>
          </w:p>
        </w:tc>
      </w:tr>
      <w:tr w:rsidR="00452070" w14:paraId="5977EF78" w14:textId="77777777" w:rsidTr="00452070">
        <w:trPr>
          <w:trHeight w:val="459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BC8AE2" w14:textId="77777777" w:rsidR="00452070" w:rsidRDefault="00452070">
            <w:pPr>
              <w:jc w:val="center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TH-01-02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8BAD9" w14:textId="77C0BBC0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22.21℃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94D9E5" w14:textId="01FE5180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49.78%</w:t>
            </w:r>
          </w:p>
        </w:tc>
      </w:tr>
      <w:tr w:rsidR="00452070" w14:paraId="7F75A0AD" w14:textId="77777777" w:rsidTr="00452070">
        <w:trPr>
          <w:trHeight w:val="348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2AC128" w14:textId="77777777" w:rsidR="00452070" w:rsidRDefault="00452070">
            <w:pPr>
              <w:jc w:val="center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TH-01-03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11152" w14:textId="421C41A2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22.20℃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23EF1" w14:textId="2DF025C1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49.22%</w:t>
            </w:r>
          </w:p>
        </w:tc>
      </w:tr>
      <w:tr w:rsidR="00452070" w14:paraId="53659206" w14:textId="77777777" w:rsidTr="00452070">
        <w:trPr>
          <w:trHeight w:val="348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21A16" w14:textId="77777777" w:rsidR="00452070" w:rsidRDefault="00452070">
            <w:pPr>
              <w:jc w:val="center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TH-01-04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FA6F8" w14:textId="63271AD3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22.07℃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53DED" w14:textId="55A502B8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49.72%</w:t>
            </w:r>
          </w:p>
        </w:tc>
      </w:tr>
      <w:tr w:rsidR="00452070" w14:paraId="3A816B1E" w14:textId="77777777" w:rsidTr="00452070">
        <w:trPr>
          <w:trHeight w:val="348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9FE3B7" w14:textId="77777777" w:rsidR="00452070" w:rsidRDefault="00452070">
            <w:pPr>
              <w:jc w:val="center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TH-01-05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FE721" w14:textId="1FF9B654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22.21℃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82BC60" w14:textId="6221B0EE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49.27%</w:t>
            </w:r>
          </w:p>
        </w:tc>
      </w:tr>
      <w:tr w:rsidR="00452070" w14:paraId="624A3E58" w14:textId="77777777" w:rsidTr="00452070">
        <w:trPr>
          <w:trHeight w:val="348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F7393D" w14:textId="77777777" w:rsidR="00452070" w:rsidRDefault="00452070">
            <w:pPr>
              <w:jc w:val="center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TH-01-06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B9CBF" w14:textId="1CA462B7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22.33℃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91F15" w14:textId="7E6760B1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48.83%</w:t>
            </w:r>
          </w:p>
        </w:tc>
      </w:tr>
      <w:tr w:rsidR="00452070" w14:paraId="1E249560" w14:textId="77777777" w:rsidTr="00452070">
        <w:trPr>
          <w:trHeight w:val="348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6AE61" w14:textId="77777777" w:rsidR="00452070" w:rsidRDefault="00452070">
            <w:pPr>
              <w:jc w:val="center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TH-01-07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C951C" w14:textId="64FC2A0A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22.64℃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110CCA" w14:textId="39060C94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47.92%</w:t>
            </w:r>
          </w:p>
        </w:tc>
      </w:tr>
      <w:tr w:rsidR="00452070" w14:paraId="4E9C32C1" w14:textId="77777777" w:rsidTr="00452070">
        <w:trPr>
          <w:trHeight w:val="348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833E3E" w14:textId="77777777" w:rsidR="00452070" w:rsidRDefault="00452070">
            <w:pPr>
              <w:jc w:val="center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TH-01-08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7BD78" w14:textId="5E4B61EB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22.43℃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C82A1" w14:textId="1FA1A088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48.52%</w:t>
            </w:r>
          </w:p>
        </w:tc>
      </w:tr>
      <w:tr w:rsidR="00452070" w14:paraId="30372887" w14:textId="77777777" w:rsidTr="00452070">
        <w:trPr>
          <w:trHeight w:val="348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53EEE7" w14:textId="77777777" w:rsidR="00452070" w:rsidRDefault="00452070">
            <w:pPr>
              <w:jc w:val="center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TH-01-09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0F721" w14:textId="67C997FC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23.33℃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154CFC" w14:textId="5D90D199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46.06%</w:t>
            </w:r>
          </w:p>
        </w:tc>
      </w:tr>
      <w:tr w:rsidR="00452070" w14:paraId="0803B380" w14:textId="77777777" w:rsidTr="00452070">
        <w:trPr>
          <w:trHeight w:val="348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1A99BC" w14:textId="77777777" w:rsidR="00452070" w:rsidRDefault="00452070">
            <w:pPr>
              <w:jc w:val="center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TH-01-10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8A134" w14:textId="11FA5F20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23.35℃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9D34E9" w14:textId="31A2C297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46.23%</w:t>
            </w:r>
          </w:p>
        </w:tc>
      </w:tr>
      <w:tr w:rsidR="00452070" w14:paraId="668F0B94" w14:textId="77777777" w:rsidTr="00452070">
        <w:trPr>
          <w:trHeight w:val="348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09FBDC" w14:textId="77777777" w:rsidR="00452070" w:rsidRDefault="00452070">
            <w:pPr>
              <w:jc w:val="center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TH-01-11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FEFE7" w14:textId="58D4EA74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23.59℃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3479C" w14:textId="0F8657B6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45.41%</w:t>
            </w:r>
          </w:p>
        </w:tc>
      </w:tr>
      <w:tr w:rsidR="00452070" w14:paraId="3913A88A" w14:textId="77777777" w:rsidTr="00452070">
        <w:trPr>
          <w:trHeight w:val="348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BC19CA" w14:textId="77777777" w:rsidR="00452070" w:rsidRDefault="00452070">
            <w:pPr>
              <w:jc w:val="center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TH-01-12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618E1" w14:textId="57A37FAD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22.37℃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50F95" w14:textId="0850B8F9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51.00%</w:t>
            </w:r>
          </w:p>
        </w:tc>
      </w:tr>
      <w:tr w:rsidR="00452070" w14:paraId="0C17A7B0" w14:textId="77777777" w:rsidTr="00452070">
        <w:trPr>
          <w:trHeight w:val="348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3585B5" w14:textId="77777777" w:rsidR="00452070" w:rsidRDefault="00452070">
            <w:pPr>
              <w:jc w:val="center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TH-01-13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746D9" w14:textId="28AB470A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22.26℃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45C15C" w14:textId="3CC22419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51.30%</w:t>
            </w:r>
          </w:p>
        </w:tc>
      </w:tr>
      <w:tr w:rsidR="00452070" w14:paraId="01DF6060" w14:textId="77777777" w:rsidTr="00452070">
        <w:trPr>
          <w:trHeight w:val="348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88C66F" w14:textId="77777777" w:rsidR="00452070" w:rsidRDefault="00452070">
            <w:pPr>
              <w:jc w:val="center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TH-01-14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14C57" w14:textId="5336019C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0.00℃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4A9268" w14:textId="3F2ED399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0.00%</w:t>
            </w:r>
          </w:p>
        </w:tc>
      </w:tr>
      <w:tr w:rsidR="00452070" w14:paraId="7AE8FAF0" w14:textId="77777777" w:rsidTr="00452070">
        <w:trPr>
          <w:trHeight w:val="348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80E604" w14:textId="77777777" w:rsidR="00452070" w:rsidRDefault="00452070">
            <w:pPr>
              <w:jc w:val="center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TH-01-15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051F8E" w14:textId="4E804E65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0.00℃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9889BD" w14:textId="7CA50353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0.00%</w:t>
            </w:r>
          </w:p>
        </w:tc>
      </w:tr>
      <w:tr w:rsidR="00452070" w14:paraId="64D5F8B0" w14:textId="77777777" w:rsidTr="00452070">
        <w:trPr>
          <w:trHeight w:val="348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EFBCE0" w14:textId="77777777" w:rsidR="00452070" w:rsidRDefault="00452070">
            <w:pPr>
              <w:jc w:val="center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TH-01-16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DC899" w14:textId="20E3B4F5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0.00℃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56CA6" w14:textId="256D03FC" w:rsidR="00452070" w:rsidRDefault="00452070" w:rsidP="00B55972">
            <w:pPr>
              <w:jc w:val="right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0.00%</w:t>
            </w:r>
          </w:p>
        </w:tc>
      </w:tr>
    </w:tbl>
    <w:p w14:paraId="53A3A248" w14:textId="77777777" w:rsidR="00745531" w:rsidRDefault="00745531" w:rsidP="00453874"/>
    <w:p w14:paraId="3E38D7F3" w14:textId="159E482E" w:rsidR="007670A0" w:rsidRDefault="007670A0">
      <w:r>
        <w:br w:type="page"/>
      </w:r>
    </w:p>
    <w:p w14:paraId="7443CB0C" w14:textId="77777777" w:rsidR="00745531" w:rsidRPr="00453874" w:rsidRDefault="00745531" w:rsidP="00453874"/>
    <w:p w14:paraId="2A3F6EB2" w14:textId="46972D6D" w:rsidR="00D47CB4" w:rsidRDefault="00BB4188" w:rsidP="00D47CB4">
      <w:pPr>
        <w:pStyle w:val="af3"/>
        <w:rPr>
          <w:lang w:val="en-SG"/>
        </w:rPr>
      </w:pPr>
      <w:bookmarkStart w:id="6" w:name="_Hlk136439336"/>
      <w:r>
        <w:t>Figure</w:t>
      </w:r>
      <w:fldSimple w:instr=" SEQ Figure \* ARABIC ">
        <w:r>
          <w:rPr>
            <w:noProof/>
          </w:rPr>
          <w:t>1</w:t>
        </w:r>
      </w:fldSimple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  <w:bookmarkEnd w:id="6"/>
    </w:p>
    <w:tbl>
      <w:tblPr>
        <w:tblW w:w="82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36"/>
        <w:gridCol w:w="3096"/>
        <w:gridCol w:w="3096"/>
      </w:tblGrid>
      <w:tr w:rsidR="00B400BA" w14:paraId="5ED099CE" w14:textId="77777777" w:rsidTr="00B400BA">
        <w:trPr>
          <w:trHeight w:val="348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703230" w14:textId="50F95D23" w:rsidR="00B400BA" w:rsidRDefault="00B400BA">
            <w:pPr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bookmarkStart w:id="7" w:name="Temp_Chart"/>
            <w:bookmarkEnd w:id="7"/>
            <w:r>
              <w:rPr>
                <w:rFonts w:ascii="맑은 고딕" w:eastAsia="맑은 고딕" w:hAnsi="맑은 고딕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658240" behindDoc="0" locked="0" layoutInCell="1" allowOverlap="1" wp14:anchorId="10DC247B" wp14:editId="4150B9EC">
                  <wp:simplePos x="0" y="0"/>
                  <wp:positionH relativeFrom="column">
                    <wp:posOffset>91440</wp:posOffset>
                  </wp:positionH>
                  <wp:positionV relativeFrom="paragraph">
                    <wp:posOffset>53340</wp:posOffset>
                  </wp:positionV>
                  <wp:extent cx="5006340" cy="2743200"/>
                  <wp:effectExtent l="0" t="0" r="3810" b="0"/>
                  <wp:wrapNone/>
                  <wp:docPr id="2" name="차트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11E5AC8-265E-F1A2-F98E-76C59A08BC9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20"/>
            </w:tblGrid>
            <w:tr w:rsidR="00B400BA" w14:paraId="0EEE6BDD" w14:textId="77777777">
              <w:trPr>
                <w:trHeight w:val="348"/>
                <w:tblCellSpacing w:w="0" w:type="dxa"/>
              </w:trPr>
              <w:tc>
                <w:tcPr>
                  <w:tcW w:w="21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3423B6C" w14:textId="77777777" w:rsidR="00B400BA" w:rsidRDefault="00B400BA">
                  <w:pPr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pPr>
                </w:p>
              </w:tc>
            </w:tr>
          </w:tbl>
          <w:p w14:paraId="6BACB7A7" w14:textId="77777777" w:rsidR="00B400BA" w:rsidRDefault="00B400BA">
            <w:pPr>
              <w:rPr>
                <w:rFonts w:ascii="맑은 고딕" w:eastAsia="맑은 고딕" w:hAnsi="맑은 고딕" w:cs="굴림"/>
                <w:color w:val="000000"/>
                <w:sz w:val="22"/>
                <w:szCs w:val="22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0E6E9D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65B12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00BA" w14:paraId="20958524" w14:textId="77777777" w:rsidTr="00B400B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94CA1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ED7955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4783E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00BA" w14:paraId="75A8F8ED" w14:textId="77777777" w:rsidTr="00B400B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18CC6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24CFA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FE821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00BA" w14:paraId="1D930F12" w14:textId="77777777" w:rsidTr="00B400B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28C1D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A623A7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2A5E4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00BA" w14:paraId="4003DE65" w14:textId="77777777" w:rsidTr="00B400B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5E6F4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9E812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8D4AE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00BA" w14:paraId="6736DA6E" w14:textId="77777777" w:rsidTr="00B400B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79198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96A4E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0165E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00BA" w14:paraId="3211D1F1" w14:textId="77777777" w:rsidTr="00B400B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669656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A23C0F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6C49E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00BA" w14:paraId="35909E46" w14:textId="77777777" w:rsidTr="00B400B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FE92F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9199BA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32C8B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00BA" w14:paraId="6A908680" w14:textId="77777777" w:rsidTr="00B400B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4ABBD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0D3001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F74EA2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00BA" w14:paraId="7D37EF0E" w14:textId="77777777" w:rsidTr="00B400B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4BAAF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FAB1C8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82EFD8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00BA" w14:paraId="0C6B92FA" w14:textId="77777777" w:rsidTr="00B400B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DAF820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6DD033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8EF92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00BA" w14:paraId="1191DF7C" w14:textId="77777777" w:rsidTr="00B400B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F2399E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99301A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D716C8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00BA" w14:paraId="0B973176" w14:textId="77777777" w:rsidTr="00B400B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375005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059D97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7B9886" w14:textId="77777777" w:rsidR="00B400BA" w:rsidRDefault="00B40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2F2685C" w14:textId="77777777" w:rsidR="005D5D70" w:rsidRDefault="005D5D70"/>
    <w:p w14:paraId="2E9628C0" w14:textId="77777777" w:rsidR="007670A0" w:rsidRDefault="007670A0"/>
    <w:p w14:paraId="1B2982D5" w14:textId="4CD8A069" w:rsidR="00A766D6" w:rsidRPr="007A636D" w:rsidRDefault="006A179D" w:rsidP="002B55A9">
      <w:pPr>
        <w:pStyle w:val="1"/>
      </w:pPr>
      <w:bookmarkStart w:id="8" w:name="_Toc137656974"/>
      <w:r>
        <w:t>IncidentReportSummary</w:t>
      </w:r>
      <w:bookmarkEnd w:id="8"/>
    </w:p>
    <w:p w14:paraId="1FFFF372" w14:textId="0EB29FDD" w:rsidR="002E2CBB" w:rsidRDefault="002E2CBB" w:rsidP="002E2CBB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3</w:t>
        </w:r>
      </w:fldSimple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tbl>
      <w:tblPr>
        <w:tblW w:w="85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9"/>
        <w:gridCol w:w="1158"/>
        <w:gridCol w:w="3070"/>
        <w:gridCol w:w="1399"/>
        <w:gridCol w:w="1398"/>
        <w:gridCol w:w="960"/>
        <w:gridCol w:w="16"/>
      </w:tblGrid>
      <w:tr w:rsidR="00C75D6C" w14:paraId="3831B72E" w14:textId="77777777" w:rsidTr="00C75D6C">
        <w:trPr>
          <w:gridAfter w:val="1"/>
          <w:trHeight w:val="720"/>
        </w:trPr>
        <w:tc>
          <w:tcPr>
            <w:tcW w:w="560" w:type="dxa"/>
            <w:tcBorders>
              <w:top w:val="single" w:sz="8" w:space="0" w:color="042AA6"/>
              <w:left w:val="single" w:sz="8" w:space="0" w:color="042AA6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D9C6711" w14:textId="77777777" w:rsidR="00C75D6C" w:rsidRDefault="00C75D6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9" w:name="Incident"/>
            <w:bookmarkEnd w:id="9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11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42AD776" w14:textId="63794067" w:rsidR="00C75D6C" w:rsidRDefault="00C75D6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Incident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TicketNo.</w:t>
            </w:r>
          </w:p>
        </w:tc>
        <w:tc>
          <w:tcPr>
            <w:tcW w:w="30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A988D15" w14:textId="77777777" w:rsidR="00C75D6C" w:rsidRDefault="00C75D6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Descriptions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9690F7B" w14:textId="063BF3ED" w:rsidR="00C75D6C" w:rsidRDefault="00C75D6C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StartDateTime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E83CC01" w14:textId="1A99C470" w:rsidR="00C75D6C" w:rsidRDefault="00C75D6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EndDateTime</w:t>
            </w:r>
          </w:p>
        </w:tc>
        <w:tc>
          <w:tcPr>
            <w:tcW w:w="9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13638E7" w14:textId="1811AAC5" w:rsidR="00C75D6C" w:rsidRDefault="00C75D6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Comments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AttachedIR</w:t>
            </w:r>
          </w:p>
        </w:tc>
      </w:tr>
      <w:tr w:rsidR="00C75D6C" w14:paraId="0A53F170" w14:textId="77777777" w:rsidTr="00C75D6C">
        <w:trPr>
          <w:gridAfter w:val="1"/>
          <w:trHeight w:val="501"/>
        </w:trPr>
        <w:tc>
          <w:tcPr>
            <w:tcW w:w="5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4D4191" w14:textId="77777777" w:rsidR="00C75D6C" w:rsidRDefault="00C75D6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D93A0F" w14:textId="78D1163D" w:rsidR="00C75D6C" w:rsidRDefault="00C75D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49517E1" w14:textId="084F17BA" w:rsidR="00C75D6C" w:rsidRDefault="00C75D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C2090E" w14:textId="5D4DEDE5" w:rsidR="00C75D6C" w:rsidRDefault="00C75D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CE20A5F" w14:textId="11AC544B" w:rsidR="00C75D6C" w:rsidRDefault="00C75D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6B49F66" w14:textId="1B2A7C84" w:rsidR="00C75D6C" w:rsidRDefault="00C75D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75D6C" w14:paraId="58C95A5F" w14:textId="77777777" w:rsidTr="00C75D6C">
        <w:trPr>
          <w:gridAfter w:val="1"/>
          <w:trHeight w:val="501"/>
        </w:trPr>
        <w:tc>
          <w:tcPr>
            <w:tcW w:w="5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620005" w14:textId="77777777" w:rsidR="00C75D6C" w:rsidRDefault="00C75D6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A7B1B5" w14:textId="47F7A16E" w:rsidR="00C75D6C" w:rsidRDefault="00C75D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594A31" w14:textId="01F8CBC3" w:rsidR="00C75D6C" w:rsidRDefault="00C75D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8000AE" w14:textId="40ADA04D" w:rsidR="00C75D6C" w:rsidRDefault="00C75D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A70CF9" w14:textId="5FEB871C" w:rsidR="00C75D6C" w:rsidRDefault="00C75D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A96661" w14:textId="69AB258B" w:rsidR="00C75D6C" w:rsidRDefault="00C75D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75D6C" w14:paraId="5207E27F" w14:textId="77777777" w:rsidTr="00C75D6C">
        <w:trPr>
          <w:gridAfter w:val="1"/>
          <w:trHeight w:val="501"/>
        </w:trPr>
        <w:tc>
          <w:tcPr>
            <w:tcW w:w="5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F9CE520" w14:textId="77777777" w:rsidR="00C75D6C" w:rsidRDefault="00C75D6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0EC4B6" w14:textId="65CC46AC" w:rsidR="00C75D6C" w:rsidRDefault="00C75D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9D238E" w14:textId="68C01404" w:rsidR="00C75D6C" w:rsidRDefault="00C75D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69C338" w14:textId="2BCCCDFF" w:rsidR="00C75D6C" w:rsidRDefault="00C75D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732F5F" w14:textId="6B0782BB" w:rsidR="00C75D6C" w:rsidRDefault="00C75D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ED2097" w14:textId="1A2F2AA2" w:rsidR="00C75D6C" w:rsidRDefault="00C75D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75D6C" w14:paraId="76311991" w14:textId="77777777" w:rsidTr="00C75D6C">
        <w:trPr>
          <w:gridAfter w:val="1"/>
          <w:trHeight w:val="501"/>
        </w:trPr>
        <w:tc>
          <w:tcPr>
            <w:tcW w:w="5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3891155" w14:textId="77777777" w:rsidR="00C75D6C" w:rsidRDefault="00C75D6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4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6AB2A3" w14:textId="1E835581" w:rsidR="00C75D6C" w:rsidRDefault="00C75D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453D900" w14:textId="2F7408BC" w:rsidR="00C75D6C" w:rsidRDefault="00C75D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B8C145" w14:textId="117FEA18" w:rsidR="00C75D6C" w:rsidRDefault="00C75D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DB6009" w14:textId="73444D5E" w:rsidR="00C75D6C" w:rsidRDefault="00C75D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4002FA8" w14:textId="1E590743" w:rsidR="00C75D6C" w:rsidRDefault="00C75D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75D6C" w14:paraId="3E00EFE5" w14:textId="77777777" w:rsidTr="00C75D6C">
        <w:trPr>
          <w:gridAfter w:val="1"/>
          <w:trHeight w:val="501"/>
        </w:trPr>
        <w:tc>
          <w:tcPr>
            <w:tcW w:w="5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AED233" w14:textId="77777777" w:rsidR="00C75D6C" w:rsidRDefault="00C75D6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C2D88D" w14:textId="58784F68" w:rsidR="00C75D6C" w:rsidRDefault="00C75D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FA73E3" w14:textId="1A8B4038" w:rsidR="00C75D6C" w:rsidRDefault="00C75D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53C9D10" w14:textId="6B2B6C59" w:rsidR="00C75D6C" w:rsidRDefault="00C75D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162413B" w14:textId="7BE88186" w:rsidR="00C75D6C" w:rsidRDefault="00C75D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6D6D24" w14:textId="21BDE0CD" w:rsidR="00C75D6C" w:rsidRDefault="00C75D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75D6C" w14:paraId="2B3FF066" w14:textId="77777777" w:rsidTr="00C75D6C">
        <w:trPr>
          <w:gridAfter w:val="1"/>
          <w:trHeight w:val="265"/>
        </w:trPr>
        <w:tc>
          <w:tcPr>
            <w:tcW w:w="856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FFFAA9" w14:textId="0C65DA57" w:rsidR="00C75D6C" w:rsidRDefault="00C75D6C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Attachments:IncidentReport</w:t>
            </w:r>
          </w:p>
        </w:tc>
      </w:tr>
      <w:tr w:rsidR="00C75D6C" w14:paraId="4F420FA0" w14:textId="77777777" w:rsidTr="00C75D6C">
        <w:trPr>
          <w:trHeight w:val="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4EF64C13" w14:textId="77777777" w:rsidR="00C75D6C" w:rsidRDefault="00C75D6C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D158A1" w14:textId="77777777" w:rsidR="00C75D6C" w:rsidRDefault="00C75D6C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546906BA" w14:textId="77777777" w:rsidR="00A77927" w:rsidRPr="00A77927" w:rsidRDefault="00A77927" w:rsidP="00A77927">
      <w:pPr>
        <w:rPr>
          <w:lang w:val="en-SG"/>
        </w:rPr>
      </w:pPr>
    </w:p>
    <w:p w14:paraId="45A72EDE" w14:textId="77777777" w:rsidR="00745531" w:rsidRDefault="00745531" w:rsidP="002C41C1">
      <w:pPr>
        <w:tabs>
          <w:tab w:val="left" w:pos="6804"/>
        </w:tabs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10" w:name="_Toc133154360"/>
    </w:p>
    <w:p w14:paraId="63D83F85" w14:textId="77777777" w:rsidR="000E0C1F" w:rsidRDefault="000E0C1F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  <w:br w:type="page"/>
      </w:r>
    </w:p>
    <w:p w14:paraId="78BED929" w14:textId="77777777" w:rsidR="008E498E" w:rsidRDefault="008E498E" w:rsidP="002C41C1">
      <w:pPr>
        <w:tabs>
          <w:tab w:val="left" w:pos="6804"/>
        </w:tabs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31DA5D9C" w14:textId="3A75E21F" w:rsidR="00693F52" w:rsidRPr="007A636D" w:rsidRDefault="00AF1866" w:rsidP="00C12553">
      <w:pPr>
        <w:pStyle w:val="1"/>
      </w:pPr>
      <w:bookmarkStart w:id="11" w:name="_Toc137656975"/>
      <w:r>
        <w:t>SiteAccessReport</w:t>
      </w:r>
      <w:bookmarkEnd w:id="10"/>
      <w:bookmarkEnd w:id="11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4</w:t>
        </w:r>
      </w:fldSimple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tbl>
      <w:tblPr>
        <w:tblW w:w="84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3"/>
        <w:gridCol w:w="1056"/>
        <w:gridCol w:w="1154"/>
        <w:gridCol w:w="1556"/>
        <w:gridCol w:w="3115"/>
        <w:gridCol w:w="16"/>
      </w:tblGrid>
      <w:tr w:rsidR="00224B6C" w14:paraId="4239692F" w14:textId="77777777" w:rsidTr="00224B6C">
        <w:trPr>
          <w:gridAfter w:val="1"/>
          <w:trHeight w:val="459"/>
        </w:trPr>
        <w:tc>
          <w:tcPr>
            <w:tcW w:w="176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D17BDA4" w14:textId="354B4332" w:rsidR="00224B6C" w:rsidRDefault="00224B6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2" w:name="SiteAccess"/>
            <w:bookmarkEnd w:id="12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2D2F621" w14:textId="235DA950" w:rsidR="00224B6C" w:rsidRDefault="00224B6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6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238F048" w14:textId="5B3514DD" w:rsidR="00224B6C" w:rsidRDefault="00224B6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7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D66DF04" w14:textId="3219A579" w:rsidR="00224B6C" w:rsidRDefault="00224B6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SiteVisitDateTime</w:t>
            </w:r>
          </w:p>
        </w:tc>
        <w:tc>
          <w:tcPr>
            <w:tcW w:w="16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E865360" w14:textId="1CEDD80B" w:rsidR="00224B6C" w:rsidRDefault="00224B6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VisitorNames</w:t>
            </w:r>
          </w:p>
        </w:tc>
      </w:tr>
      <w:tr w:rsidR="00224B6C" w14:paraId="7F704063" w14:textId="77777777" w:rsidTr="00224B6C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850BB6" w14:textId="6B85E39A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2024-01-2117:59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1F2494" w14:textId="77777777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14885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CB04FA" w14:textId="77777777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S-4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68AC20A" w14:textId="0A798156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2024-01-2118:00:00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42BD98" w14:textId="77777777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최현수</w:t>
            </w:r>
          </w:p>
        </w:tc>
      </w:tr>
      <w:tr w:rsidR="00224B6C" w14:paraId="48ED7727" w14:textId="77777777" w:rsidTr="00224B6C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6323CF" w14:textId="7263736A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2024-01-1111:45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6169D5" w14:textId="77777777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14271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25DB9C" w14:textId="77777777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S-4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66B13C" w14:textId="6C4FAC08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2024-01-1114:00:00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BAA2229" w14:textId="0861D38A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홍태선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박왕복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장한욱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한영호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조준석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황형식</w:t>
            </w:r>
          </w:p>
        </w:tc>
      </w:tr>
      <w:tr w:rsidR="00224B6C" w14:paraId="0814743A" w14:textId="77777777" w:rsidTr="00224B6C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010189" w14:textId="2BFD1CFE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A4D3F7" w14:textId="284DF72B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64737C" w14:textId="520FFD9E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AF4432" w14:textId="4A817DCD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2D81E70" w14:textId="64C3EE6C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224B6C" w14:paraId="5BEDA3A5" w14:textId="77777777" w:rsidTr="00224B6C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3BB77C4" w14:textId="4B9E93FA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EE5181" w14:textId="1D9FC97F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B97749" w14:textId="1601C14A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42218E9" w14:textId="5C60F78B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B22AA57" w14:textId="0F056A2A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224B6C" w14:paraId="7EBCCCAB" w14:textId="77777777" w:rsidTr="00224B6C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ABDB31" w14:textId="5DC6787D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04B001" w14:textId="22094C32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E101F6" w14:textId="59BCEC82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150DEA" w14:textId="3FCA28F8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C391CB" w14:textId="49928198" w:rsidR="00224B6C" w:rsidRDefault="00224B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224B6C" w14:paraId="4C0475F9" w14:textId="77777777" w:rsidTr="00224B6C">
        <w:trPr>
          <w:gridAfter w:val="1"/>
          <w:trHeight w:val="265"/>
        </w:trPr>
        <w:tc>
          <w:tcPr>
            <w:tcW w:w="844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C04B79B" w14:textId="6B8FC99D" w:rsidR="00224B6C" w:rsidRDefault="00224B6C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Attachments:SiteAccessVisitReport</w:t>
            </w:r>
          </w:p>
        </w:tc>
      </w:tr>
      <w:tr w:rsidR="00224B6C" w14:paraId="52427336" w14:textId="77777777" w:rsidTr="00224B6C">
        <w:trPr>
          <w:trHeight w:val="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622EA1EE" w14:textId="77777777" w:rsidR="00224B6C" w:rsidRDefault="00224B6C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70473" w14:textId="77777777" w:rsidR="00224B6C" w:rsidRDefault="00224B6C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3262EFCF" w14:textId="77777777" w:rsidR="00A77927" w:rsidRDefault="00A77927" w:rsidP="00A77927">
      <w:pPr>
        <w:rPr>
          <w:lang w:val="en-SG"/>
        </w:rPr>
      </w:pPr>
    </w:p>
    <w:p w14:paraId="52660D05" w14:textId="77777777" w:rsidR="00745531" w:rsidRPr="001228F5" w:rsidRDefault="00745531" w:rsidP="001228F5">
      <w:pPr>
        <w:rPr>
          <w:lang w:val="en-SG"/>
        </w:rPr>
      </w:pPr>
    </w:p>
    <w:p w14:paraId="74437F39" w14:textId="6D001BEE" w:rsidR="00244E40" w:rsidRPr="007A636D" w:rsidRDefault="00151A9E" w:rsidP="0082385E">
      <w:pPr>
        <w:pStyle w:val="1"/>
      </w:pPr>
      <w:bookmarkStart w:id="13" w:name="_Toc137656976"/>
      <w:r w:rsidRPr="007A636D">
        <w:t>S</w:t>
      </w:r>
      <w:r w:rsidR="00BD232D">
        <w:t>hipmentReport</w:t>
      </w:r>
      <w:bookmarkEnd w:id="13"/>
    </w:p>
    <w:p w14:paraId="7DAD9420" w14:textId="7F637F05" w:rsidR="00877516" w:rsidRDefault="00877516" w:rsidP="00877516">
      <w:pPr>
        <w:pStyle w:val="a2"/>
      </w:pPr>
      <w:bookmarkStart w:id="14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4"/>
      <w:r>
        <w:t>.</w:t>
      </w:r>
    </w:p>
    <w:p w14:paraId="666D1139" w14:textId="5E830669" w:rsidR="00F26FC1" w:rsidRDefault="005061F6" w:rsidP="00F26FC1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5</w:t>
        </w:r>
      </w:fldSimple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p w14:paraId="63744E54" w14:textId="77777777" w:rsidR="00A250BB" w:rsidRDefault="00A250BB" w:rsidP="00A250BB">
      <w:pPr>
        <w:rPr>
          <w:lang w:val="en-SG"/>
        </w:rPr>
      </w:pPr>
    </w:p>
    <w:tbl>
      <w:tblPr>
        <w:tblW w:w="84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8"/>
        <w:gridCol w:w="1517"/>
        <w:gridCol w:w="1876"/>
        <w:gridCol w:w="1757"/>
        <w:gridCol w:w="1516"/>
        <w:gridCol w:w="16"/>
      </w:tblGrid>
      <w:tr w:rsidR="00F265BF" w14:paraId="35499ACF" w14:textId="77777777" w:rsidTr="00F265BF">
        <w:trPr>
          <w:gridAfter w:val="1"/>
          <w:trHeight w:val="459"/>
        </w:trPr>
        <w:tc>
          <w:tcPr>
            <w:tcW w:w="176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2467295" w14:textId="227F0990" w:rsidR="00F265BF" w:rsidRDefault="00F265B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5" w:name="Shipment"/>
            <w:bookmarkEnd w:id="15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3A6AE73" w14:textId="7E9E8C09" w:rsidR="00F265BF" w:rsidRDefault="00F265B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88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C7F300A" w14:textId="77777777" w:rsidR="00F265BF" w:rsidRDefault="00F265B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7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662EDAA" w14:textId="236F345A" w:rsidR="00F265BF" w:rsidRDefault="00F265B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C445A51" w14:textId="77777777" w:rsidR="00F265BF" w:rsidRDefault="00F265B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Status</w:t>
            </w:r>
          </w:p>
        </w:tc>
      </w:tr>
      <w:tr w:rsidR="00F265BF" w14:paraId="3B9F7BB8" w14:textId="77777777" w:rsidTr="00F265BF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C4D8AE" w14:textId="7C381691" w:rsidR="00F265BF" w:rsidRDefault="00F265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B9711E" w14:textId="0EC6A985" w:rsidR="00F265BF" w:rsidRDefault="00F265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2354093" w14:textId="76621C12" w:rsidR="00F265BF" w:rsidRDefault="00F265BF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FB157B" w14:textId="2CDBC6B1" w:rsidR="00F265BF" w:rsidRDefault="00F265BF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73CD7F" w14:textId="06623A5D" w:rsidR="00F265BF" w:rsidRDefault="00F265BF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F265BF" w14:paraId="1534AE91" w14:textId="77777777" w:rsidTr="00F265BF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5A21F9" w14:textId="0165AEE5" w:rsidR="00F265BF" w:rsidRDefault="00F265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D64F62" w14:textId="34F34801" w:rsidR="00F265BF" w:rsidRDefault="00F265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B03B3E" w14:textId="741E2CC5" w:rsidR="00F265BF" w:rsidRDefault="00F265BF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DD8ECC" w14:textId="44A8882D" w:rsidR="00F265BF" w:rsidRDefault="00F265BF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BBD058" w14:textId="107CF94C" w:rsidR="00F265BF" w:rsidRDefault="00F265BF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F265BF" w14:paraId="73339222" w14:textId="77777777" w:rsidTr="00F265BF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19A80D" w14:textId="25748F02" w:rsidR="00F265BF" w:rsidRDefault="00F265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50B71D" w14:textId="039F14A0" w:rsidR="00F265BF" w:rsidRDefault="00F265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8DBCCF" w14:textId="08E6E9E3" w:rsidR="00F265BF" w:rsidRDefault="00F265BF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9132FB" w14:textId="1DA75FF1" w:rsidR="00F265BF" w:rsidRDefault="00F265BF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5DA299" w14:textId="3918560D" w:rsidR="00F265BF" w:rsidRDefault="00F265BF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F265BF" w14:paraId="44DA1B05" w14:textId="77777777" w:rsidTr="00F265BF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7A184B" w14:textId="75A9FEB8" w:rsidR="00F265BF" w:rsidRDefault="00F265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302A521" w14:textId="159DDC6C" w:rsidR="00F265BF" w:rsidRDefault="00F265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859916" w14:textId="641DCD36" w:rsidR="00F265BF" w:rsidRDefault="00F265BF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B4EC061" w14:textId="66567060" w:rsidR="00F265BF" w:rsidRDefault="00F265BF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37057B" w14:textId="1D21F1F6" w:rsidR="00F265BF" w:rsidRDefault="00F265BF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F265BF" w14:paraId="4565B9A0" w14:textId="77777777" w:rsidTr="00F265BF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4B78C3" w14:textId="3A4C311A" w:rsidR="00F265BF" w:rsidRDefault="00F265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64CAE6" w14:textId="180477E8" w:rsidR="00F265BF" w:rsidRDefault="00F265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5C8AF59" w14:textId="7E78C15D" w:rsidR="00F265BF" w:rsidRDefault="00F265BF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FBC259" w14:textId="799F14ED" w:rsidR="00F265BF" w:rsidRDefault="00F265BF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B5BA214" w14:textId="66F2C9F2" w:rsidR="00F265BF" w:rsidRDefault="00F265BF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F265BF" w14:paraId="09FC1890" w14:textId="77777777" w:rsidTr="00F265BF">
        <w:trPr>
          <w:gridAfter w:val="1"/>
          <w:trHeight w:val="265"/>
        </w:trPr>
        <w:tc>
          <w:tcPr>
            <w:tcW w:w="844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A8EF93A" w14:textId="0B3A40E1" w:rsidR="00F265BF" w:rsidRDefault="00F265B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Attachments:ShipmentReport</w:t>
            </w:r>
          </w:p>
        </w:tc>
      </w:tr>
      <w:tr w:rsidR="00F265BF" w14:paraId="7E2555DC" w14:textId="77777777" w:rsidTr="00F265BF">
        <w:trPr>
          <w:trHeight w:val="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274714C5" w14:textId="77777777" w:rsidR="00F265BF" w:rsidRDefault="00F265B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F495D7" w14:textId="77777777" w:rsidR="00F265BF" w:rsidRDefault="00F265B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4AAF4CDE" w14:textId="77777777" w:rsidR="00D134A0" w:rsidRPr="00A250BB" w:rsidRDefault="00D134A0" w:rsidP="00A250BB">
      <w:pPr>
        <w:rPr>
          <w:lang w:val="en-SG"/>
        </w:rPr>
      </w:pPr>
    </w:p>
    <w:p w14:paraId="0BC67C65" w14:textId="5C79A135" w:rsidR="00375C20" w:rsidRPr="007A636D" w:rsidRDefault="00375C20" w:rsidP="0082385E">
      <w:pPr>
        <w:pStyle w:val="1"/>
      </w:pPr>
      <w:bookmarkStart w:id="16" w:name="_Toc137656977"/>
      <w:r>
        <w:lastRenderedPageBreak/>
        <w:t>RemoteHandsReport</w:t>
      </w:r>
      <w:bookmarkEnd w:id="16"/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6</w:t>
        </w:r>
      </w:fldSimple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7" w:name="_Toc133154364"/>
    </w:p>
    <w:p w14:paraId="1339DF19" w14:textId="77777777" w:rsidR="004031F0" w:rsidRDefault="004031F0" w:rsidP="001228F5">
      <w:pPr>
        <w:rPr>
          <w:lang w:val="en-SG"/>
        </w:rPr>
      </w:pPr>
    </w:p>
    <w:tbl>
      <w:tblPr>
        <w:tblW w:w="85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0"/>
        <w:gridCol w:w="1515"/>
        <w:gridCol w:w="1278"/>
        <w:gridCol w:w="1516"/>
        <w:gridCol w:w="1516"/>
        <w:gridCol w:w="1159"/>
        <w:gridCol w:w="16"/>
      </w:tblGrid>
      <w:tr w:rsidR="00CB4245" w14:paraId="0125981A" w14:textId="77777777" w:rsidTr="00CB4245">
        <w:trPr>
          <w:gridAfter w:val="1"/>
          <w:trHeight w:val="459"/>
        </w:trPr>
        <w:tc>
          <w:tcPr>
            <w:tcW w:w="15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4E01ED3" w14:textId="77777777" w:rsidR="00CB4245" w:rsidRDefault="00CB424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8" w:name="RHS"/>
            <w:bookmarkEnd w:id="18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50B30B5" w14:textId="77777777" w:rsidR="00CB4245" w:rsidRDefault="00CB424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Subject</w:t>
            </w:r>
          </w:p>
        </w:tc>
        <w:tc>
          <w:tcPr>
            <w:tcW w:w="128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9588877" w14:textId="77777777" w:rsidR="00CB4245" w:rsidRDefault="00CB424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TicketSub-Type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47808AE" w14:textId="77777777" w:rsidR="00CB4245" w:rsidRDefault="00CB424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BF1F80A" w14:textId="77777777" w:rsidR="00CB4245" w:rsidRDefault="00CB424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ServiceID</w:t>
            </w:r>
          </w:p>
        </w:tc>
        <w:tc>
          <w:tcPr>
            <w:tcW w:w="11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CC58900" w14:textId="77777777" w:rsidR="00CB4245" w:rsidRDefault="00CB424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Total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HoursSpent</w:t>
            </w:r>
          </w:p>
        </w:tc>
      </w:tr>
      <w:tr w:rsidR="00CB4245" w14:paraId="401F0E35" w14:textId="77777777" w:rsidTr="00CB4245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48BB6B" w14:textId="40C6353C" w:rsidR="00CB4245" w:rsidRDefault="00CB424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4AC485" w14:textId="0EF50F59" w:rsidR="00CB4245" w:rsidRDefault="00CB424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62270E" w14:textId="6A5A86EC" w:rsidR="00CB4245" w:rsidRDefault="00CB4245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810233" w14:textId="2DF6F16A" w:rsidR="00CB4245" w:rsidRDefault="00CB424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3E4E9F" w14:textId="759835A3" w:rsidR="00CB4245" w:rsidRDefault="00CB424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5AF969" w14:textId="6B4EAF04" w:rsidR="00CB4245" w:rsidRDefault="00CB424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B4245" w14:paraId="1B061206" w14:textId="77777777" w:rsidTr="00CB4245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70D1A9" w14:textId="449D0F95" w:rsidR="00CB4245" w:rsidRDefault="00CB424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280208" w14:textId="586BACF5" w:rsidR="00CB4245" w:rsidRDefault="00CB424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2E2CB3E" w14:textId="35D70713" w:rsidR="00CB4245" w:rsidRDefault="00CB4245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9BEE4E" w14:textId="1537361A" w:rsidR="00CB4245" w:rsidRDefault="00CB424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611E594" w14:textId="022340E4" w:rsidR="00CB4245" w:rsidRDefault="00CB424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A11DEF" w14:textId="1D7D1C35" w:rsidR="00CB4245" w:rsidRDefault="00CB424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B4245" w14:paraId="407269A9" w14:textId="77777777" w:rsidTr="00CB4245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2EE2C7F" w14:textId="63AFEBA1" w:rsidR="00CB4245" w:rsidRDefault="00CB424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2DE672" w14:textId="6EEF702E" w:rsidR="00CB4245" w:rsidRDefault="00CB424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9EE62E0" w14:textId="72AF75BE" w:rsidR="00CB4245" w:rsidRDefault="00CB4245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5425CF" w14:textId="5044DC8E" w:rsidR="00CB4245" w:rsidRDefault="00CB424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3B488C" w14:textId="7CCE0807" w:rsidR="00CB4245" w:rsidRDefault="00CB424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5AEE3D" w14:textId="0716E996" w:rsidR="00CB4245" w:rsidRDefault="00CB424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B4245" w14:paraId="7E24AF36" w14:textId="77777777" w:rsidTr="00CB4245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4C4786" w14:textId="150BC87B" w:rsidR="00CB4245" w:rsidRDefault="00CB424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608BF7" w14:textId="0016D7E0" w:rsidR="00CB4245" w:rsidRDefault="00CB424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E6439E" w14:textId="076460E7" w:rsidR="00CB4245" w:rsidRDefault="00CB4245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BCF827" w14:textId="30E63E0F" w:rsidR="00CB4245" w:rsidRDefault="00CB424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88D312" w14:textId="0BE7992B" w:rsidR="00CB4245" w:rsidRDefault="00CB424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1650C1" w14:textId="4EEBAE1C" w:rsidR="00CB4245" w:rsidRDefault="00CB424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B4245" w14:paraId="50BA1015" w14:textId="77777777" w:rsidTr="00CB4245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62A62C" w14:textId="42833772" w:rsidR="00CB4245" w:rsidRDefault="00CB424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8DD40E" w14:textId="3EF2F0FF" w:rsidR="00CB4245" w:rsidRDefault="00CB424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0CF068" w14:textId="091445A6" w:rsidR="00CB4245" w:rsidRDefault="00CB4245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26F9F06" w14:textId="69C0B111" w:rsidR="00CB4245" w:rsidRDefault="00CB424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346977" w14:textId="2055C91F" w:rsidR="00CB4245" w:rsidRDefault="00CB424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BEF496" w14:textId="16116BFA" w:rsidR="00CB4245" w:rsidRDefault="00CB424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B4245" w14:paraId="01CB67F5" w14:textId="77777777" w:rsidTr="00CB4245">
        <w:trPr>
          <w:gridAfter w:val="1"/>
          <w:trHeight w:val="265"/>
        </w:trPr>
        <w:tc>
          <w:tcPr>
            <w:tcW w:w="852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07DD8F" w14:textId="356814C3" w:rsidR="00CB4245" w:rsidRDefault="00CB424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Attachments:RemoteHandsReport</w:t>
            </w:r>
          </w:p>
        </w:tc>
      </w:tr>
      <w:tr w:rsidR="00CB4245" w14:paraId="314C381E" w14:textId="77777777" w:rsidTr="00CB4245">
        <w:trPr>
          <w:trHeight w:val="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735FCD89" w14:textId="77777777" w:rsidR="00CB4245" w:rsidRDefault="00CB424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CEF11" w14:textId="77777777" w:rsidR="00CB4245" w:rsidRDefault="00CB424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61BB872B" w14:textId="4B895CEA" w:rsidR="00E500AB" w:rsidRDefault="00E500AB" w:rsidP="001228F5">
      <w:pPr>
        <w:rPr>
          <w:lang w:val="en-SG"/>
        </w:rPr>
      </w:pPr>
    </w:p>
    <w:p w14:paraId="3A0CF935" w14:textId="77777777" w:rsidR="00C12553" w:rsidRPr="001228F5" w:rsidRDefault="00C12553" w:rsidP="001228F5">
      <w:pPr>
        <w:rPr>
          <w:lang w:val="en-SG"/>
        </w:rPr>
      </w:pPr>
    </w:p>
    <w:p w14:paraId="78034E27" w14:textId="5B9F80BD" w:rsidR="009367E6" w:rsidRPr="00784134" w:rsidRDefault="00847ED8" w:rsidP="00AB41C4">
      <w:pPr>
        <w:pStyle w:val="1"/>
      </w:pPr>
      <w:bookmarkStart w:id="19" w:name="_Toc137656978"/>
      <w:bookmarkStart w:id="20" w:name="_Hlk136447836"/>
      <w:bookmarkEnd w:id="17"/>
      <w:r>
        <w:t>MaintenanceSchedule</w:t>
      </w:r>
      <w:bookmarkEnd w:id="19"/>
    </w:p>
    <w:bookmarkEnd w:id="20"/>
    <w:p w14:paraId="0D447380" w14:textId="66725844" w:rsidR="008018CE" w:rsidRPr="008018CE" w:rsidRDefault="00DE541F" w:rsidP="008018CE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7</w:t>
        </w:r>
      </w:fldSimple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p w14:paraId="15A1A022" w14:textId="170A51C7" w:rsidR="000E0C1F" w:rsidRDefault="000E0C1F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21" w:name="_Toc133154369"/>
    </w:p>
    <w:tbl>
      <w:tblPr>
        <w:tblW w:w="84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8"/>
        <w:gridCol w:w="4033"/>
        <w:gridCol w:w="1519"/>
        <w:gridCol w:w="1037"/>
        <w:gridCol w:w="1037"/>
        <w:gridCol w:w="16"/>
      </w:tblGrid>
      <w:tr w:rsidR="00272608" w14:paraId="09C410CE" w14:textId="77777777" w:rsidTr="00272608">
        <w:trPr>
          <w:gridAfter w:val="1"/>
          <w:trHeight w:val="360"/>
        </w:trPr>
        <w:tc>
          <w:tcPr>
            <w:tcW w:w="800" w:type="dxa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F71779E" w14:textId="236566CC" w:rsidR="00272608" w:rsidRDefault="0027260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22" w:name="Maintenance"/>
            <w:bookmarkEnd w:id="22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4040" w:type="dxa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F06BD11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Systems</w:t>
            </w:r>
          </w:p>
        </w:tc>
        <w:tc>
          <w:tcPr>
            <w:tcW w:w="1520" w:type="dxa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09018C2" w14:textId="04257010" w:rsidR="00272608" w:rsidRDefault="0027260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Maint.Frequency</w:t>
            </w:r>
          </w:p>
        </w:tc>
        <w:tc>
          <w:tcPr>
            <w:tcW w:w="208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3128D50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Dec-23</w:t>
            </w:r>
          </w:p>
        </w:tc>
      </w:tr>
      <w:tr w:rsidR="00272608" w14:paraId="08E047A9" w14:textId="77777777" w:rsidTr="00272608">
        <w:trPr>
          <w:gridAfter w:val="1"/>
          <w:trHeight w:val="360"/>
        </w:trPr>
        <w:tc>
          <w:tcPr>
            <w:tcW w:w="0" w:type="auto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41C5610A" w14:textId="77777777" w:rsidR="00272608" w:rsidRDefault="00272608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4C288AEF" w14:textId="77777777" w:rsidR="00272608" w:rsidRDefault="00272608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4A66C58B" w14:textId="77777777" w:rsidR="00272608" w:rsidRDefault="00272608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3B553B7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E5974BD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</w:tr>
      <w:tr w:rsidR="00272608" w14:paraId="62125285" w14:textId="77777777" w:rsidTr="00272608">
        <w:trPr>
          <w:gridAfter w:val="1"/>
          <w:trHeight w:val="360"/>
        </w:trPr>
        <w:tc>
          <w:tcPr>
            <w:tcW w:w="8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29DF6F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6D7247" w14:textId="21481A1A" w:rsidR="00272608" w:rsidRDefault="0027260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WaterLeakDetection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C5D62D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B641A8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01A48C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272608" w14:paraId="70FDDFB5" w14:textId="77777777" w:rsidTr="00272608">
        <w:trPr>
          <w:gridAfter w:val="1"/>
          <w:trHeight w:val="360"/>
        </w:trPr>
        <w:tc>
          <w:tcPr>
            <w:tcW w:w="8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F492FA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8B778C9" w14:textId="77777777" w:rsidR="00272608" w:rsidRDefault="0027260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BMS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A16328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65A87C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FD644F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272608" w14:paraId="13DF5FC7" w14:textId="77777777" w:rsidTr="00272608">
        <w:trPr>
          <w:gridAfter w:val="1"/>
          <w:trHeight w:val="360"/>
        </w:trPr>
        <w:tc>
          <w:tcPr>
            <w:tcW w:w="8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7C235F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65C901" w14:textId="661E1A94" w:rsidR="00272608" w:rsidRDefault="0027260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CoolingTowers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DD0EDF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903CE2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7C6299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272608" w14:paraId="386B1899" w14:textId="77777777" w:rsidTr="00272608">
        <w:trPr>
          <w:gridAfter w:val="1"/>
          <w:trHeight w:val="360"/>
        </w:trPr>
        <w:tc>
          <w:tcPr>
            <w:tcW w:w="8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B6A00C0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CABAD14" w14:textId="7B0BCF51" w:rsidR="00272608" w:rsidRDefault="0027260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CHWP&amp;CWP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1B9E53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95A9A0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991FF1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272608" w14:paraId="04BB16C3" w14:textId="77777777" w:rsidTr="00272608">
        <w:trPr>
          <w:gridAfter w:val="1"/>
          <w:trHeight w:val="360"/>
        </w:trPr>
        <w:tc>
          <w:tcPr>
            <w:tcW w:w="8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9B7A53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5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B0ACB4" w14:textId="0F1D4C97" w:rsidR="00272608" w:rsidRDefault="0027260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CRACUnits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6DE3442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878AAB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BDF688F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272608" w14:paraId="6FADEB3A" w14:textId="77777777" w:rsidTr="00272608">
        <w:trPr>
          <w:gridAfter w:val="1"/>
          <w:trHeight w:val="360"/>
        </w:trPr>
        <w:tc>
          <w:tcPr>
            <w:tcW w:w="8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64DE08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A68C4E" w14:textId="6B18E0CE" w:rsidR="00272608" w:rsidRDefault="0027260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ThermalGraphicScanning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0617D67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14B600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97192E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272608" w14:paraId="53E0DC4D" w14:textId="77777777" w:rsidTr="00272608">
        <w:trPr>
          <w:gridAfter w:val="1"/>
          <w:trHeight w:val="360"/>
        </w:trPr>
        <w:tc>
          <w:tcPr>
            <w:tcW w:w="8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25F119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9F54FB" w14:textId="4AAE15D5" w:rsidR="00272608" w:rsidRDefault="0027260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ShutdownMaintenanceforDRUPS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8BCF44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9B3261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E88270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272608" w14:paraId="4B73A172" w14:textId="77777777" w:rsidTr="00272608">
        <w:trPr>
          <w:gridAfter w:val="1"/>
          <w:trHeight w:val="360"/>
        </w:trPr>
        <w:tc>
          <w:tcPr>
            <w:tcW w:w="8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470591A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172033" w14:textId="09917B8E" w:rsidR="00272608" w:rsidRDefault="0027260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Fan&amp;CapReplacementforDRUPS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3B11C8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25E38B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974D0C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272608" w14:paraId="416488DC" w14:textId="77777777" w:rsidTr="00272608">
        <w:trPr>
          <w:gridAfter w:val="1"/>
          <w:trHeight w:val="360"/>
        </w:trPr>
        <w:tc>
          <w:tcPr>
            <w:tcW w:w="8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057552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729BA4" w14:textId="6E2EA538" w:rsidR="00272608" w:rsidRDefault="0027260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FireDrills(Building/DCevacuation)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C995AE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Annual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800967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F5A26A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272608" w14:paraId="4676CB01" w14:textId="77777777" w:rsidTr="00272608">
        <w:trPr>
          <w:gridAfter w:val="1"/>
          <w:trHeight w:val="360"/>
        </w:trPr>
        <w:tc>
          <w:tcPr>
            <w:tcW w:w="8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E33D48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B2D96F" w14:textId="01748689" w:rsidR="00272608" w:rsidRDefault="0027260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FireProtection(pre-action&amp;buildingsystem)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4C4ED6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796DF1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7B7651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272608" w14:paraId="6552D05E" w14:textId="77777777" w:rsidTr="00272608">
        <w:trPr>
          <w:gridAfter w:val="1"/>
          <w:trHeight w:val="360"/>
        </w:trPr>
        <w:tc>
          <w:tcPr>
            <w:tcW w:w="8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56CD70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11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B1426FD" w14:textId="6E59E007" w:rsidR="00272608" w:rsidRDefault="0027260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28A7EE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BF1E24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F42C42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272608" w14:paraId="14DBEC26" w14:textId="77777777" w:rsidTr="00272608">
        <w:trPr>
          <w:gridAfter w:val="1"/>
          <w:trHeight w:val="360"/>
        </w:trPr>
        <w:tc>
          <w:tcPr>
            <w:tcW w:w="8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51091AC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B1400F" w14:textId="5B2804D8" w:rsidR="00272608" w:rsidRDefault="0027260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FireExtinguisherIn-houseInspection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F371B7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5E5365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8B22254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272608" w14:paraId="47FBB917" w14:textId="77777777" w:rsidTr="00272608">
        <w:trPr>
          <w:gridAfter w:val="1"/>
          <w:trHeight w:val="360"/>
        </w:trPr>
        <w:tc>
          <w:tcPr>
            <w:tcW w:w="8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3FF3C67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13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BD2A04" w14:textId="3A388BDB" w:rsidR="00272608" w:rsidRDefault="0027260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GeneratorRun-Test(in-housenoloadtest)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0192D3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6A8B69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73150F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272608" w14:paraId="49EA5700" w14:textId="77777777" w:rsidTr="00272608">
        <w:trPr>
          <w:gridAfter w:val="1"/>
          <w:trHeight w:val="360"/>
        </w:trPr>
        <w:tc>
          <w:tcPr>
            <w:tcW w:w="8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F87CA0" w14:textId="265A150C" w:rsidR="00272608" w:rsidRDefault="0027260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4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D1D4BA" w14:textId="68E62195" w:rsidR="00272608" w:rsidRDefault="0027260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5DAABCD" w14:textId="77777777" w:rsidR="00272608" w:rsidRDefault="0027260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Total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0FDB536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277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01D9502" w14:textId="77777777" w:rsidR="00272608" w:rsidRDefault="00272608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272608" w14:paraId="4C750033" w14:textId="77777777" w:rsidTr="00272608">
        <w:trPr>
          <w:gridAfter w:val="1"/>
          <w:trHeight w:val="265"/>
        </w:trPr>
        <w:tc>
          <w:tcPr>
            <w:tcW w:w="8440" w:type="dxa"/>
            <w:gridSpan w:val="5"/>
            <w:vMerge w:val="restart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187CB5" w14:textId="152C75CF" w:rsidR="00272608" w:rsidRDefault="00272608">
            <w:pPr>
              <w:rPr>
                <w:rFonts w:ascii="Noto Sans" w:eastAsia="맑은 고딕" w:hAnsi="Noto Sans" w:cs="Noto Sans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00000"/>
                <w:sz w:val="16"/>
                <w:szCs w:val="16"/>
              </w:rPr>
              <w:lastRenderedPageBreak/>
              <w:t>Attachments:MasterSchedule</w:t>
            </w:r>
          </w:p>
        </w:tc>
      </w:tr>
      <w:tr w:rsidR="00272608" w14:paraId="0FA688F9" w14:textId="77777777" w:rsidTr="00272608">
        <w:trPr>
          <w:trHeight w:val="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3F957334" w14:textId="77777777" w:rsidR="00272608" w:rsidRDefault="00272608">
            <w:pPr>
              <w:rPr>
                <w:rFonts w:ascii="Noto Sans" w:eastAsia="맑은 고딕" w:hAnsi="Noto Sans" w:cs="Noto Sans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16117" w14:textId="77777777" w:rsidR="00272608" w:rsidRDefault="00272608">
            <w:pPr>
              <w:rPr>
                <w:rFonts w:ascii="Noto Sans" w:eastAsia="맑은 고딕" w:hAnsi="Noto Sans" w:cs="Noto Sans"/>
                <w:b/>
                <w:bCs/>
                <w:color w:val="000000"/>
                <w:sz w:val="16"/>
                <w:szCs w:val="16"/>
              </w:rPr>
            </w:pPr>
          </w:p>
        </w:tc>
      </w:tr>
    </w:tbl>
    <w:p w14:paraId="32E1AF2E" w14:textId="77777777" w:rsidR="00A77927" w:rsidRDefault="00A77927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675C4B65" w14:textId="77777777" w:rsidR="00C12553" w:rsidRDefault="00C1255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64D5CD3B" w14:textId="59DBCF00" w:rsidR="009F10E3" w:rsidRPr="00784134" w:rsidRDefault="009F10E3" w:rsidP="009F10E3">
      <w:pPr>
        <w:pStyle w:val="1"/>
      </w:pPr>
      <w:bookmarkStart w:id="23" w:name="_Toc137656979"/>
      <w:r>
        <w:t>PowerUsage</w:t>
      </w:r>
      <w:bookmarkEnd w:id="23"/>
    </w:p>
    <w:p w14:paraId="6899E285" w14:textId="72C1C396" w:rsidR="00374219" w:rsidRPr="0050650C" w:rsidRDefault="001F5A16" w:rsidP="009F10E3">
      <w:pPr>
        <w:pStyle w:val="20"/>
        <w:rPr>
          <w:shd w:val="clear" w:color="auto" w:fill="FFFFFF"/>
        </w:rPr>
      </w:pPr>
      <w:bookmarkStart w:id="24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4"/>
      <w:r w:rsidR="00513F4C" w:rsidRPr="0050650C">
        <w:rPr>
          <w:szCs w:val="20"/>
          <w:shd w:val="clear" w:color="auto" w:fill="FFFFFF"/>
        </w:rPr>
        <w:t>.</w:t>
      </w:r>
    </w:p>
    <w:p w14:paraId="0799A3C2" w14:textId="436F75D2" w:rsidR="00F31ABB" w:rsidRDefault="00D00E55" w:rsidP="00F31ABB">
      <w:pPr>
        <w:pStyle w:val="af3"/>
        <w:rPr>
          <w:lang w:val="en-SG"/>
        </w:rPr>
      </w:pPr>
      <w:r>
        <w:t>Table</w:t>
      </w:r>
      <w:fldSimple w:instr=" SEQ Table \* ARABIC ">
        <w:r>
          <w:rPr>
            <w:noProof/>
          </w:rPr>
          <w:t>8</w:t>
        </w:r>
      </w:fldSimple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  <w:bookmarkEnd w:id="21"/>
    </w:p>
    <w:p w14:paraId="69DC34E2" w14:textId="77777777" w:rsidR="00320239" w:rsidRDefault="00320239" w:rsidP="00A77927">
      <w:pPr>
        <w:rPr>
          <w:lang w:val="en-SG"/>
        </w:rPr>
      </w:pPr>
    </w:p>
    <w:tbl>
      <w:tblPr>
        <w:tblW w:w="82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96"/>
        <w:gridCol w:w="2236"/>
        <w:gridCol w:w="2232"/>
        <w:gridCol w:w="16"/>
      </w:tblGrid>
      <w:tr w:rsidR="00926C74" w14:paraId="16761BB0" w14:textId="77777777" w:rsidTr="00926C74">
        <w:trPr>
          <w:gridAfter w:val="1"/>
          <w:trHeight w:val="300"/>
        </w:trPr>
        <w:tc>
          <w:tcPr>
            <w:tcW w:w="380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6772AD4" w14:textId="77777777" w:rsidR="00926C74" w:rsidRDefault="00926C74">
            <w:pPr>
              <w:jc w:val="center"/>
              <w:rPr>
                <w:rFonts w:ascii="Noto Sans" w:eastAsia="돋움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25" w:name="PowerUsage"/>
            <w:bookmarkEnd w:id="25"/>
            <w:r>
              <w:rPr>
                <w:rFonts w:ascii="Noto Sans" w:eastAsia="돋움" w:hAnsi="Noto Sans" w:cs="Noto Sans"/>
                <w:b/>
                <w:bCs/>
                <w:color w:val="F2F2F2"/>
                <w:sz w:val="16"/>
                <w:szCs w:val="16"/>
              </w:rPr>
              <w:t>Customer</w:t>
            </w:r>
          </w:p>
        </w:tc>
        <w:tc>
          <w:tcPr>
            <w:tcW w:w="2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4B2C847" w14:textId="77777777" w:rsidR="00926C74" w:rsidRDefault="00926C74">
            <w:pPr>
              <w:jc w:val="center"/>
              <w:rPr>
                <w:rFonts w:ascii="Noto Sans" w:eastAsia="돋움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F2F2F2"/>
                <w:sz w:val="16"/>
                <w:szCs w:val="16"/>
              </w:rPr>
              <w:t>Description</w:t>
            </w:r>
          </w:p>
        </w:tc>
        <w:tc>
          <w:tcPr>
            <w:tcW w:w="2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9BA2DA7" w14:textId="3B921CFC" w:rsidR="00926C74" w:rsidRDefault="00926C74">
            <w:pPr>
              <w:jc w:val="center"/>
              <w:rPr>
                <w:rFonts w:ascii="Noto Sans" w:eastAsia="돋움" w:hAnsi="Noto Sans" w:cs="Noto Sans"/>
                <w:b/>
                <w:bCs/>
                <w:color w:val="FFFFFF"/>
              </w:rPr>
            </w:pPr>
            <w:r>
              <w:rPr>
                <w:rFonts w:ascii="Noto Sans" w:eastAsia="돋움" w:hAnsi="Noto Sans" w:cs="Noto Sans"/>
                <w:b/>
                <w:bCs/>
                <w:color w:val="FFFFFF"/>
              </w:rPr>
              <w:t>Power</w:t>
            </w:r>
          </w:p>
        </w:tc>
      </w:tr>
      <w:tr w:rsidR="00926C74" w14:paraId="5B2DBAF8" w14:textId="77777777" w:rsidTr="00926C74">
        <w:trPr>
          <w:gridAfter w:val="1"/>
          <w:trHeight w:val="504"/>
        </w:trPr>
        <w:tc>
          <w:tcPr>
            <w:tcW w:w="3800" w:type="dxa"/>
            <w:vMerge w:val="restart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10F55F" w14:textId="69F279D2" w:rsidR="00926C74" w:rsidRDefault="00926C74">
            <w:pPr>
              <w:jc w:val="center"/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TotalPowerUsageforCustomer:GSITM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A20D76" w14:textId="163864E1" w:rsidR="00926C74" w:rsidRDefault="00926C74">
            <w:pPr>
              <w:jc w:val="center"/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PowerUsageTotal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EB3A71" w14:textId="0C82BB52" w:rsidR="00926C74" w:rsidRDefault="00926C74">
            <w:pPr>
              <w:jc w:val="right"/>
              <w:rPr>
                <w:rFonts w:ascii="Noto Sans" w:eastAsia="돋움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0.00</w:t>
            </w: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㎾</w:t>
            </w:r>
          </w:p>
        </w:tc>
      </w:tr>
      <w:tr w:rsidR="00926C74" w14:paraId="12C4A4EC" w14:textId="77777777" w:rsidTr="00926C74">
        <w:trPr>
          <w:gridAfter w:val="1"/>
          <w:trHeight w:val="504"/>
        </w:trPr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046AA599" w14:textId="77777777" w:rsidR="00926C74" w:rsidRDefault="00926C74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5F93EF" w14:textId="0E58F961" w:rsidR="00926C74" w:rsidRDefault="00926C74">
            <w:pPr>
              <w:jc w:val="center"/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SubscribedPower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FBAF7E4" w14:textId="0663C7BF" w:rsidR="00926C74" w:rsidRDefault="00926C74">
            <w:pPr>
              <w:jc w:val="right"/>
              <w:rPr>
                <w:rFonts w:ascii="Noto Sans" w:eastAsia="돋움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130.00</w:t>
            </w: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㎾</w:t>
            </w:r>
          </w:p>
        </w:tc>
      </w:tr>
      <w:tr w:rsidR="00926C74" w14:paraId="30A63F93" w14:textId="77777777" w:rsidTr="00926C74">
        <w:trPr>
          <w:gridAfter w:val="1"/>
          <w:trHeight w:val="504"/>
        </w:trPr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1CF7A2F7" w14:textId="77777777" w:rsidR="00926C74" w:rsidRDefault="00926C74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339E2B" w14:textId="3CF2A522" w:rsidR="00926C74" w:rsidRDefault="00926C74">
            <w:pPr>
              <w:jc w:val="center"/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AveragePower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47B98D" w14:textId="43B5CC6A" w:rsidR="00926C74" w:rsidRDefault="00926C74">
            <w:pPr>
              <w:jc w:val="right"/>
              <w:rPr>
                <w:rFonts w:ascii="Noto Sans" w:eastAsia="돋움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0.00</w:t>
            </w: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㎾</w:t>
            </w:r>
          </w:p>
        </w:tc>
      </w:tr>
      <w:tr w:rsidR="00926C74" w14:paraId="1B662125" w14:textId="77777777" w:rsidTr="00926C74">
        <w:trPr>
          <w:gridAfter w:val="1"/>
          <w:trHeight w:val="504"/>
        </w:trPr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74E1ACB6" w14:textId="77777777" w:rsidR="00926C74" w:rsidRDefault="00926C74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ABB8CF" w14:textId="306FC7CA" w:rsidR="00926C74" w:rsidRDefault="00926C74">
            <w:pPr>
              <w:jc w:val="center"/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PeakPower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6DD85E3" w14:textId="4B505C96" w:rsidR="00926C74" w:rsidRDefault="00926C74">
            <w:pPr>
              <w:jc w:val="right"/>
              <w:rPr>
                <w:rFonts w:ascii="Noto Sans" w:eastAsia="돋움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0.00</w:t>
            </w: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㎾</w:t>
            </w:r>
          </w:p>
        </w:tc>
      </w:tr>
      <w:tr w:rsidR="00926C74" w14:paraId="313219C8" w14:textId="77777777" w:rsidTr="00926C74">
        <w:trPr>
          <w:gridAfter w:val="1"/>
          <w:trHeight w:val="265"/>
        </w:trPr>
        <w:tc>
          <w:tcPr>
            <w:tcW w:w="8280" w:type="dxa"/>
            <w:gridSpan w:val="3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124D74" w14:textId="64FCB5EA" w:rsidR="00926C74" w:rsidRDefault="00926C74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Attachments:PowerReport</w:t>
            </w:r>
          </w:p>
        </w:tc>
      </w:tr>
      <w:tr w:rsidR="00926C74" w14:paraId="4737A2E6" w14:textId="77777777" w:rsidTr="00926C74">
        <w:trPr>
          <w:trHeight w:val="99"/>
        </w:trPr>
        <w:tc>
          <w:tcPr>
            <w:tcW w:w="0" w:type="auto"/>
            <w:gridSpan w:val="3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6A13E1CC" w14:textId="77777777" w:rsidR="00926C74" w:rsidRDefault="00926C74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A4EA4" w14:textId="77777777" w:rsidR="00926C74" w:rsidRDefault="00926C74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7ED21A4C" w14:textId="77777777" w:rsidR="006B1CA7" w:rsidRDefault="006B1CA7" w:rsidP="00A77927">
      <w:pPr>
        <w:rPr>
          <w:lang w:val="en-SG"/>
        </w:rPr>
      </w:pPr>
    </w:p>
    <w:p w14:paraId="26A28822" w14:textId="77777777" w:rsidR="00745531" w:rsidRPr="00A77927" w:rsidRDefault="00745531" w:rsidP="00A77927">
      <w:pPr>
        <w:rPr>
          <w:lang w:val="en-SG"/>
        </w:rPr>
      </w:pPr>
    </w:p>
    <w:sectPr w:rsidR="00745531" w:rsidRPr="00A77927" w:rsidSect="008641FB">
      <w:headerReference w:type="default" r:id="rId13"/>
      <w:footerReference w:type="default" r:id="rId14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ACCD6" w14:textId="77777777" w:rsidR="00060060" w:rsidRDefault="00060060" w:rsidP="007F0A39">
      <w:pPr>
        <w:spacing w:line="240" w:lineRule="auto"/>
      </w:pPr>
      <w:r>
        <w:separator/>
      </w:r>
    </w:p>
  </w:endnote>
  <w:endnote w:type="continuationSeparator" w:id="0">
    <w:p w14:paraId="778BCCD8" w14:textId="77777777" w:rsidR="00060060" w:rsidRDefault="00060060" w:rsidP="007F0A39">
      <w:pPr>
        <w:spacing w:line="240" w:lineRule="auto"/>
      </w:pPr>
      <w:r>
        <w:continuationSeparator/>
      </w:r>
    </w:p>
  </w:endnote>
  <w:endnote w:type="continuationNotice" w:id="1">
    <w:p w14:paraId="7DACE1F3" w14:textId="77777777" w:rsidR="00060060" w:rsidRDefault="0006006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C57F3AA8-C7CA-426D-BAB2-A4438A58815B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654BB11B-70FC-4A39-AC2B-397EF6F7FAC3}"/>
    <w:embedBold r:id="rId3" w:fontKey="{07417A35-7F60-402A-A96E-B89629214A50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4C8C57EF-44F5-41A3-9FAE-D059C1C1BE71}"/>
    <w:embedBold r:id="rId5" w:fontKey="{7EFE764D-5A10-4F90-9EB8-0F43515ADE35}"/>
    <w:embedItalic r:id="rId6" w:fontKey="{FFD9A48D-AC9E-4BAB-9CFB-4279777511EA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altName w:val="Mangal"/>
    <w:charset w:val="00"/>
    <w:family w:val="swiss"/>
    <w:pitch w:val="variable"/>
    <w:sig w:usb0="E00082FF" w:usb1="4000205F" w:usb2="08000029" w:usb3="00000000" w:csb0="0000019F" w:csb1="00000000"/>
    <w:embedRegular r:id="rId7" w:fontKey="{D199D898-5FB0-483E-8677-ADB72A60DC42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BD214F84-434F-4EB7-A559-EAC42A909EE5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9" w:subsetted="1" w:fontKey="{16CF8B23-12A9-4D3C-B59D-00BF356C098B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04D16" w14:textId="77777777" w:rsidR="00060060" w:rsidRDefault="00060060" w:rsidP="007F0A39">
      <w:pPr>
        <w:spacing w:line="240" w:lineRule="auto"/>
      </w:pPr>
      <w:r>
        <w:separator/>
      </w:r>
    </w:p>
  </w:footnote>
  <w:footnote w:type="continuationSeparator" w:id="0">
    <w:p w14:paraId="272A35F6" w14:textId="77777777" w:rsidR="00060060" w:rsidRDefault="00060060" w:rsidP="007F0A39">
      <w:pPr>
        <w:spacing w:line="240" w:lineRule="auto"/>
      </w:pPr>
      <w:r>
        <w:continuationSeparator/>
      </w:r>
    </w:p>
  </w:footnote>
  <w:footnote w:type="continuationNotice" w:id="1">
    <w:p w14:paraId="5195BACC" w14:textId="77777777" w:rsidR="00060060" w:rsidRDefault="0006006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8241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그림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8240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그림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2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6BED2E47" w:rsidR="00886E56" w:rsidRPr="00CA4305" w:rsidRDefault="00000000" w:rsidP="00CA4305">
                          <w:pPr>
                            <w:pStyle w:val="a7"/>
                          </w:pPr>
                          <w:fldSimple w:instr=" STYLEREF 1  ">
                            <w:r w:rsidR="00B55972">
                              <w:rPr>
                                <w:noProof/>
                              </w:rPr>
                              <w:t>IncidentReportSummary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26" type="#_x0000_t202" style="position:absolute;margin-left:316.2pt;margin-top:318.35pt;width:510.25pt;height:15.6pt;rotation:90;z-index:-25165823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6BED2E47" w:rsidR="00886E56" w:rsidRPr="00CA4305" w:rsidRDefault="00000000" w:rsidP="00CA4305">
                    <w:pPr>
                      <w:pStyle w:val="a7"/>
                    </w:pPr>
                    <w:fldSimple w:instr=" STYLEREF 1  ">
                      <w:r w:rsidR="00B55972">
                        <w:rPr>
                          <w:noProof/>
                        </w:rPr>
                        <w:t>IncidentReportSummary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0216E"/>
    <w:rsid w:val="00010E48"/>
    <w:rsid w:val="00011A51"/>
    <w:rsid w:val="00011D7A"/>
    <w:rsid w:val="0001693A"/>
    <w:rsid w:val="00017FCB"/>
    <w:rsid w:val="0002023F"/>
    <w:rsid w:val="00020934"/>
    <w:rsid w:val="00021CA5"/>
    <w:rsid w:val="0002335D"/>
    <w:rsid w:val="000237F1"/>
    <w:rsid w:val="00025597"/>
    <w:rsid w:val="00025D22"/>
    <w:rsid w:val="00030D09"/>
    <w:rsid w:val="00036CB3"/>
    <w:rsid w:val="000446B0"/>
    <w:rsid w:val="00046532"/>
    <w:rsid w:val="00046590"/>
    <w:rsid w:val="000467AA"/>
    <w:rsid w:val="0004761C"/>
    <w:rsid w:val="00050A14"/>
    <w:rsid w:val="00051066"/>
    <w:rsid w:val="000514B5"/>
    <w:rsid w:val="00054C2C"/>
    <w:rsid w:val="00056329"/>
    <w:rsid w:val="00060060"/>
    <w:rsid w:val="000629AC"/>
    <w:rsid w:val="0006617A"/>
    <w:rsid w:val="00067B64"/>
    <w:rsid w:val="00067B95"/>
    <w:rsid w:val="00067CF2"/>
    <w:rsid w:val="000702E1"/>
    <w:rsid w:val="00070DF7"/>
    <w:rsid w:val="00072837"/>
    <w:rsid w:val="00072F62"/>
    <w:rsid w:val="0007337D"/>
    <w:rsid w:val="000738EB"/>
    <w:rsid w:val="00075A25"/>
    <w:rsid w:val="00077CAF"/>
    <w:rsid w:val="000820E9"/>
    <w:rsid w:val="00082198"/>
    <w:rsid w:val="00084116"/>
    <w:rsid w:val="00085CE6"/>
    <w:rsid w:val="000900C4"/>
    <w:rsid w:val="0009234E"/>
    <w:rsid w:val="000928A2"/>
    <w:rsid w:val="00092B22"/>
    <w:rsid w:val="00093808"/>
    <w:rsid w:val="0009380C"/>
    <w:rsid w:val="00094420"/>
    <w:rsid w:val="0009516A"/>
    <w:rsid w:val="0009745D"/>
    <w:rsid w:val="000A2A1F"/>
    <w:rsid w:val="000A3389"/>
    <w:rsid w:val="000A3E18"/>
    <w:rsid w:val="000A438A"/>
    <w:rsid w:val="000A5675"/>
    <w:rsid w:val="000B0359"/>
    <w:rsid w:val="000B0F9A"/>
    <w:rsid w:val="000B2E93"/>
    <w:rsid w:val="000B4B51"/>
    <w:rsid w:val="000B5001"/>
    <w:rsid w:val="000B554A"/>
    <w:rsid w:val="000B71AF"/>
    <w:rsid w:val="000C07CD"/>
    <w:rsid w:val="000C23DD"/>
    <w:rsid w:val="000C33A8"/>
    <w:rsid w:val="000C7111"/>
    <w:rsid w:val="000C77A0"/>
    <w:rsid w:val="000C7FF2"/>
    <w:rsid w:val="000D3713"/>
    <w:rsid w:val="000D3FF6"/>
    <w:rsid w:val="000D4C31"/>
    <w:rsid w:val="000D6D0D"/>
    <w:rsid w:val="000D741B"/>
    <w:rsid w:val="000D76F3"/>
    <w:rsid w:val="000E0C1F"/>
    <w:rsid w:val="000E1BF1"/>
    <w:rsid w:val="000E3094"/>
    <w:rsid w:val="000E63CF"/>
    <w:rsid w:val="000F0676"/>
    <w:rsid w:val="000F07C3"/>
    <w:rsid w:val="000F1070"/>
    <w:rsid w:val="000F2A08"/>
    <w:rsid w:val="000F337D"/>
    <w:rsid w:val="000F4843"/>
    <w:rsid w:val="000F50D3"/>
    <w:rsid w:val="000F6404"/>
    <w:rsid w:val="000F7259"/>
    <w:rsid w:val="000F74C1"/>
    <w:rsid w:val="001014B4"/>
    <w:rsid w:val="001026E6"/>
    <w:rsid w:val="0010536F"/>
    <w:rsid w:val="00105A6C"/>
    <w:rsid w:val="00105BB0"/>
    <w:rsid w:val="00106FDC"/>
    <w:rsid w:val="00107394"/>
    <w:rsid w:val="00112B7B"/>
    <w:rsid w:val="001144B3"/>
    <w:rsid w:val="00114F0D"/>
    <w:rsid w:val="00115484"/>
    <w:rsid w:val="001206A7"/>
    <w:rsid w:val="0012138D"/>
    <w:rsid w:val="001220A5"/>
    <w:rsid w:val="00122276"/>
    <w:rsid w:val="001228F5"/>
    <w:rsid w:val="00123009"/>
    <w:rsid w:val="001234DD"/>
    <w:rsid w:val="00127DA0"/>
    <w:rsid w:val="00130D49"/>
    <w:rsid w:val="0013109A"/>
    <w:rsid w:val="00134C88"/>
    <w:rsid w:val="00136EDF"/>
    <w:rsid w:val="0013703D"/>
    <w:rsid w:val="001410B3"/>
    <w:rsid w:val="001410FC"/>
    <w:rsid w:val="00143247"/>
    <w:rsid w:val="00143BAC"/>
    <w:rsid w:val="00144FF9"/>
    <w:rsid w:val="001454F7"/>
    <w:rsid w:val="00145988"/>
    <w:rsid w:val="00146A82"/>
    <w:rsid w:val="0014718F"/>
    <w:rsid w:val="00147535"/>
    <w:rsid w:val="00151A9E"/>
    <w:rsid w:val="00154A2F"/>
    <w:rsid w:val="0015519B"/>
    <w:rsid w:val="00161E3E"/>
    <w:rsid w:val="001629C5"/>
    <w:rsid w:val="001641E7"/>
    <w:rsid w:val="001652D1"/>
    <w:rsid w:val="00166019"/>
    <w:rsid w:val="00171565"/>
    <w:rsid w:val="00174DAD"/>
    <w:rsid w:val="00176657"/>
    <w:rsid w:val="001820B4"/>
    <w:rsid w:val="001837EB"/>
    <w:rsid w:val="00186B67"/>
    <w:rsid w:val="00187C23"/>
    <w:rsid w:val="00190923"/>
    <w:rsid w:val="00190F0E"/>
    <w:rsid w:val="001925FE"/>
    <w:rsid w:val="00192C6B"/>
    <w:rsid w:val="0019566B"/>
    <w:rsid w:val="001A1037"/>
    <w:rsid w:val="001A162F"/>
    <w:rsid w:val="001A26F6"/>
    <w:rsid w:val="001A3811"/>
    <w:rsid w:val="001A6FE8"/>
    <w:rsid w:val="001B00D4"/>
    <w:rsid w:val="001B0A2D"/>
    <w:rsid w:val="001B233C"/>
    <w:rsid w:val="001B2BBD"/>
    <w:rsid w:val="001B3AB3"/>
    <w:rsid w:val="001B3B7A"/>
    <w:rsid w:val="001B4191"/>
    <w:rsid w:val="001B4640"/>
    <w:rsid w:val="001B4F38"/>
    <w:rsid w:val="001B60A6"/>
    <w:rsid w:val="001B69A2"/>
    <w:rsid w:val="001B6C74"/>
    <w:rsid w:val="001B6DD5"/>
    <w:rsid w:val="001C33DC"/>
    <w:rsid w:val="001C4915"/>
    <w:rsid w:val="001C5768"/>
    <w:rsid w:val="001C674E"/>
    <w:rsid w:val="001D07D4"/>
    <w:rsid w:val="001D1A3D"/>
    <w:rsid w:val="001D27A9"/>
    <w:rsid w:val="001E63B5"/>
    <w:rsid w:val="001E649C"/>
    <w:rsid w:val="001E6612"/>
    <w:rsid w:val="001E740B"/>
    <w:rsid w:val="001F0B85"/>
    <w:rsid w:val="001F1EE7"/>
    <w:rsid w:val="001F27F8"/>
    <w:rsid w:val="001F4105"/>
    <w:rsid w:val="001F46A5"/>
    <w:rsid w:val="001F5A16"/>
    <w:rsid w:val="00201A1A"/>
    <w:rsid w:val="00202EB3"/>
    <w:rsid w:val="00203EEA"/>
    <w:rsid w:val="00203FB4"/>
    <w:rsid w:val="00207DF4"/>
    <w:rsid w:val="00212B9A"/>
    <w:rsid w:val="00220DAB"/>
    <w:rsid w:val="002214F8"/>
    <w:rsid w:val="0022159C"/>
    <w:rsid w:val="002236D1"/>
    <w:rsid w:val="002237DD"/>
    <w:rsid w:val="00223C80"/>
    <w:rsid w:val="00223D06"/>
    <w:rsid w:val="00224B6C"/>
    <w:rsid w:val="002313E6"/>
    <w:rsid w:val="00231462"/>
    <w:rsid w:val="00231F96"/>
    <w:rsid w:val="00237BAC"/>
    <w:rsid w:val="002416AC"/>
    <w:rsid w:val="0024179C"/>
    <w:rsid w:val="0024409B"/>
    <w:rsid w:val="00244E40"/>
    <w:rsid w:val="002453B9"/>
    <w:rsid w:val="00245B79"/>
    <w:rsid w:val="0024682D"/>
    <w:rsid w:val="0025519E"/>
    <w:rsid w:val="002558DF"/>
    <w:rsid w:val="00256373"/>
    <w:rsid w:val="002576B4"/>
    <w:rsid w:val="00260583"/>
    <w:rsid w:val="002701D1"/>
    <w:rsid w:val="00270AE0"/>
    <w:rsid w:val="00272608"/>
    <w:rsid w:val="00273A14"/>
    <w:rsid w:val="00274283"/>
    <w:rsid w:val="00274702"/>
    <w:rsid w:val="00275FA9"/>
    <w:rsid w:val="002809C1"/>
    <w:rsid w:val="00280E22"/>
    <w:rsid w:val="00281105"/>
    <w:rsid w:val="002820EA"/>
    <w:rsid w:val="00283001"/>
    <w:rsid w:val="002844B3"/>
    <w:rsid w:val="00285397"/>
    <w:rsid w:val="002853DC"/>
    <w:rsid w:val="00286A7C"/>
    <w:rsid w:val="00291039"/>
    <w:rsid w:val="00292500"/>
    <w:rsid w:val="00292568"/>
    <w:rsid w:val="00297277"/>
    <w:rsid w:val="00297F44"/>
    <w:rsid w:val="002A1BCA"/>
    <w:rsid w:val="002A2A56"/>
    <w:rsid w:val="002A3620"/>
    <w:rsid w:val="002A5007"/>
    <w:rsid w:val="002A52FF"/>
    <w:rsid w:val="002A7A50"/>
    <w:rsid w:val="002B076D"/>
    <w:rsid w:val="002B427B"/>
    <w:rsid w:val="002B5225"/>
    <w:rsid w:val="002B55A9"/>
    <w:rsid w:val="002C2E28"/>
    <w:rsid w:val="002C4167"/>
    <w:rsid w:val="002C41C1"/>
    <w:rsid w:val="002C56D8"/>
    <w:rsid w:val="002C6D60"/>
    <w:rsid w:val="002C6F7F"/>
    <w:rsid w:val="002D0853"/>
    <w:rsid w:val="002E02A8"/>
    <w:rsid w:val="002E1B45"/>
    <w:rsid w:val="002E2CBB"/>
    <w:rsid w:val="002E44D9"/>
    <w:rsid w:val="002E4A85"/>
    <w:rsid w:val="002E507D"/>
    <w:rsid w:val="002E60A8"/>
    <w:rsid w:val="002E659C"/>
    <w:rsid w:val="002E74BC"/>
    <w:rsid w:val="0030092B"/>
    <w:rsid w:val="00303AA7"/>
    <w:rsid w:val="00307297"/>
    <w:rsid w:val="00312634"/>
    <w:rsid w:val="00312879"/>
    <w:rsid w:val="00313BB1"/>
    <w:rsid w:val="003148D8"/>
    <w:rsid w:val="00314DEB"/>
    <w:rsid w:val="003165F5"/>
    <w:rsid w:val="00320239"/>
    <w:rsid w:val="00320970"/>
    <w:rsid w:val="00320D46"/>
    <w:rsid w:val="00321347"/>
    <w:rsid w:val="00321CF4"/>
    <w:rsid w:val="00323D14"/>
    <w:rsid w:val="003259DE"/>
    <w:rsid w:val="0032740B"/>
    <w:rsid w:val="003316AF"/>
    <w:rsid w:val="0033246D"/>
    <w:rsid w:val="00332D23"/>
    <w:rsid w:val="00333830"/>
    <w:rsid w:val="003367D7"/>
    <w:rsid w:val="003402F6"/>
    <w:rsid w:val="0034112D"/>
    <w:rsid w:val="00343005"/>
    <w:rsid w:val="00343150"/>
    <w:rsid w:val="0034348C"/>
    <w:rsid w:val="003450CE"/>
    <w:rsid w:val="0034614E"/>
    <w:rsid w:val="0034661D"/>
    <w:rsid w:val="00347182"/>
    <w:rsid w:val="00350928"/>
    <w:rsid w:val="00350A8C"/>
    <w:rsid w:val="00351956"/>
    <w:rsid w:val="003527CA"/>
    <w:rsid w:val="00352F0F"/>
    <w:rsid w:val="003536E1"/>
    <w:rsid w:val="0035379E"/>
    <w:rsid w:val="00354DEA"/>
    <w:rsid w:val="00357467"/>
    <w:rsid w:val="0035748A"/>
    <w:rsid w:val="003579FD"/>
    <w:rsid w:val="0037077D"/>
    <w:rsid w:val="0037085B"/>
    <w:rsid w:val="00370DA7"/>
    <w:rsid w:val="00371774"/>
    <w:rsid w:val="00374219"/>
    <w:rsid w:val="00375C20"/>
    <w:rsid w:val="00376B22"/>
    <w:rsid w:val="00376F69"/>
    <w:rsid w:val="00377821"/>
    <w:rsid w:val="0038285E"/>
    <w:rsid w:val="00382950"/>
    <w:rsid w:val="00384B7D"/>
    <w:rsid w:val="003850A0"/>
    <w:rsid w:val="003857F8"/>
    <w:rsid w:val="003860C2"/>
    <w:rsid w:val="0038618C"/>
    <w:rsid w:val="00390910"/>
    <w:rsid w:val="00390B50"/>
    <w:rsid w:val="00394EFE"/>
    <w:rsid w:val="00395570"/>
    <w:rsid w:val="00396D07"/>
    <w:rsid w:val="00397C89"/>
    <w:rsid w:val="003A0542"/>
    <w:rsid w:val="003A065C"/>
    <w:rsid w:val="003A11D4"/>
    <w:rsid w:val="003A231D"/>
    <w:rsid w:val="003A3095"/>
    <w:rsid w:val="003A649A"/>
    <w:rsid w:val="003A6A8A"/>
    <w:rsid w:val="003B0585"/>
    <w:rsid w:val="003B1CE9"/>
    <w:rsid w:val="003B5488"/>
    <w:rsid w:val="003B583F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133D"/>
    <w:rsid w:val="003D3E34"/>
    <w:rsid w:val="003D675D"/>
    <w:rsid w:val="003D7DC7"/>
    <w:rsid w:val="003E090E"/>
    <w:rsid w:val="003E2A6B"/>
    <w:rsid w:val="003E7495"/>
    <w:rsid w:val="003E78AB"/>
    <w:rsid w:val="003E7AF7"/>
    <w:rsid w:val="003F29D5"/>
    <w:rsid w:val="003F4020"/>
    <w:rsid w:val="003F643A"/>
    <w:rsid w:val="003F6941"/>
    <w:rsid w:val="003F7737"/>
    <w:rsid w:val="003F7D60"/>
    <w:rsid w:val="004011C4"/>
    <w:rsid w:val="004021BA"/>
    <w:rsid w:val="0040291C"/>
    <w:rsid w:val="00402AFD"/>
    <w:rsid w:val="004031F0"/>
    <w:rsid w:val="00405370"/>
    <w:rsid w:val="00405ED7"/>
    <w:rsid w:val="00405FDE"/>
    <w:rsid w:val="004119E0"/>
    <w:rsid w:val="004120A8"/>
    <w:rsid w:val="00414D37"/>
    <w:rsid w:val="00414F14"/>
    <w:rsid w:val="00416047"/>
    <w:rsid w:val="00416934"/>
    <w:rsid w:val="00417FA3"/>
    <w:rsid w:val="00421161"/>
    <w:rsid w:val="00421F6C"/>
    <w:rsid w:val="00423C09"/>
    <w:rsid w:val="00425EC7"/>
    <w:rsid w:val="00427064"/>
    <w:rsid w:val="00432018"/>
    <w:rsid w:val="0043765D"/>
    <w:rsid w:val="00441B56"/>
    <w:rsid w:val="0044507C"/>
    <w:rsid w:val="00445975"/>
    <w:rsid w:val="00450006"/>
    <w:rsid w:val="00452070"/>
    <w:rsid w:val="00453874"/>
    <w:rsid w:val="00454FE6"/>
    <w:rsid w:val="00455360"/>
    <w:rsid w:val="0045573B"/>
    <w:rsid w:val="00457741"/>
    <w:rsid w:val="0045795C"/>
    <w:rsid w:val="00462137"/>
    <w:rsid w:val="00463CF2"/>
    <w:rsid w:val="00465DE7"/>
    <w:rsid w:val="00465E8F"/>
    <w:rsid w:val="0046689C"/>
    <w:rsid w:val="00466E2E"/>
    <w:rsid w:val="00467CA8"/>
    <w:rsid w:val="0047025B"/>
    <w:rsid w:val="004706D2"/>
    <w:rsid w:val="004720CF"/>
    <w:rsid w:val="0047257E"/>
    <w:rsid w:val="0047323A"/>
    <w:rsid w:val="004744E6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69E"/>
    <w:rsid w:val="00496718"/>
    <w:rsid w:val="004A34AD"/>
    <w:rsid w:val="004A51CB"/>
    <w:rsid w:val="004A5220"/>
    <w:rsid w:val="004A7485"/>
    <w:rsid w:val="004B07A4"/>
    <w:rsid w:val="004B46D8"/>
    <w:rsid w:val="004B50D2"/>
    <w:rsid w:val="004C175E"/>
    <w:rsid w:val="004C57E8"/>
    <w:rsid w:val="004C59FB"/>
    <w:rsid w:val="004C63C2"/>
    <w:rsid w:val="004C7D5F"/>
    <w:rsid w:val="004D042A"/>
    <w:rsid w:val="004D2200"/>
    <w:rsid w:val="004D5B40"/>
    <w:rsid w:val="004D7CE4"/>
    <w:rsid w:val="004E13E7"/>
    <w:rsid w:val="004E24E8"/>
    <w:rsid w:val="004E52E7"/>
    <w:rsid w:val="004E651E"/>
    <w:rsid w:val="004E6EA8"/>
    <w:rsid w:val="004E7BA9"/>
    <w:rsid w:val="004F0AC6"/>
    <w:rsid w:val="004F1860"/>
    <w:rsid w:val="004F1AAC"/>
    <w:rsid w:val="004F2931"/>
    <w:rsid w:val="004F3534"/>
    <w:rsid w:val="004F66E6"/>
    <w:rsid w:val="004F6D8F"/>
    <w:rsid w:val="004F6E94"/>
    <w:rsid w:val="0050020C"/>
    <w:rsid w:val="00500B16"/>
    <w:rsid w:val="00501A12"/>
    <w:rsid w:val="005061F6"/>
    <w:rsid w:val="0050650C"/>
    <w:rsid w:val="005124D9"/>
    <w:rsid w:val="00513F4C"/>
    <w:rsid w:val="00515DD5"/>
    <w:rsid w:val="00517051"/>
    <w:rsid w:val="00523D94"/>
    <w:rsid w:val="0052485A"/>
    <w:rsid w:val="00524BA5"/>
    <w:rsid w:val="00525287"/>
    <w:rsid w:val="005254F5"/>
    <w:rsid w:val="00527CAE"/>
    <w:rsid w:val="00530CE4"/>
    <w:rsid w:val="005348FF"/>
    <w:rsid w:val="00534D72"/>
    <w:rsid w:val="0053614C"/>
    <w:rsid w:val="00537B4D"/>
    <w:rsid w:val="00540995"/>
    <w:rsid w:val="00543883"/>
    <w:rsid w:val="00543B83"/>
    <w:rsid w:val="00544CA7"/>
    <w:rsid w:val="00544E68"/>
    <w:rsid w:val="00547535"/>
    <w:rsid w:val="005502DE"/>
    <w:rsid w:val="00550C76"/>
    <w:rsid w:val="00552A93"/>
    <w:rsid w:val="00553C99"/>
    <w:rsid w:val="00555881"/>
    <w:rsid w:val="00557ACD"/>
    <w:rsid w:val="005710CD"/>
    <w:rsid w:val="00572F06"/>
    <w:rsid w:val="00575506"/>
    <w:rsid w:val="0057647A"/>
    <w:rsid w:val="00576DAA"/>
    <w:rsid w:val="005773E4"/>
    <w:rsid w:val="00584762"/>
    <w:rsid w:val="0058556B"/>
    <w:rsid w:val="00587A4B"/>
    <w:rsid w:val="00591196"/>
    <w:rsid w:val="00593415"/>
    <w:rsid w:val="0059682B"/>
    <w:rsid w:val="00596AEF"/>
    <w:rsid w:val="005977B0"/>
    <w:rsid w:val="005A0823"/>
    <w:rsid w:val="005A16BD"/>
    <w:rsid w:val="005A26F9"/>
    <w:rsid w:val="005B1C21"/>
    <w:rsid w:val="005B220B"/>
    <w:rsid w:val="005B3BD2"/>
    <w:rsid w:val="005B5E9C"/>
    <w:rsid w:val="005B7387"/>
    <w:rsid w:val="005B7521"/>
    <w:rsid w:val="005C0A59"/>
    <w:rsid w:val="005C2336"/>
    <w:rsid w:val="005C3BFF"/>
    <w:rsid w:val="005C6AC2"/>
    <w:rsid w:val="005D5D70"/>
    <w:rsid w:val="005D7F92"/>
    <w:rsid w:val="005E03E9"/>
    <w:rsid w:val="005E1B0D"/>
    <w:rsid w:val="005E1BAD"/>
    <w:rsid w:val="005E2023"/>
    <w:rsid w:val="005E2917"/>
    <w:rsid w:val="005E3B10"/>
    <w:rsid w:val="005E7C97"/>
    <w:rsid w:val="005F0EA1"/>
    <w:rsid w:val="005F36C3"/>
    <w:rsid w:val="0060147E"/>
    <w:rsid w:val="00601898"/>
    <w:rsid w:val="00605192"/>
    <w:rsid w:val="00605231"/>
    <w:rsid w:val="006116E6"/>
    <w:rsid w:val="00611E26"/>
    <w:rsid w:val="0061246B"/>
    <w:rsid w:val="00612CD3"/>
    <w:rsid w:val="00612E30"/>
    <w:rsid w:val="00615987"/>
    <w:rsid w:val="00616517"/>
    <w:rsid w:val="00616B99"/>
    <w:rsid w:val="00617022"/>
    <w:rsid w:val="00617DEC"/>
    <w:rsid w:val="006220B4"/>
    <w:rsid w:val="0062227B"/>
    <w:rsid w:val="0062266B"/>
    <w:rsid w:val="00623872"/>
    <w:rsid w:val="006274F7"/>
    <w:rsid w:val="00627F74"/>
    <w:rsid w:val="006301A1"/>
    <w:rsid w:val="00630C58"/>
    <w:rsid w:val="00636189"/>
    <w:rsid w:val="00640A1B"/>
    <w:rsid w:val="006410E9"/>
    <w:rsid w:val="0064246F"/>
    <w:rsid w:val="006431E8"/>
    <w:rsid w:val="00643EA7"/>
    <w:rsid w:val="0064608D"/>
    <w:rsid w:val="00647BB5"/>
    <w:rsid w:val="00650E40"/>
    <w:rsid w:val="00650EB8"/>
    <w:rsid w:val="00650ED3"/>
    <w:rsid w:val="00650EF5"/>
    <w:rsid w:val="00651126"/>
    <w:rsid w:val="00651685"/>
    <w:rsid w:val="0065286D"/>
    <w:rsid w:val="006539B5"/>
    <w:rsid w:val="00657088"/>
    <w:rsid w:val="00660E5B"/>
    <w:rsid w:val="00666FD9"/>
    <w:rsid w:val="00670081"/>
    <w:rsid w:val="00670F48"/>
    <w:rsid w:val="00672087"/>
    <w:rsid w:val="00672796"/>
    <w:rsid w:val="006746E6"/>
    <w:rsid w:val="00676300"/>
    <w:rsid w:val="006763C9"/>
    <w:rsid w:val="00680F1E"/>
    <w:rsid w:val="0068156D"/>
    <w:rsid w:val="00683252"/>
    <w:rsid w:val="006855EC"/>
    <w:rsid w:val="006857DD"/>
    <w:rsid w:val="00693649"/>
    <w:rsid w:val="006937B0"/>
    <w:rsid w:val="00693F52"/>
    <w:rsid w:val="00694F69"/>
    <w:rsid w:val="006960AB"/>
    <w:rsid w:val="00696B3A"/>
    <w:rsid w:val="00697CF1"/>
    <w:rsid w:val="00697E63"/>
    <w:rsid w:val="006A179D"/>
    <w:rsid w:val="006A23E2"/>
    <w:rsid w:val="006A2FA1"/>
    <w:rsid w:val="006A33BF"/>
    <w:rsid w:val="006A6FC7"/>
    <w:rsid w:val="006B1CA7"/>
    <w:rsid w:val="006B34AF"/>
    <w:rsid w:val="006B3C63"/>
    <w:rsid w:val="006B3DD1"/>
    <w:rsid w:val="006B5F8C"/>
    <w:rsid w:val="006B608D"/>
    <w:rsid w:val="006B7393"/>
    <w:rsid w:val="006B7FB1"/>
    <w:rsid w:val="006C1E2F"/>
    <w:rsid w:val="006C2296"/>
    <w:rsid w:val="006C35AF"/>
    <w:rsid w:val="006C5F4F"/>
    <w:rsid w:val="006C7459"/>
    <w:rsid w:val="006C7AC4"/>
    <w:rsid w:val="006D2C5A"/>
    <w:rsid w:val="006D660D"/>
    <w:rsid w:val="006D6F4A"/>
    <w:rsid w:val="006E0352"/>
    <w:rsid w:val="006E0C94"/>
    <w:rsid w:val="006E1328"/>
    <w:rsid w:val="006E2713"/>
    <w:rsid w:val="006E47CB"/>
    <w:rsid w:val="006F0FA7"/>
    <w:rsid w:val="006F2694"/>
    <w:rsid w:val="006F344A"/>
    <w:rsid w:val="006F363E"/>
    <w:rsid w:val="006F38B5"/>
    <w:rsid w:val="006F576C"/>
    <w:rsid w:val="006F5F4C"/>
    <w:rsid w:val="006F6207"/>
    <w:rsid w:val="006F6FBB"/>
    <w:rsid w:val="00700EB9"/>
    <w:rsid w:val="007027F6"/>
    <w:rsid w:val="00703F8F"/>
    <w:rsid w:val="0070490C"/>
    <w:rsid w:val="00704C35"/>
    <w:rsid w:val="007066DF"/>
    <w:rsid w:val="00707C74"/>
    <w:rsid w:val="0071019B"/>
    <w:rsid w:val="00710C91"/>
    <w:rsid w:val="00712493"/>
    <w:rsid w:val="00712919"/>
    <w:rsid w:val="00712A04"/>
    <w:rsid w:val="00712E5D"/>
    <w:rsid w:val="00714276"/>
    <w:rsid w:val="0071575B"/>
    <w:rsid w:val="00715C5A"/>
    <w:rsid w:val="00717134"/>
    <w:rsid w:val="00721CD8"/>
    <w:rsid w:val="00724028"/>
    <w:rsid w:val="00727A64"/>
    <w:rsid w:val="0073046F"/>
    <w:rsid w:val="00732512"/>
    <w:rsid w:val="00732654"/>
    <w:rsid w:val="007353A6"/>
    <w:rsid w:val="00735AC8"/>
    <w:rsid w:val="00741B1D"/>
    <w:rsid w:val="00742D3C"/>
    <w:rsid w:val="00743E5D"/>
    <w:rsid w:val="00745531"/>
    <w:rsid w:val="007459EA"/>
    <w:rsid w:val="00746E5D"/>
    <w:rsid w:val="00751A7A"/>
    <w:rsid w:val="0075253E"/>
    <w:rsid w:val="00752847"/>
    <w:rsid w:val="00753C89"/>
    <w:rsid w:val="00753DEC"/>
    <w:rsid w:val="0075712A"/>
    <w:rsid w:val="00760127"/>
    <w:rsid w:val="007610FB"/>
    <w:rsid w:val="00761845"/>
    <w:rsid w:val="007622B5"/>
    <w:rsid w:val="007670A0"/>
    <w:rsid w:val="00767EC9"/>
    <w:rsid w:val="007712A2"/>
    <w:rsid w:val="007726E7"/>
    <w:rsid w:val="007754C0"/>
    <w:rsid w:val="00781688"/>
    <w:rsid w:val="007831F7"/>
    <w:rsid w:val="00783C0F"/>
    <w:rsid w:val="00784134"/>
    <w:rsid w:val="0078543B"/>
    <w:rsid w:val="00785E1D"/>
    <w:rsid w:val="0078615C"/>
    <w:rsid w:val="007862BC"/>
    <w:rsid w:val="0079021B"/>
    <w:rsid w:val="0079132E"/>
    <w:rsid w:val="00791CC8"/>
    <w:rsid w:val="0079210E"/>
    <w:rsid w:val="0079309A"/>
    <w:rsid w:val="00793A50"/>
    <w:rsid w:val="00795328"/>
    <w:rsid w:val="0079586D"/>
    <w:rsid w:val="00795B17"/>
    <w:rsid w:val="0079639C"/>
    <w:rsid w:val="00797A0C"/>
    <w:rsid w:val="007A0F25"/>
    <w:rsid w:val="007A18A7"/>
    <w:rsid w:val="007A202B"/>
    <w:rsid w:val="007A3BA6"/>
    <w:rsid w:val="007A3DF0"/>
    <w:rsid w:val="007A40A1"/>
    <w:rsid w:val="007A636D"/>
    <w:rsid w:val="007A77FB"/>
    <w:rsid w:val="007B0730"/>
    <w:rsid w:val="007B0965"/>
    <w:rsid w:val="007B1C57"/>
    <w:rsid w:val="007B2549"/>
    <w:rsid w:val="007B3D97"/>
    <w:rsid w:val="007B7F50"/>
    <w:rsid w:val="007C036F"/>
    <w:rsid w:val="007C2083"/>
    <w:rsid w:val="007C5048"/>
    <w:rsid w:val="007C5915"/>
    <w:rsid w:val="007C5FA3"/>
    <w:rsid w:val="007D152E"/>
    <w:rsid w:val="007D57B7"/>
    <w:rsid w:val="007D5834"/>
    <w:rsid w:val="007D60F9"/>
    <w:rsid w:val="007D6EB3"/>
    <w:rsid w:val="007D713E"/>
    <w:rsid w:val="007E13E1"/>
    <w:rsid w:val="007E1A96"/>
    <w:rsid w:val="007E211E"/>
    <w:rsid w:val="007E3BD4"/>
    <w:rsid w:val="007E49E7"/>
    <w:rsid w:val="007E4D31"/>
    <w:rsid w:val="007E5D4A"/>
    <w:rsid w:val="007F0A39"/>
    <w:rsid w:val="007F0AAE"/>
    <w:rsid w:val="007F0F4E"/>
    <w:rsid w:val="007F0FBB"/>
    <w:rsid w:val="007F2583"/>
    <w:rsid w:val="007F3E88"/>
    <w:rsid w:val="007F4B51"/>
    <w:rsid w:val="007F5613"/>
    <w:rsid w:val="007F6B7F"/>
    <w:rsid w:val="008018CE"/>
    <w:rsid w:val="00801D61"/>
    <w:rsid w:val="00803E7A"/>
    <w:rsid w:val="0080759B"/>
    <w:rsid w:val="00814762"/>
    <w:rsid w:val="00816CA3"/>
    <w:rsid w:val="00817CAE"/>
    <w:rsid w:val="00820230"/>
    <w:rsid w:val="00820996"/>
    <w:rsid w:val="00821BDB"/>
    <w:rsid w:val="0082385E"/>
    <w:rsid w:val="00826D95"/>
    <w:rsid w:val="0083173B"/>
    <w:rsid w:val="00834FC2"/>
    <w:rsid w:val="0084019E"/>
    <w:rsid w:val="00840EE0"/>
    <w:rsid w:val="00841222"/>
    <w:rsid w:val="00843493"/>
    <w:rsid w:val="00843560"/>
    <w:rsid w:val="008441B8"/>
    <w:rsid w:val="00844412"/>
    <w:rsid w:val="00844FA3"/>
    <w:rsid w:val="00847701"/>
    <w:rsid w:val="00847713"/>
    <w:rsid w:val="00847ED8"/>
    <w:rsid w:val="0085208D"/>
    <w:rsid w:val="008571A6"/>
    <w:rsid w:val="00862394"/>
    <w:rsid w:val="00863C72"/>
    <w:rsid w:val="00863CC4"/>
    <w:rsid w:val="008641FB"/>
    <w:rsid w:val="00866A20"/>
    <w:rsid w:val="00867339"/>
    <w:rsid w:val="00867916"/>
    <w:rsid w:val="008721CE"/>
    <w:rsid w:val="00873E6C"/>
    <w:rsid w:val="00874103"/>
    <w:rsid w:val="00874CF5"/>
    <w:rsid w:val="008765C9"/>
    <w:rsid w:val="00877516"/>
    <w:rsid w:val="00886E56"/>
    <w:rsid w:val="008872A2"/>
    <w:rsid w:val="00887EA5"/>
    <w:rsid w:val="00891301"/>
    <w:rsid w:val="008915E7"/>
    <w:rsid w:val="00896D9C"/>
    <w:rsid w:val="00897E96"/>
    <w:rsid w:val="008A011D"/>
    <w:rsid w:val="008A030B"/>
    <w:rsid w:val="008A0BE3"/>
    <w:rsid w:val="008A1153"/>
    <w:rsid w:val="008A2827"/>
    <w:rsid w:val="008A43C0"/>
    <w:rsid w:val="008A513C"/>
    <w:rsid w:val="008B148D"/>
    <w:rsid w:val="008B15D4"/>
    <w:rsid w:val="008B2DE8"/>
    <w:rsid w:val="008B33EC"/>
    <w:rsid w:val="008B6F32"/>
    <w:rsid w:val="008B78A5"/>
    <w:rsid w:val="008C1E7E"/>
    <w:rsid w:val="008C5B2E"/>
    <w:rsid w:val="008C5E47"/>
    <w:rsid w:val="008C6CD9"/>
    <w:rsid w:val="008C7BA6"/>
    <w:rsid w:val="008D1172"/>
    <w:rsid w:val="008D17D8"/>
    <w:rsid w:val="008D1D63"/>
    <w:rsid w:val="008D3093"/>
    <w:rsid w:val="008D5D8E"/>
    <w:rsid w:val="008E07AC"/>
    <w:rsid w:val="008E161A"/>
    <w:rsid w:val="008E2575"/>
    <w:rsid w:val="008E294B"/>
    <w:rsid w:val="008E47A8"/>
    <w:rsid w:val="008E498E"/>
    <w:rsid w:val="008E5DC0"/>
    <w:rsid w:val="008F048F"/>
    <w:rsid w:val="008F2795"/>
    <w:rsid w:val="009023EE"/>
    <w:rsid w:val="00904410"/>
    <w:rsid w:val="00906123"/>
    <w:rsid w:val="00910EF5"/>
    <w:rsid w:val="00911170"/>
    <w:rsid w:val="00912C14"/>
    <w:rsid w:val="0091392C"/>
    <w:rsid w:val="00914F46"/>
    <w:rsid w:val="00914FA9"/>
    <w:rsid w:val="009153D0"/>
    <w:rsid w:val="00916137"/>
    <w:rsid w:val="00917148"/>
    <w:rsid w:val="00917C90"/>
    <w:rsid w:val="0092122E"/>
    <w:rsid w:val="009213E4"/>
    <w:rsid w:val="00924392"/>
    <w:rsid w:val="00924BC2"/>
    <w:rsid w:val="00924D24"/>
    <w:rsid w:val="00925563"/>
    <w:rsid w:val="009267B0"/>
    <w:rsid w:val="00926C74"/>
    <w:rsid w:val="00927185"/>
    <w:rsid w:val="0093006F"/>
    <w:rsid w:val="00930C3E"/>
    <w:rsid w:val="009324B6"/>
    <w:rsid w:val="00933CA9"/>
    <w:rsid w:val="009341E9"/>
    <w:rsid w:val="009367E6"/>
    <w:rsid w:val="00936CB7"/>
    <w:rsid w:val="0094237B"/>
    <w:rsid w:val="0094295B"/>
    <w:rsid w:val="009437DF"/>
    <w:rsid w:val="00945E46"/>
    <w:rsid w:val="00945E8F"/>
    <w:rsid w:val="009464D6"/>
    <w:rsid w:val="00946BFE"/>
    <w:rsid w:val="00946D4A"/>
    <w:rsid w:val="00951160"/>
    <w:rsid w:val="00954A0C"/>
    <w:rsid w:val="00954A8A"/>
    <w:rsid w:val="00955AEE"/>
    <w:rsid w:val="00955D91"/>
    <w:rsid w:val="00961DFD"/>
    <w:rsid w:val="009638C5"/>
    <w:rsid w:val="0096417B"/>
    <w:rsid w:val="0096549F"/>
    <w:rsid w:val="009671BE"/>
    <w:rsid w:val="00970B92"/>
    <w:rsid w:val="0097121A"/>
    <w:rsid w:val="00971860"/>
    <w:rsid w:val="009722ED"/>
    <w:rsid w:val="009723C7"/>
    <w:rsid w:val="00972574"/>
    <w:rsid w:val="00972685"/>
    <w:rsid w:val="009729D2"/>
    <w:rsid w:val="00974E85"/>
    <w:rsid w:val="009753B6"/>
    <w:rsid w:val="00975D29"/>
    <w:rsid w:val="0097647E"/>
    <w:rsid w:val="00977984"/>
    <w:rsid w:val="009836E3"/>
    <w:rsid w:val="009853BD"/>
    <w:rsid w:val="009867DB"/>
    <w:rsid w:val="00987A1D"/>
    <w:rsid w:val="009911C2"/>
    <w:rsid w:val="00994A23"/>
    <w:rsid w:val="00995007"/>
    <w:rsid w:val="009958A9"/>
    <w:rsid w:val="00995F31"/>
    <w:rsid w:val="00997D6D"/>
    <w:rsid w:val="009A1DDC"/>
    <w:rsid w:val="009A3DF2"/>
    <w:rsid w:val="009A44C3"/>
    <w:rsid w:val="009A5F48"/>
    <w:rsid w:val="009B1CA5"/>
    <w:rsid w:val="009B3CC8"/>
    <w:rsid w:val="009B4010"/>
    <w:rsid w:val="009B448C"/>
    <w:rsid w:val="009B5236"/>
    <w:rsid w:val="009B63E2"/>
    <w:rsid w:val="009B7161"/>
    <w:rsid w:val="009B7E93"/>
    <w:rsid w:val="009C1181"/>
    <w:rsid w:val="009C31D0"/>
    <w:rsid w:val="009C43FB"/>
    <w:rsid w:val="009C6FB2"/>
    <w:rsid w:val="009D51A5"/>
    <w:rsid w:val="009D6170"/>
    <w:rsid w:val="009D6A45"/>
    <w:rsid w:val="009E0621"/>
    <w:rsid w:val="009E13F2"/>
    <w:rsid w:val="009E313E"/>
    <w:rsid w:val="009E3570"/>
    <w:rsid w:val="009E6579"/>
    <w:rsid w:val="009E6D18"/>
    <w:rsid w:val="009E6EC1"/>
    <w:rsid w:val="009E6EC9"/>
    <w:rsid w:val="009F10E3"/>
    <w:rsid w:val="009F1222"/>
    <w:rsid w:val="009F1713"/>
    <w:rsid w:val="009F4E69"/>
    <w:rsid w:val="009F4EF6"/>
    <w:rsid w:val="009F57D9"/>
    <w:rsid w:val="009F5BD0"/>
    <w:rsid w:val="009F6F2D"/>
    <w:rsid w:val="00A033B7"/>
    <w:rsid w:val="00A061B9"/>
    <w:rsid w:val="00A07505"/>
    <w:rsid w:val="00A113AE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50BB"/>
    <w:rsid w:val="00A26F88"/>
    <w:rsid w:val="00A33532"/>
    <w:rsid w:val="00A349F0"/>
    <w:rsid w:val="00A34D44"/>
    <w:rsid w:val="00A35DF4"/>
    <w:rsid w:val="00A3694A"/>
    <w:rsid w:val="00A36964"/>
    <w:rsid w:val="00A440B3"/>
    <w:rsid w:val="00A46755"/>
    <w:rsid w:val="00A46E66"/>
    <w:rsid w:val="00A5025B"/>
    <w:rsid w:val="00A5092D"/>
    <w:rsid w:val="00A51BCA"/>
    <w:rsid w:val="00A520B8"/>
    <w:rsid w:val="00A53465"/>
    <w:rsid w:val="00A53671"/>
    <w:rsid w:val="00A551EA"/>
    <w:rsid w:val="00A56335"/>
    <w:rsid w:val="00A57170"/>
    <w:rsid w:val="00A57E5D"/>
    <w:rsid w:val="00A610CB"/>
    <w:rsid w:val="00A6159D"/>
    <w:rsid w:val="00A62248"/>
    <w:rsid w:val="00A641A7"/>
    <w:rsid w:val="00A649AE"/>
    <w:rsid w:val="00A65908"/>
    <w:rsid w:val="00A65B1D"/>
    <w:rsid w:val="00A673A5"/>
    <w:rsid w:val="00A67D55"/>
    <w:rsid w:val="00A7081D"/>
    <w:rsid w:val="00A72B9C"/>
    <w:rsid w:val="00A747D9"/>
    <w:rsid w:val="00A766D6"/>
    <w:rsid w:val="00A77927"/>
    <w:rsid w:val="00A8079C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4DCD"/>
    <w:rsid w:val="00AA5C0F"/>
    <w:rsid w:val="00AA7320"/>
    <w:rsid w:val="00AA7885"/>
    <w:rsid w:val="00AA796D"/>
    <w:rsid w:val="00AB2BE4"/>
    <w:rsid w:val="00AB41C4"/>
    <w:rsid w:val="00AB7245"/>
    <w:rsid w:val="00AC1DC7"/>
    <w:rsid w:val="00AC364D"/>
    <w:rsid w:val="00AD0F9B"/>
    <w:rsid w:val="00AD682D"/>
    <w:rsid w:val="00AD6CCE"/>
    <w:rsid w:val="00AE2B8E"/>
    <w:rsid w:val="00AE5265"/>
    <w:rsid w:val="00AE5576"/>
    <w:rsid w:val="00AF162C"/>
    <w:rsid w:val="00AF1866"/>
    <w:rsid w:val="00AF29A5"/>
    <w:rsid w:val="00AF42F5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07CC0"/>
    <w:rsid w:val="00B102FE"/>
    <w:rsid w:val="00B1164F"/>
    <w:rsid w:val="00B11ABA"/>
    <w:rsid w:val="00B1397F"/>
    <w:rsid w:val="00B22B85"/>
    <w:rsid w:val="00B22C54"/>
    <w:rsid w:val="00B231C8"/>
    <w:rsid w:val="00B23C97"/>
    <w:rsid w:val="00B23D78"/>
    <w:rsid w:val="00B269B7"/>
    <w:rsid w:val="00B2728D"/>
    <w:rsid w:val="00B31F8D"/>
    <w:rsid w:val="00B3271C"/>
    <w:rsid w:val="00B34F88"/>
    <w:rsid w:val="00B400BA"/>
    <w:rsid w:val="00B41841"/>
    <w:rsid w:val="00B42284"/>
    <w:rsid w:val="00B45F13"/>
    <w:rsid w:val="00B50C23"/>
    <w:rsid w:val="00B51DBA"/>
    <w:rsid w:val="00B55972"/>
    <w:rsid w:val="00B57476"/>
    <w:rsid w:val="00B57D2F"/>
    <w:rsid w:val="00B57DE5"/>
    <w:rsid w:val="00B60769"/>
    <w:rsid w:val="00B62B58"/>
    <w:rsid w:val="00B67190"/>
    <w:rsid w:val="00B67EA0"/>
    <w:rsid w:val="00B708B0"/>
    <w:rsid w:val="00B709C3"/>
    <w:rsid w:val="00B7185B"/>
    <w:rsid w:val="00B73219"/>
    <w:rsid w:val="00B73552"/>
    <w:rsid w:val="00B735CD"/>
    <w:rsid w:val="00B756BF"/>
    <w:rsid w:val="00B77E54"/>
    <w:rsid w:val="00B81560"/>
    <w:rsid w:val="00B8334D"/>
    <w:rsid w:val="00B85391"/>
    <w:rsid w:val="00B858A3"/>
    <w:rsid w:val="00B9112D"/>
    <w:rsid w:val="00B913D9"/>
    <w:rsid w:val="00B919DF"/>
    <w:rsid w:val="00B91B75"/>
    <w:rsid w:val="00B94D42"/>
    <w:rsid w:val="00B95B0F"/>
    <w:rsid w:val="00BA3763"/>
    <w:rsid w:val="00BA4265"/>
    <w:rsid w:val="00BA5D5D"/>
    <w:rsid w:val="00BA5DC9"/>
    <w:rsid w:val="00BB0937"/>
    <w:rsid w:val="00BB1A41"/>
    <w:rsid w:val="00BB4188"/>
    <w:rsid w:val="00BB4819"/>
    <w:rsid w:val="00BB5E2C"/>
    <w:rsid w:val="00BB5F5F"/>
    <w:rsid w:val="00BC0C63"/>
    <w:rsid w:val="00BC3B61"/>
    <w:rsid w:val="00BC3C99"/>
    <w:rsid w:val="00BC48D4"/>
    <w:rsid w:val="00BC5528"/>
    <w:rsid w:val="00BC59D5"/>
    <w:rsid w:val="00BC7A0C"/>
    <w:rsid w:val="00BD1E57"/>
    <w:rsid w:val="00BD232D"/>
    <w:rsid w:val="00BD3D45"/>
    <w:rsid w:val="00BD4E0B"/>
    <w:rsid w:val="00BD4FB4"/>
    <w:rsid w:val="00BD52B9"/>
    <w:rsid w:val="00BD6E9C"/>
    <w:rsid w:val="00BD6F6F"/>
    <w:rsid w:val="00BE0BD7"/>
    <w:rsid w:val="00BE3328"/>
    <w:rsid w:val="00BE3BAA"/>
    <w:rsid w:val="00BE3E6D"/>
    <w:rsid w:val="00BE3F1B"/>
    <w:rsid w:val="00BE4174"/>
    <w:rsid w:val="00BE60C9"/>
    <w:rsid w:val="00BE78E9"/>
    <w:rsid w:val="00BF210A"/>
    <w:rsid w:val="00BF39A3"/>
    <w:rsid w:val="00BF567D"/>
    <w:rsid w:val="00BF7B0B"/>
    <w:rsid w:val="00C001AC"/>
    <w:rsid w:val="00C019C6"/>
    <w:rsid w:val="00C0566D"/>
    <w:rsid w:val="00C06A53"/>
    <w:rsid w:val="00C076DC"/>
    <w:rsid w:val="00C07749"/>
    <w:rsid w:val="00C077B0"/>
    <w:rsid w:val="00C1021E"/>
    <w:rsid w:val="00C12256"/>
    <w:rsid w:val="00C12553"/>
    <w:rsid w:val="00C12E2F"/>
    <w:rsid w:val="00C14611"/>
    <w:rsid w:val="00C1692E"/>
    <w:rsid w:val="00C17A8B"/>
    <w:rsid w:val="00C22ED0"/>
    <w:rsid w:val="00C23BD5"/>
    <w:rsid w:val="00C24CE7"/>
    <w:rsid w:val="00C25227"/>
    <w:rsid w:val="00C2651B"/>
    <w:rsid w:val="00C31D11"/>
    <w:rsid w:val="00C33652"/>
    <w:rsid w:val="00C35133"/>
    <w:rsid w:val="00C43E57"/>
    <w:rsid w:val="00C447B3"/>
    <w:rsid w:val="00C45091"/>
    <w:rsid w:val="00C462E2"/>
    <w:rsid w:val="00C47586"/>
    <w:rsid w:val="00C52CCA"/>
    <w:rsid w:val="00C53764"/>
    <w:rsid w:val="00C5414F"/>
    <w:rsid w:val="00C56D70"/>
    <w:rsid w:val="00C56E92"/>
    <w:rsid w:val="00C61551"/>
    <w:rsid w:val="00C623D5"/>
    <w:rsid w:val="00C62E21"/>
    <w:rsid w:val="00C62F73"/>
    <w:rsid w:val="00C64459"/>
    <w:rsid w:val="00C66FDA"/>
    <w:rsid w:val="00C70FEE"/>
    <w:rsid w:val="00C72851"/>
    <w:rsid w:val="00C74643"/>
    <w:rsid w:val="00C7580F"/>
    <w:rsid w:val="00C75B3F"/>
    <w:rsid w:val="00C75D6C"/>
    <w:rsid w:val="00C76797"/>
    <w:rsid w:val="00C81031"/>
    <w:rsid w:val="00C81CEC"/>
    <w:rsid w:val="00C82360"/>
    <w:rsid w:val="00C85998"/>
    <w:rsid w:val="00C9104B"/>
    <w:rsid w:val="00C91173"/>
    <w:rsid w:val="00C9356F"/>
    <w:rsid w:val="00C95A64"/>
    <w:rsid w:val="00C962A3"/>
    <w:rsid w:val="00C97F5A"/>
    <w:rsid w:val="00CA01AE"/>
    <w:rsid w:val="00CA02BC"/>
    <w:rsid w:val="00CA085B"/>
    <w:rsid w:val="00CA0E5A"/>
    <w:rsid w:val="00CA30BD"/>
    <w:rsid w:val="00CA4305"/>
    <w:rsid w:val="00CA4347"/>
    <w:rsid w:val="00CA49B9"/>
    <w:rsid w:val="00CA4E58"/>
    <w:rsid w:val="00CB0949"/>
    <w:rsid w:val="00CB24BD"/>
    <w:rsid w:val="00CB4245"/>
    <w:rsid w:val="00CB736F"/>
    <w:rsid w:val="00CB7AF4"/>
    <w:rsid w:val="00CC14F3"/>
    <w:rsid w:val="00CC254E"/>
    <w:rsid w:val="00CC58EB"/>
    <w:rsid w:val="00CC67DB"/>
    <w:rsid w:val="00CC6F08"/>
    <w:rsid w:val="00CD0693"/>
    <w:rsid w:val="00CD2109"/>
    <w:rsid w:val="00CD2647"/>
    <w:rsid w:val="00CD342A"/>
    <w:rsid w:val="00CD5CBC"/>
    <w:rsid w:val="00CD75BA"/>
    <w:rsid w:val="00CE145C"/>
    <w:rsid w:val="00CE1772"/>
    <w:rsid w:val="00CE3CA9"/>
    <w:rsid w:val="00CE7DCC"/>
    <w:rsid w:val="00CF35C5"/>
    <w:rsid w:val="00CF3A91"/>
    <w:rsid w:val="00CF619C"/>
    <w:rsid w:val="00D00E55"/>
    <w:rsid w:val="00D017DC"/>
    <w:rsid w:val="00D0574F"/>
    <w:rsid w:val="00D074F4"/>
    <w:rsid w:val="00D101E0"/>
    <w:rsid w:val="00D11C56"/>
    <w:rsid w:val="00D12E46"/>
    <w:rsid w:val="00D134A0"/>
    <w:rsid w:val="00D150CE"/>
    <w:rsid w:val="00D173DB"/>
    <w:rsid w:val="00D22A1A"/>
    <w:rsid w:val="00D23465"/>
    <w:rsid w:val="00D24DBF"/>
    <w:rsid w:val="00D25A11"/>
    <w:rsid w:val="00D26C14"/>
    <w:rsid w:val="00D311D7"/>
    <w:rsid w:val="00D319DE"/>
    <w:rsid w:val="00D3307E"/>
    <w:rsid w:val="00D34016"/>
    <w:rsid w:val="00D36F67"/>
    <w:rsid w:val="00D37C87"/>
    <w:rsid w:val="00D42D9E"/>
    <w:rsid w:val="00D430C3"/>
    <w:rsid w:val="00D4372B"/>
    <w:rsid w:val="00D4376E"/>
    <w:rsid w:val="00D44F8D"/>
    <w:rsid w:val="00D47786"/>
    <w:rsid w:val="00D47CB4"/>
    <w:rsid w:val="00D52478"/>
    <w:rsid w:val="00D608FF"/>
    <w:rsid w:val="00D6091B"/>
    <w:rsid w:val="00D63C01"/>
    <w:rsid w:val="00D6456F"/>
    <w:rsid w:val="00D64F85"/>
    <w:rsid w:val="00D65A4F"/>
    <w:rsid w:val="00D66F87"/>
    <w:rsid w:val="00D70305"/>
    <w:rsid w:val="00D70C68"/>
    <w:rsid w:val="00D71FFF"/>
    <w:rsid w:val="00D7569D"/>
    <w:rsid w:val="00D75DA3"/>
    <w:rsid w:val="00D7643F"/>
    <w:rsid w:val="00D77A9E"/>
    <w:rsid w:val="00D804D1"/>
    <w:rsid w:val="00D834D6"/>
    <w:rsid w:val="00D83855"/>
    <w:rsid w:val="00D839C3"/>
    <w:rsid w:val="00D863C3"/>
    <w:rsid w:val="00D90D23"/>
    <w:rsid w:val="00D91A11"/>
    <w:rsid w:val="00D91FA0"/>
    <w:rsid w:val="00D93793"/>
    <w:rsid w:val="00D93C8E"/>
    <w:rsid w:val="00D9596D"/>
    <w:rsid w:val="00D95B78"/>
    <w:rsid w:val="00D95C31"/>
    <w:rsid w:val="00D96F4E"/>
    <w:rsid w:val="00D9786C"/>
    <w:rsid w:val="00DA10D1"/>
    <w:rsid w:val="00DA250A"/>
    <w:rsid w:val="00DA5C4D"/>
    <w:rsid w:val="00DA61FC"/>
    <w:rsid w:val="00DB12A6"/>
    <w:rsid w:val="00DB192A"/>
    <w:rsid w:val="00DB3C0F"/>
    <w:rsid w:val="00DB4DD7"/>
    <w:rsid w:val="00DB69AE"/>
    <w:rsid w:val="00DB706D"/>
    <w:rsid w:val="00DB77E8"/>
    <w:rsid w:val="00DC19DB"/>
    <w:rsid w:val="00DC1F36"/>
    <w:rsid w:val="00DC214A"/>
    <w:rsid w:val="00DC3700"/>
    <w:rsid w:val="00DC3C31"/>
    <w:rsid w:val="00DC4941"/>
    <w:rsid w:val="00DC4A3F"/>
    <w:rsid w:val="00DC4DF9"/>
    <w:rsid w:val="00DC5C64"/>
    <w:rsid w:val="00DD0906"/>
    <w:rsid w:val="00DD0DA3"/>
    <w:rsid w:val="00DD3D3F"/>
    <w:rsid w:val="00DD4033"/>
    <w:rsid w:val="00DD646C"/>
    <w:rsid w:val="00DE0128"/>
    <w:rsid w:val="00DE0A69"/>
    <w:rsid w:val="00DE0EAA"/>
    <w:rsid w:val="00DE1EA8"/>
    <w:rsid w:val="00DE253A"/>
    <w:rsid w:val="00DE2664"/>
    <w:rsid w:val="00DE38EA"/>
    <w:rsid w:val="00DE541F"/>
    <w:rsid w:val="00DE7689"/>
    <w:rsid w:val="00DF03A8"/>
    <w:rsid w:val="00DF13D0"/>
    <w:rsid w:val="00DF2078"/>
    <w:rsid w:val="00DF44F4"/>
    <w:rsid w:val="00DF6778"/>
    <w:rsid w:val="00E042CF"/>
    <w:rsid w:val="00E14961"/>
    <w:rsid w:val="00E14AB8"/>
    <w:rsid w:val="00E151A5"/>
    <w:rsid w:val="00E17E45"/>
    <w:rsid w:val="00E20DE5"/>
    <w:rsid w:val="00E214D0"/>
    <w:rsid w:val="00E248C5"/>
    <w:rsid w:val="00E266AA"/>
    <w:rsid w:val="00E26EE0"/>
    <w:rsid w:val="00E26F2A"/>
    <w:rsid w:val="00E35197"/>
    <w:rsid w:val="00E40A8E"/>
    <w:rsid w:val="00E444AD"/>
    <w:rsid w:val="00E4548D"/>
    <w:rsid w:val="00E47A27"/>
    <w:rsid w:val="00E500AB"/>
    <w:rsid w:val="00E51416"/>
    <w:rsid w:val="00E53214"/>
    <w:rsid w:val="00E5337C"/>
    <w:rsid w:val="00E55260"/>
    <w:rsid w:val="00E55535"/>
    <w:rsid w:val="00E5597E"/>
    <w:rsid w:val="00E566B4"/>
    <w:rsid w:val="00E65C63"/>
    <w:rsid w:val="00E6711A"/>
    <w:rsid w:val="00E71B63"/>
    <w:rsid w:val="00E71E54"/>
    <w:rsid w:val="00E7222B"/>
    <w:rsid w:val="00E76FF5"/>
    <w:rsid w:val="00E77976"/>
    <w:rsid w:val="00E77A58"/>
    <w:rsid w:val="00E77E5A"/>
    <w:rsid w:val="00E801A2"/>
    <w:rsid w:val="00E82413"/>
    <w:rsid w:val="00E8501F"/>
    <w:rsid w:val="00E87A32"/>
    <w:rsid w:val="00E87CBD"/>
    <w:rsid w:val="00E9127C"/>
    <w:rsid w:val="00E91793"/>
    <w:rsid w:val="00E919E6"/>
    <w:rsid w:val="00E92917"/>
    <w:rsid w:val="00E9784A"/>
    <w:rsid w:val="00EA14BD"/>
    <w:rsid w:val="00EA1B43"/>
    <w:rsid w:val="00EA27C5"/>
    <w:rsid w:val="00EA57E5"/>
    <w:rsid w:val="00EA75AE"/>
    <w:rsid w:val="00EB16B9"/>
    <w:rsid w:val="00EB4D52"/>
    <w:rsid w:val="00EB6607"/>
    <w:rsid w:val="00EC0B85"/>
    <w:rsid w:val="00EC1115"/>
    <w:rsid w:val="00EC2A16"/>
    <w:rsid w:val="00EC3100"/>
    <w:rsid w:val="00EC3C4F"/>
    <w:rsid w:val="00EC6EE8"/>
    <w:rsid w:val="00ED2CEF"/>
    <w:rsid w:val="00ED2E67"/>
    <w:rsid w:val="00ED3693"/>
    <w:rsid w:val="00ED3F9E"/>
    <w:rsid w:val="00ED4299"/>
    <w:rsid w:val="00ED4F08"/>
    <w:rsid w:val="00EE12F7"/>
    <w:rsid w:val="00EE13EC"/>
    <w:rsid w:val="00EE7C1B"/>
    <w:rsid w:val="00EE7F5C"/>
    <w:rsid w:val="00EF0599"/>
    <w:rsid w:val="00EF14E1"/>
    <w:rsid w:val="00EF224A"/>
    <w:rsid w:val="00EF299A"/>
    <w:rsid w:val="00EF48DC"/>
    <w:rsid w:val="00EF4C94"/>
    <w:rsid w:val="00EF4E39"/>
    <w:rsid w:val="00EF519D"/>
    <w:rsid w:val="00EF63B5"/>
    <w:rsid w:val="00EF6443"/>
    <w:rsid w:val="00EF6F1C"/>
    <w:rsid w:val="00EF7955"/>
    <w:rsid w:val="00EF7BFF"/>
    <w:rsid w:val="00EF7EEA"/>
    <w:rsid w:val="00F00B29"/>
    <w:rsid w:val="00F017DC"/>
    <w:rsid w:val="00F01A9B"/>
    <w:rsid w:val="00F05DA4"/>
    <w:rsid w:val="00F071AE"/>
    <w:rsid w:val="00F109C4"/>
    <w:rsid w:val="00F12990"/>
    <w:rsid w:val="00F12EAF"/>
    <w:rsid w:val="00F13AAD"/>
    <w:rsid w:val="00F14555"/>
    <w:rsid w:val="00F15592"/>
    <w:rsid w:val="00F200F7"/>
    <w:rsid w:val="00F20899"/>
    <w:rsid w:val="00F22E07"/>
    <w:rsid w:val="00F24E98"/>
    <w:rsid w:val="00F25377"/>
    <w:rsid w:val="00F25D6F"/>
    <w:rsid w:val="00F265BF"/>
    <w:rsid w:val="00F26FC1"/>
    <w:rsid w:val="00F2733F"/>
    <w:rsid w:val="00F314D4"/>
    <w:rsid w:val="00F31976"/>
    <w:rsid w:val="00F31ABB"/>
    <w:rsid w:val="00F31BA1"/>
    <w:rsid w:val="00F32318"/>
    <w:rsid w:val="00F32AE5"/>
    <w:rsid w:val="00F34052"/>
    <w:rsid w:val="00F36012"/>
    <w:rsid w:val="00F37044"/>
    <w:rsid w:val="00F37ADF"/>
    <w:rsid w:val="00F40BA3"/>
    <w:rsid w:val="00F40CB0"/>
    <w:rsid w:val="00F4317B"/>
    <w:rsid w:val="00F43469"/>
    <w:rsid w:val="00F44BD9"/>
    <w:rsid w:val="00F46734"/>
    <w:rsid w:val="00F469F1"/>
    <w:rsid w:val="00F46FA9"/>
    <w:rsid w:val="00F50EE7"/>
    <w:rsid w:val="00F53398"/>
    <w:rsid w:val="00F533B3"/>
    <w:rsid w:val="00F5386E"/>
    <w:rsid w:val="00F55FBF"/>
    <w:rsid w:val="00F564D8"/>
    <w:rsid w:val="00F60072"/>
    <w:rsid w:val="00F61B54"/>
    <w:rsid w:val="00F61F8F"/>
    <w:rsid w:val="00F626A7"/>
    <w:rsid w:val="00F6335C"/>
    <w:rsid w:val="00F64BD7"/>
    <w:rsid w:val="00F65434"/>
    <w:rsid w:val="00F6654C"/>
    <w:rsid w:val="00F675E5"/>
    <w:rsid w:val="00F679DE"/>
    <w:rsid w:val="00F705E4"/>
    <w:rsid w:val="00F713E0"/>
    <w:rsid w:val="00F71549"/>
    <w:rsid w:val="00F725E4"/>
    <w:rsid w:val="00F74AFB"/>
    <w:rsid w:val="00F75238"/>
    <w:rsid w:val="00F7796A"/>
    <w:rsid w:val="00F779DF"/>
    <w:rsid w:val="00F80F68"/>
    <w:rsid w:val="00F83D6D"/>
    <w:rsid w:val="00F853BF"/>
    <w:rsid w:val="00F943F5"/>
    <w:rsid w:val="00FA33CA"/>
    <w:rsid w:val="00FA4E3D"/>
    <w:rsid w:val="00FA65C5"/>
    <w:rsid w:val="00FB0215"/>
    <w:rsid w:val="00FB06DD"/>
    <w:rsid w:val="00FB138B"/>
    <w:rsid w:val="00FB2408"/>
    <w:rsid w:val="00FB363F"/>
    <w:rsid w:val="00FB373A"/>
    <w:rsid w:val="00FB4257"/>
    <w:rsid w:val="00FB6319"/>
    <w:rsid w:val="00FC02F2"/>
    <w:rsid w:val="00FC2676"/>
    <w:rsid w:val="00FC2E2C"/>
    <w:rsid w:val="00FC4E4D"/>
    <w:rsid w:val="00FC55E6"/>
    <w:rsid w:val="00FC578D"/>
    <w:rsid w:val="00FC57C2"/>
    <w:rsid w:val="00FC5E68"/>
    <w:rsid w:val="00FD1032"/>
    <w:rsid w:val="00FD37C8"/>
    <w:rsid w:val="00FD4BB3"/>
    <w:rsid w:val="00FD50E2"/>
    <w:rsid w:val="00FD5A42"/>
    <w:rsid w:val="00FD5E38"/>
    <w:rsid w:val="00FD6B02"/>
    <w:rsid w:val="00FD6C4F"/>
    <w:rsid w:val="00FE341D"/>
    <w:rsid w:val="00FE500B"/>
    <w:rsid w:val="00FE56CF"/>
    <w:rsid w:val="00FE60F9"/>
    <w:rsid w:val="00FE73B6"/>
    <w:rsid w:val="00FF0519"/>
    <w:rsid w:val="00FF155A"/>
    <w:rsid w:val="00FF27EF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igitaledgeasia-my.sharepoint.com/personal/isaac_shin_digitaledgedc_com/Documents/&#47928;&#49436;/UiPath/.repositories/DEK_RPA/Git_BOSS&#53685;&#54633;&#48260;&#51204;+&#50500;&#50883;&#47337;&#51068;&#51221;&#52628;&#52636;/AutoSummaryTable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Trend Log for Temperature &amp; Relative Humidity</a:t>
            </a:r>
            <a:endParaRPr lang="ko-KR" altLang="en-US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</a:endParaRPr>
          </a:p>
        </c:rich>
      </c:tx>
      <c:layout>
        <c:manualLayout>
          <c:xMode val="edge"/>
          <c:yMode val="edge"/>
          <c:x val="0.17047049415513821"/>
          <c:y val="4.213483146067415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'Temp&amp;Hum_Summary'!$B$3</c:f>
              <c:strCache>
                <c:ptCount val="1"/>
                <c:pt idx="0">
                  <c:v>Ave. Temp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'Temp&amp;Hum_Summary'!$A$4:$A$19</c:f>
              <c:strCache>
                <c:ptCount val="16"/>
                <c:pt idx="0">
                  <c:v>TH-01-01</c:v>
                </c:pt>
                <c:pt idx="1">
                  <c:v>TH-01-02</c:v>
                </c:pt>
                <c:pt idx="2">
                  <c:v>TH-01-03</c:v>
                </c:pt>
                <c:pt idx="3">
                  <c:v>TH-01-04</c:v>
                </c:pt>
                <c:pt idx="4">
                  <c:v>TH-01-05</c:v>
                </c:pt>
                <c:pt idx="5">
                  <c:v>TH-01-06</c:v>
                </c:pt>
                <c:pt idx="6">
                  <c:v>TH-01-07</c:v>
                </c:pt>
                <c:pt idx="7">
                  <c:v>TH-01-08</c:v>
                </c:pt>
                <c:pt idx="8">
                  <c:v>TH-01-09</c:v>
                </c:pt>
                <c:pt idx="9">
                  <c:v>TH-01-10</c:v>
                </c:pt>
                <c:pt idx="10">
                  <c:v>TH-01-11</c:v>
                </c:pt>
                <c:pt idx="11">
                  <c:v>TH-01-12</c:v>
                </c:pt>
                <c:pt idx="12">
                  <c:v>TH-01-13</c:v>
                </c:pt>
                <c:pt idx="13">
                  <c:v>TH-01-14</c:v>
                </c:pt>
                <c:pt idx="14">
                  <c:v>TH-01-15</c:v>
                </c:pt>
                <c:pt idx="15">
                  <c:v>TH-01-16</c:v>
                </c:pt>
              </c:strCache>
            </c:strRef>
          </c:cat>
          <c:val>
            <c:numRef>
              <c:f>'Temp&amp;Hum_Summary'!$B$4:$B$19</c:f>
              <c:numCache>
                <c:formatCode>_-* #,##0.00" ℃"</c:formatCode>
                <c:ptCount val="16"/>
                <c:pt idx="0">
                  <c:v>22.071907412979034</c:v>
                </c:pt>
                <c:pt idx="1">
                  <c:v>22.211640562121932</c:v>
                </c:pt>
                <c:pt idx="2">
                  <c:v>22.198602919309778</c:v>
                </c:pt>
                <c:pt idx="3">
                  <c:v>22.074734211568746</c:v>
                </c:pt>
                <c:pt idx="4">
                  <c:v>22.211296091021492</c:v>
                </c:pt>
                <c:pt idx="5">
                  <c:v>22.33115879858202</c:v>
                </c:pt>
                <c:pt idx="6">
                  <c:v>22.64014711790929</c:v>
                </c:pt>
                <c:pt idx="7">
                  <c:v>22.432369023209215</c:v>
                </c:pt>
                <c:pt idx="8">
                  <c:v>23.331922804206467</c:v>
                </c:pt>
                <c:pt idx="9">
                  <c:v>23.345393553110732</c:v>
                </c:pt>
                <c:pt idx="10">
                  <c:v>23.589179597036846</c:v>
                </c:pt>
                <c:pt idx="11">
                  <c:v>22.368759949416134</c:v>
                </c:pt>
                <c:pt idx="12">
                  <c:v>22.256922306004743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90-45A4-8ACE-67ACBDFA3CD3}"/>
            </c:ext>
          </c:extLst>
        </c:ser>
        <c:ser>
          <c:idx val="1"/>
          <c:order val="1"/>
          <c:tx>
            <c:strRef>
              <c:f>'Temp&amp;Hum_Summary'!$C$3</c:f>
              <c:strCache>
                <c:ptCount val="1"/>
                <c:pt idx="0">
                  <c:v>Ave. Hum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'Temp&amp;Hum_Summary'!$A$4:$A$19</c:f>
              <c:strCache>
                <c:ptCount val="16"/>
                <c:pt idx="0">
                  <c:v>TH-01-01</c:v>
                </c:pt>
                <c:pt idx="1">
                  <c:v>TH-01-02</c:v>
                </c:pt>
                <c:pt idx="2">
                  <c:v>TH-01-03</c:v>
                </c:pt>
                <c:pt idx="3">
                  <c:v>TH-01-04</c:v>
                </c:pt>
                <c:pt idx="4">
                  <c:v>TH-01-05</c:v>
                </c:pt>
                <c:pt idx="5">
                  <c:v>TH-01-06</c:v>
                </c:pt>
                <c:pt idx="6">
                  <c:v>TH-01-07</c:v>
                </c:pt>
                <c:pt idx="7">
                  <c:v>TH-01-08</c:v>
                </c:pt>
                <c:pt idx="8">
                  <c:v>TH-01-09</c:v>
                </c:pt>
                <c:pt idx="9">
                  <c:v>TH-01-10</c:v>
                </c:pt>
                <c:pt idx="10">
                  <c:v>TH-01-11</c:v>
                </c:pt>
                <c:pt idx="11">
                  <c:v>TH-01-12</c:v>
                </c:pt>
                <c:pt idx="12">
                  <c:v>TH-01-13</c:v>
                </c:pt>
                <c:pt idx="13">
                  <c:v>TH-01-14</c:v>
                </c:pt>
                <c:pt idx="14">
                  <c:v>TH-01-15</c:v>
                </c:pt>
                <c:pt idx="15">
                  <c:v>TH-01-16</c:v>
                </c:pt>
              </c:strCache>
            </c:strRef>
          </c:cat>
          <c:val>
            <c:numRef>
              <c:f>'Temp&amp;Hum_Summary'!$C$4:$C$19</c:f>
              <c:numCache>
                <c:formatCode>_(* #,##0.00" %"</c:formatCode>
                <c:ptCount val="16"/>
                <c:pt idx="0">
                  <c:v>49.732615790998103</c:v>
                </c:pt>
                <c:pt idx="1">
                  <c:v>49.778383996796414</c:v>
                </c:pt>
                <c:pt idx="2">
                  <c:v>49.215744780744259</c:v>
                </c:pt>
                <c:pt idx="3">
                  <c:v>49.71714923985629</c:v>
                </c:pt>
                <c:pt idx="4">
                  <c:v>49.266395442205003</c:v>
                </c:pt>
                <c:pt idx="5">
                  <c:v>48.82836098122182</c:v>
                </c:pt>
                <c:pt idx="6">
                  <c:v>47.92069037743245</c:v>
                </c:pt>
                <c:pt idx="7">
                  <c:v>48.518284284081396</c:v>
                </c:pt>
                <c:pt idx="8">
                  <c:v>46.060803702057619</c:v>
                </c:pt>
                <c:pt idx="9">
                  <c:v>46.229863988466285</c:v>
                </c:pt>
                <c:pt idx="10">
                  <c:v>45.413326607817908</c:v>
                </c:pt>
                <c:pt idx="11">
                  <c:v>51.001594724382421</c:v>
                </c:pt>
                <c:pt idx="12">
                  <c:v>51.295616964395016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90-45A4-8ACE-67ACBDFA3C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31494895"/>
        <c:axId val="1845524608"/>
      </c:lineChart>
      <c:catAx>
        <c:axId val="2314948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845524608"/>
        <c:crosses val="autoZero"/>
        <c:auto val="1"/>
        <c:lblAlgn val="ctr"/>
        <c:lblOffset val="100"/>
        <c:noMultiLvlLbl val="0"/>
      </c:catAx>
      <c:valAx>
        <c:axId val="1845524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_-* #,##0.00&quot; ℃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14948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596</TotalTime>
  <Pages>8</Pages>
  <Words>663</Words>
  <Characters>3781</Characters>
  <Application>Microsoft Office Word</Application>
  <DocSecurity>0</DocSecurity>
  <Lines>31</Lines>
  <Paragraphs>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663</cp:revision>
  <cp:lastPrinted>2023-04-23T13:35:00Z</cp:lastPrinted>
  <dcterms:created xsi:type="dcterms:W3CDTF">2023-06-15T04:32:00Z</dcterms:created>
  <dcterms:modified xsi:type="dcterms:W3CDTF">2024-02-14T13:51:00Z</dcterms:modified>
</cp:coreProperties>
</file>