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00000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00000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00000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77777777" w:rsidR="00886E56" w:rsidRDefault="00886E56" w:rsidP="00EC3100"/>
    <w:p w14:paraId="32D67CFB" w14:textId="77777777" w:rsidR="008B33EC" w:rsidRDefault="008B33EC" w:rsidP="00EC3100"/>
    <w:p w14:paraId="6A762FB1" w14:textId="77777777" w:rsidR="008B33EC" w:rsidRDefault="008B33EC" w:rsidP="00EC3100"/>
    <w:p w14:paraId="30561B67" w14:textId="77777777" w:rsidR="008B33EC" w:rsidRDefault="008B33EC" w:rsidP="00EC3100"/>
    <w:p w14:paraId="30EE11EE" w14:textId="77777777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6"/>
        <w:gridCol w:w="7353"/>
      </w:tblGrid>
      <w:tr w:rsidR="00DA61FC" w:rsidRPr="00F17950" w14:paraId="2C6387C6" w14:textId="77777777" w:rsidTr="00DA61FC">
        <w:tc>
          <w:tcPr>
            <w:tcW w:w="2183" w:type="dxa"/>
            <w:tcBorders>
              <w:bottom w:val="single" w:sz="4" w:space="0" w:color="auto"/>
            </w:tcBorders>
            <w:shd w:val="clear" w:color="auto" w:fill="FFFFFF"/>
            <w:vAlign w:val="center"/>
          </w:tcPr>
          <w:p w14:paraId="059FB0FF" w14:textId="604723F6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</w:pPr>
            <w:r w:rsidRPr="00DA61FC"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  <w:t>PreparedBy</w:t>
            </w:r>
          </w:p>
        </w:tc>
        <w:tc>
          <w:tcPr>
            <w:tcW w:w="5806" w:type="dxa"/>
            <w:vAlign w:val="center"/>
          </w:tcPr>
          <w:p w14:paraId="5A55E5F3" w14:textId="1C86F57A" w:rsidR="008B33EC" w:rsidRPr="00DA61FC" w:rsidRDefault="00DA61FC" w:rsidP="00A072C3">
            <w:pPr>
              <w:pStyle w:val="EqBody"/>
              <w:spacing w:before="60" w:after="60" w:line="240" w:lineRule="auto"/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SG"/>
              </w:rPr>
            </w:pPr>
            <w:r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SG"/>
              </w:rPr>
              <w:t>D</w:t>
            </w:r>
            <w:r>
              <w:rPr>
                <w:rFonts w:eastAsia="Microsoft JhengHei" w:cstheme="minorHAnsi"/>
                <w:color w:val="8A8C8E"/>
                <w:lang w:val="en-SG"/>
              </w:rPr>
              <w:t>ataCenterOp</w:t>
            </w:r>
            <w:r w:rsidR="00BD232D">
              <w:rPr>
                <w:rFonts w:eastAsia="Microsoft JhengHei" w:cstheme="minorHAnsi"/>
                <w:color w:val="8A8C8E"/>
                <w:lang w:val="en-SG"/>
              </w:rPr>
              <w:t>erations</w:t>
            </w:r>
            <w:r>
              <w:rPr>
                <w:rFonts w:eastAsia="Microsoft JhengHei" w:cstheme="minorHAnsi"/>
                <w:color w:val="8A8C8E"/>
                <w:lang w:val="en-SG"/>
              </w:rPr>
              <w:t>Manager</w:t>
            </w:r>
          </w:p>
        </w:tc>
      </w:tr>
      <w:tr w:rsidR="00DA61FC" w:rsidRPr="00F17950" w14:paraId="0C91F7AE" w14:textId="77777777" w:rsidTr="00DA61FC">
        <w:tc>
          <w:tcPr>
            <w:tcW w:w="2183" w:type="dxa"/>
            <w:tcBorders>
              <w:bottom w:val="single" w:sz="4" w:space="0" w:color="auto"/>
            </w:tcBorders>
            <w:shd w:val="clear" w:color="auto" w:fill="FFFFFF"/>
          </w:tcPr>
          <w:p w14:paraId="015C915F" w14:textId="784E47EC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</w:pPr>
            <w:r w:rsidRPr="00DA61FC"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  <w:t>PreparedFor</w:t>
            </w:r>
          </w:p>
        </w:tc>
        <w:tc>
          <w:tcPr>
            <w:tcW w:w="5806" w:type="dxa"/>
            <w:vAlign w:val="center"/>
          </w:tcPr>
          <w:p w14:paraId="5741A634" w14:textId="77777777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</w:rPr>
            </w:pPr>
            <w:r w:rsidRPr="00DA61FC"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US"/>
              </w:rPr>
              <w:t>Customer</w:t>
            </w:r>
          </w:p>
        </w:tc>
      </w:tr>
      <w:tr w:rsidR="00DA61FC" w:rsidRPr="00F17950" w14:paraId="1AEA3364" w14:textId="77777777" w:rsidTr="00DA61FC">
        <w:tc>
          <w:tcPr>
            <w:tcW w:w="2183" w:type="dxa"/>
            <w:shd w:val="clear" w:color="auto" w:fill="FFFFFF"/>
          </w:tcPr>
          <w:p w14:paraId="07182BBF" w14:textId="6E2A2F61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</w:pPr>
            <w:r w:rsidRPr="00DA61FC">
              <w:rPr>
                <w:rFonts w:asciiTheme="minorHAnsi" w:hAnsiTheme="minorHAnsi" w:cstheme="minorHAnsi"/>
                <w:color w:val="FF0000"/>
                <w:sz w:val="18"/>
                <w:szCs w:val="18"/>
                <w:lang w:val="en-AU"/>
              </w:rPr>
              <w:t>ImportantNote</w:t>
            </w:r>
          </w:p>
        </w:tc>
        <w:tc>
          <w:tcPr>
            <w:tcW w:w="5806" w:type="dxa"/>
          </w:tcPr>
          <w:p w14:paraId="4552F768" w14:textId="7DA19EA3" w:rsidR="008B33EC" w:rsidRPr="00DA61FC" w:rsidRDefault="008B33EC" w:rsidP="00A072C3">
            <w:pPr>
              <w:pStyle w:val="EqBody"/>
              <w:spacing w:before="60" w:after="60" w:line="240" w:lineRule="auto"/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</w:rPr>
            </w:pPr>
            <w:r w:rsidRPr="00DA61FC"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AU"/>
              </w:rPr>
              <w:t>DigitalEdgeDC</w:t>
            </w:r>
            <w:r w:rsidRPr="00DA61FC">
              <w:rPr>
                <w:rFonts w:asciiTheme="minorHAnsi" w:eastAsia="Microsoft JhengHei" w:hAnsiTheme="minorHAnsi" w:cstheme="minorHAnsi"/>
                <w:color w:val="8A8C8E"/>
                <w:sz w:val="18"/>
                <w:szCs w:val="18"/>
                <w:lang w:val="en-US"/>
              </w:rPr>
              <w:t>ProprietaryInformation:TheinformationcontainedinthisdocumentisconfidentialandproprietarytoDigitalEdge.Theuse,disclosure,reproduction,ordistributionofthisinformationtoanythirdpartywithoutthewrittenpermissionofDigitalEdgeisprohibited.</w:t>
            </w:r>
          </w:p>
        </w:tc>
      </w:tr>
    </w:tbl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</w:pPr>
      <w:r>
        <w:t>Table</w:t>
      </w:r>
      <w:fldSimple w:instr=" SEQ Table \* ARABIC ">
        <w:r w:rsidR="00D00E55">
          <w:rPr>
            <w:noProof/>
          </w:rPr>
          <w:t>1</w:t>
        </w:r>
      </w:fldSimple>
      <w:r>
        <w:rPr>
          <w:lang w:val="en-SG"/>
        </w:rPr>
        <w:t>-ServiceLevelAvailability</w:t>
      </w:r>
    </w:p>
    <w:tbl>
      <w:tblPr>
        <w:tblStyle w:val="ProgressiveBlue"/>
        <w:tblW w:w="0" w:type="auto"/>
        <w:tblLook w:val="06A0" w:firstRow="1" w:lastRow="0" w:firstColumn="1" w:lastColumn="0" w:noHBand="1" w:noVBand="1"/>
      </w:tblPr>
      <w:tblGrid>
        <w:gridCol w:w="2972"/>
        <w:gridCol w:w="2552"/>
        <w:gridCol w:w="2573"/>
      </w:tblGrid>
      <w:tr w:rsidR="007C2083" w:rsidRPr="00093808" w14:paraId="16FC5BC8" w14:textId="77777777" w:rsidTr="005855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2E1454BC" w14:textId="7BDA56A8" w:rsidR="007C2083" w:rsidRPr="00093808" w:rsidRDefault="007C2083">
            <w:pPr>
              <w:rPr>
                <w:rFonts w:ascii="Noto Sans" w:hAnsi="Noto Sans" w:cs="Noto Sans"/>
                <w:b w:val="0"/>
                <w:bCs/>
                <w:color w:val="F2F2F2" w:themeColor="background1" w:themeShade="F2"/>
                <w:szCs w:val="20"/>
              </w:rPr>
            </w:pPr>
            <w:r w:rsidRPr="00093808">
              <w:rPr>
                <w:rFonts w:ascii="Noto Sans" w:hAnsi="Noto Sans" w:cs="Noto Sans" w:hint="eastAsia"/>
                <w:bCs/>
                <w:color w:val="F2F2F2" w:themeColor="background1" w:themeShade="F2"/>
                <w:szCs w:val="20"/>
              </w:rPr>
              <w:t>S</w:t>
            </w:r>
            <w:r w:rsidRPr="00093808">
              <w:rPr>
                <w:rFonts w:ascii="Noto Sans" w:hAnsi="Noto Sans" w:cs="Noto Sans"/>
                <w:bCs/>
                <w:color w:val="F2F2F2" w:themeColor="background1" w:themeShade="F2"/>
                <w:szCs w:val="20"/>
              </w:rPr>
              <w:t>erviceLevelAgreement</w:t>
            </w:r>
          </w:p>
        </w:tc>
        <w:tc>
          <w:tcPr>
            <w:tcW w:w="2552" w:type="dxa"/>
          </w:tcPr>
          <w:p w14:paraId="5D036D10" w14:textId="023B68EA" w:rsidR="007C2083" w:rsidRPr="00161E3E" w:rsidRDefault="007C2083" w:rsidP="00161E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61E3E">
              <w:rPr>
                <w:rFonts w:hint="eastAsia"/>
              </w:rPr>
              <w:t>T</w:t>
            </w:r>
            <w:r w:rsidRPr="00161E3E">
              <w:t>argetAvailability</w:t>
            </w:r>
          </w:p>
        </w:tc>
        <w:tc>
          <w:tcPr>
            <w:tcW w:w="2573" w:type="dxa"/>
          </w:tcPr>
          <w:p w14:paraId="677BE490" w14:textId="47E43860" w:rsidR="007C2083" w:rsidRPr="00161E3E" w:rsidRDefault="007C2083" w:rsidP="00161E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61E3E">
              <w:rPr>
                <w:rFonts w:hint="eastAsia"/>
              </w:rPr>
              <w:t>A</w:t>
            </w:r>
            <w:r w:rsidRPr="00161E3E">
              <w:t>vailab</w:t>
            </w:r>
            <w:r w:rsidR="0058556B">
              <w:t>ility</w:t>
            </w:r>
            <w:r w:rsidR="0079021B">
              <w:t>Achieved(%)</w:t>
            </w:r>
          </w:p>
        </w:tc>
      </w:tr>
      <w:tr w:rsidR="00C62F73" w:rsidRPr="00093808" w14:paraId="3E23B9BC" w14:textId="77777777" w:rsidTr="00585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6A59B79C" w14:textId="77777777" w:rsidR="007C2083" w:rsidRPr="009023EE" w:rsidRDefault="007C2083">
            <w:pPr>
              <w:rPr>
                <w:rFonts w:ascii="Noto Sans" w:hAnsi="Noto Sans" w:cs="Noto Sans"/>
                <w:sz w:val="16"/>
              </w:rPr>
            </w:pPr>
            <w:r w:rsidRPr="009023EE">
              <w:rPr>
                <w:rFonts w:ascii="Noto Sans" w:hAnsi="Noto Sans" w:cs="Noto Sans" w:hint="eastAsia"/>
                <w:sz w:val="16"/>
              </w:rPr>
              <w:t>P</w:t>
            </w:r>
            <w:r w:rsidRPr="009023EE">
              <w:rPr>
                <w:rFonts w:ascii="Noto Sans" w:hAnsi="Noto Sans" w:cs="Noto Sans"/>
                <w:sz w:val="16"/>
              </w:rPr>
              <w:t>ower</w:t>
            </w:r>
          </w:p>
        </w:tc>
        <w:tc>
          <w:tcPr>
            <w:tcW w:w="2552" w:type="dxa"/>
          </w:tcPr>
          <w:p w14:paraId="719CAA45" w14:textId="3674628B" w:rsidR="007C2083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9</w:t>
            </w:r>
            <w:r w:rsidRPr="009023EE">
              <w:rPr>
                <w:sz w:val="16"/>
              </w:rPr>
              <w:t>9.99%</w:t>
            </w:r>
            <w:r w:rsidR="0058556B">
              <w:rPr>
                <w:sz w:val="16"/>
              </w:rPr>
              <w:t>(NonRedundant)</w:t>
            </w:r>
          </w:p>
          <w:p w14:paraId="0EE5BF1B" w14:textId="3DEE2A91" w:rsidR="0058556B" w:rsidRPr="009023EE" w:rsidRDefault="0058556B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>
              <w:rPr>
                <w:sz w:val="16"/>
              </w:rPr>
              <w:t>100%(Redundant)</w:t>
            </w:r>
          </w:p>
        </w:tc>
        <w:tc>
          <w:tcPr>
            <w:tcW w:w="2573" w:type="dxa"/>
          </w:tcPr>
          <w:p w14:paraId="1EE123B6" w14:textId="77777777" w:rsidR="007C208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1</w:t>
            </w:r>
            <w:r w:rsidRPr="009023EE">
              <w:rPr>
                <w:sz w:val="16"/>
              </w:rPr>
              <w:t>00%</w:t>
            </w:r>
          </w:p>
        </w:tc>
      </w:tr>
      <w:tr w:rsidR="00C62F73" w:rsidRPr="00093808" w14:paraId="7F2E25AD" w14:textId="77777777" w:rsidTr="005855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7B99391C" w14:textId="33A5FDBB" w:rsidR="00C62F73" w:rsidRPr="009023EE" w:rsidRDefault="00C62F73" w:rsidP="00C62F73">
            <w:pPr>
              <w:rPr>
                <w:rFonts w:ascii="Noto Sans" w:hAnsi="Noto Sans" w:cs="Noto Sans"/>
                <w:sz w:val="16"/>
              </w:rPr>
            </w:pPr>
            <w:r w:rsidRPr="009023EE">
              <w:rPr>
                <w:rFonts w:ascii="Noto Sans" w:hAnsi="Noto Sans" w:cs="Noto Sans" w:hint="eastAsia"/>
                <w:sz w:val="16"/>
              </w:rPr>
              <w:t>T</w:t>
            </w:r>
            <w:r w:rsidRPr="009023EE">
              <w:rPr>
                <w:rFonts w:ascii="Noto Sans" w:hAnsi="Noto Sans" w:cs="Noto Sans"/>
                <w:sz w:val="16"/>
              </w:rPr>
              <w:t>emperature(18°C–27°C)</w:t>
            </w:r>
          </w:p>
        </w:tc>
        <w:tc>
          <w:tcPr>
            <w:tcW w:w="2552" w:type="dxa"/>
          </w:tcPr>
          <w:p w14:paraId="4030E2E1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9</w:t>
            </w:r>
            <w:r w:rsidRPr="009023EE">
              <w:rPr>
                <w:sz w:val="16"/>
              </w:rPr>
              <w:t>9.99%</w:t>
            </w:r>
          </w:p>
        </w:tc>
        <w:tc>
          <w:tcPr>
            <w:tcW w:w="2573" w:type="dxa"/>
          </w:tcPr>
          <w:p w14:paraId="2E7CA762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1</w:t>
            </w:r>
            <w:r w:rsidRPr="009023EE">
              <w:rPr>
                <w:sz w:val="16"/>
              </w:rPr>
              <w:t>00%</w:t>
            </w:r>
          </w:p>
        </w:tc>
      </w:tr>
      <w:tr w:rsidR="00C62F73" w:rsidRPr="00093808" w14:paraId="3F474427" w14:textId="77777777" w:rsidTr="0019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single" w:sz="4" w:space="0" w:color="auto"/>
            </w:tcBorders>
          </w:tcPr>
          <w:p w14:paraId="28685E34" w14:textId="44C3E240" w:rsidR="00C62F73" w:rsidRPr="009023EE" w:rsidRDefault="00C62F73" w:rsidP="00C62F73">
            <w:pPr>
              <w:rPr>
                <w:rFonts w:ascii="Noto Sans" w:hAnsi="Noto Sans" w:cs="Noto Sans"/>
                <w:sz w:val="16"/>
              </w:rPr>
            </w:pPr>
            <w:r w:rsidRPr="009023EE">
              <w:rPr>
                <w:rFonts w:ascii="Noto Sans" w:hAnsi="Noto Sans" w:cs="Noto Sans" w:hint="eastAsia"/>
                <w:sz w:val="16"/>
              </w:rPr>
              <w:t>R</w:t>
            </w:r>
            <w:r w:rsidRPr="009023EE">
              <w:rPr>
                <w:rFonts w:ascii="Noto Sans" w:hAnsi="Noto Sans" w:cs="Noto Sans"/>
                <w:sz w:val="16"/>
              </w:rPr>
              <w:t>elativeHumidity(30%-70%)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6F2AA36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9</w:t>
            </w:r>
            <w:r w:rsidRPr="009023EE">
              <w:rPr>
                <w:sz w:val="16"/>
              </w:rPr>
              <w:t>9.99%</w:t>
            </w:r>
          </w:p>
        </w:tc>
        <w:tc>
          <w:tcPr>
            <w:tcW w:w="2573" w:type="dxa"/>
            <w:tcBorders>
              <w:bottom w:val="single" w:sz="4" w:space="0" w:color="auto"/>
            </w:tcBorders>
          </w:tcPr>
          <w:p w14:paraId="6678B1BB" w14:textId="77777777" w:rsidR="00C62F73" w:rsidRPr="009023EE" w:rsidRDefault="00C62F73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  <w:r w:rsidRPr="009023EE">
              <w:rPr>
                <w:rFonts w:hint="eastAsia"/>
                <w:sz w:val="16"/>
              </w:rPr>
              <w:t>1</w:t>
            </w:r>
            <w:r w:rsidRPr="009023EE">
              <w:rPr>
                <w:sz w:val="16"/>
              </w:rPr>
              <w:t>00%</w:t>
            </w:r>
          </w:p>
        </w:tc>
      </w:tr>
      <w:tr w:rsidR="00605192" w:rsidRPr="00093808" w14:paraId="7EB983C4" w14:textId="77777777" w:rsidTr="00190F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419E1" w14:textId="77777777" w:rsidR="00605192" w:rsidRPr="009023EE" w:rsidRDefault="00605192" w:rsidP="00C62F73">
            <w:pPr>
              <w:rPr>
                <w:rFonts w:ascii="Noto Sans" w:hAnsi="Noto Sans" w:cs="Noto Sans"/>
                <w:sz w:val="16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1B111" w14:textId="77777777" w:rsidR="00605192" w:rsidRPr="009023EE" w:rsidRDefault="00605192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2BB54" w14:textId="77777777" w:rsidR="00605192" w:rsidRPr="009023EE" w:rsidRDefault="00605192" w:rsidP="00161E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</w:rPr>
            </w:pPr>
          </w:p>
        </w:tc>
      </w:tr>
      <w:tr w:rsidR="00AB2BE4" w:rsidRPr="00093808" w14:paraId="3F16BECB" w14:textId="77777777" w:rsidTr="00AB2B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7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08A10A" w14:textId="1DDF0DD6" w:rsidR="00AB2BE4" w:rsidRPr="009023EE" w:rsidRDefault="00AB2BE4" w:rsidP="00190F0E">
            <w:pPr>
              <w:spacing w:before="120" w:after="240"/>
              <w:jc w:val="center"/>
              <w:rPr>
                <w:sz w:val="16"/>
              </w:rPr>
            </w:pPr>
          </w:p>
        </w:tc>
      </w:tr>
    </w:tbl>
    <w:p w14:paraId="58910E00" w14:textId="0E2E97BE" w:rsidR="00A766D6" w:rsidRPr="007A636D" w:rsidRDefault="00A766D6" w:rsidP="007F6B7F">
      <w:pPr>
        <w:pStyle w:val="1"/>
      </w:pPr>
      <w:bookmarkStart w:id="3" w:name="_Toc137656973"/>
      <w:r w:rsidRPr="007A636D">
        <w:t>TemperatureandRelativeHumidity</w:t>
      </w:r>
      <w:bookmarkEnd w:id="3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033F4B03" w14:textId="033F33FE" w:rsidR="001641E7" w:rsidRDefault="001641E7" w:rsidP="001641E7">
      <w:pPr>
        <w:pStyle w:val="af3"/>
      </w:pPr>
      <w:r>
        <w:t>Table</w:t>
      </w:r>
      <w:fldSimple w:instr=" SEQ Table \* ARABIC ">
        <w:r w:rsidR="00D00E55">
          <w:rPr>
            <w:noProof/>
          </w:rPr>
          <w:t>2</w:t>
        </w:r>
      </w:fldSimple>
      <w:r>
        <w:rPr>
          <w:lang w:val="en-SG"/>
        </w:rPr>
        <w:t>-MonthlyRecordsforTemperatureandRelativeHumidity</w:t>
      </w:r>
    </w:p>
    <w:tbl>
      <w:tblPr>
        <w:tblStyle w:val="ProgressiveBlue"/>
        <w:tblW w:w="5000" w:type="pct"/>
        <w:tblCellMar>
          <w:left w:w="57" w:type="dxa"/>
          <w:right w:w="57" w:type="dxa"/>
        </w:tblCellMar>
        <w:tblLook w:val="06A0" w:firstRow="1" w:lastRow="0" w:firstColumn="1" w:lastColumn="0" w:noHBand="1" w:noVBand="1"/>
      </w:tblPr>
      <w:tblGrid>
        <w:gridCol w:w="1379"/>
        <w:gridCol w:w="523"/>
        <w:gridCol w:w="524"/>
        <w:gridCol w:w="568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1641E7" w:rsidRPr="00093808" w14:paraId="2B1A0D3C" w14:textId="77777777" w:rsidTr="00AD67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7" w:type="dxa"/>
            <w:gridSpan w:val="13"/>
          </w:tcPr>
          <w:p w14:paraId="1BC68CF3" w14:textId="610E8A12" w:rsidR="001641E7" w:rsidRPr="00093808" w:rsidRDefault="001641E7" w:rsidP="00AD6704">
            <w:pPr>
              <w:jc w:val="center"/>
              <w:rPr>
                <w:rFonts w:ascii="Noto Sans" w:hAnsi="Noto Sans" w:cs="Noto Sans"/>
                <w:b w:val="0"/>
                <w:bCs/>
                <w:color w:val="F2F2F2" w:themeColor="background1" w:themeShade="F2"/>
                <w:szCs w:val="20"/>
              </w:rPr>
            </w:pPr>
            <w:r>
              <w:rPr>
                <w:rFonts w:ascii="Noto Sans" w:hAnsi="Noto Sans" w:cs="Noto Sans"/>
                <w:bCs/>
                <w:color w:val="F2F2F2" w:themeColor="background1" w:themeShade="F2"/>
                <w:szCs w:val="20"/>
              </w:rPr>
              <w:t>DataCenter-location</w:t>
            </w:r>
          </w:p>
        </w:tc>
      </w:tr>
      <w:tr w:rsidR="001641E7" w:rsidRPr="00651616" w14:paraId="01EC6885" w14:textId="77777777" w:rsidTr="001641E7">
        <w:trPr>
          <w:cantSplit/>
          <w:trHeight w:val="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shd w:val="clear" w:color="auto" w:fill="3A7EFF" w:themeFill="accent2"/>
            <w:vAlign w:val="center"/>
          </w:tcPr>
          <w:p w14:paraId="217A912A" w14:textId="2617826D" w:rsidR="001641E7" w:rsidRPr="00651616" w:rsidRDefault="001641E7" w:rsidP="00AD6704">
            <w:pPr>
              <w:rPr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color w:val="FFFFFF" w:themeColor="background1"/>
                <w:sz w:val="16"/>
                <w:szCs w:val="16"/>
              </w:rPr>
              <w:t>M</w:t>
            </w:r>
            <w:r w:rsidRPr="00651616">
              <w:rPr>
                <w:color w:val="FFFFFF" w:themeColor="background1"/>
                <w:sz w:val="16"/>
                <w:szCs w:val="16"/>
              </w:rPr>
              <w:t>onth</w:t>
            </w:r>
            <w:r>
              <w:rPr>
                <w:color w:val="FFFFFF" w:themeColor="background1"/>
                <w:sz w:val="16"/>
                <w:szCs w:val="16"/>
              </w:rPr>
              <w:t>in2023</w:t>
            </w:r>
          </w:p>
        </w:tc>
        <w:tc>
          <w:tcPr>
            <w:tcW w:w="523" w:type="dxa"/>
            <w:shd w:val="clear" w:color="auto" w:fill="3A7EFF" w:themeFill="accent2"/>
            <w:textDirection w:val="btLr"/>
          </w:tcPr>
          <w:p w14:paraId="761FADFA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J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an</w:t>
            </w:r>
          </w:p>
        </w:tc>
        <w:tc>
          <w:tcPr>
            <w:tcW w:w="524" w:type="dxa"/>
            <w:shd w:val="clear" w:color="auto" w:fill="3A7EFF" w:themeFill="accent2"/>
            <w:textDirection w:val="btLr"/>
          </w:tcPr>
          <w:p w14:paraId="38625917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F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eb</w:t>
            </w:r>
          </w:p>
        </w:tc>
        <w:tc>
          <w:tcPr>
            <w:tcW w:w="568" w:type="dxa"/>
            <w:shd w:val="clear" w:color="auto" w:fill="3A7EFF" w:themeFill="accent2"/>
            <w:textDirection w:val="btLr"/>
          </w:tcPr>
          <w:p w14:paraId="30009834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M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ar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21DBDC5B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A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pr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0AA16441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M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ay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6C8FD93E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J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un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658E123D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J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ul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165E8B99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A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ug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441E3377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S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ep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55A92FA0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O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ct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5694ED55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N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ov</w:t>
            </w:r>
          </w:p>
        </w:tc>
        <w:tc>
          <w:tcPr>
            <w:tcW w:w="567" w:type="dxa"/>
            <w:shd w:val="clear" w:color="auto" w:fill="3A7EFF" w:themeFill="accent2"/>
            <w:textDirection w:val="btLr"/>
          </w:tcPr>
          <w:p w14:paraId="2A61B869" w14:textId="77777777" w:rsidR="001641E7" w:rsidRPr="00651616" w:rsidRDefault="001641E7" w:rsidP="00AD6704">
            <w:pPr>
              <w:ind w:left="113" w:right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FFFFFF" w:themeColor="background1"/>
                <w:sz w:val="16"/>
                <w:szCs w:val="16"/>
              </w:rPr>
            </w:pPr>
            <w:r w:rsidRPr="00651616">
              <w:rPr>
                <w:rFonts w:hint="eastAsia"/>
                <w:b/>
                <w:color w:val="FFFFFF" w:themeColor="background1"/>
                <w:sz w:val="16"/>
                <w:szCs w:val="16"/>
              </w:rPr>
              <w:t>D</w:t>
            </w:r>
            <w:r w:rsidRPr="00651616">
              <w:rPr>
                <w:b/>
                <w:color w:val="FFFFFF" w:themeColor="background1"/>
                <w:sz w:val="16"/>
                <w:szCs w:val="16"/>
              </w:rPr>
              <w:t>ec</w:t>
            </w:r>
          </w:p>
        </w:tc>
      </w:tr>
      <w:tr w:rsidR="001641E7" w:rsidRPr="00DB5490" w14:paraId="7B539013" w14:textId="77777777" w:rsidTr="001641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</w:tcPr>
          <w:p w14:paraId="657257A8" w14:textId="0AE18235" w:rsidR="001641E7" w:rsidRPr="002E092A" w:rsidRDefault="001641E7" w:rsidP="00AD6704">
            <w:pPr>
              <w:spacing w:before="120" w:after="120"/>
              <w:rPr>
                <w:rFonts w:asciiTheme="majorHAnsi" w:hAnsiTheme="majorHAnsi" w:cs="Noto Sans" w:hint="eastAsia"/>
                <w:sz w:val="16"/>
                <w:szCs w:val="16"/>
              </w:rPr>
            </w:pPr>
            <w:r>
              <w:rPr>
                <w:rFonts w:asciiTheme="majorHAnsi" w:hAnsiTheme="majorHAnsi" w:cs="Noto Sans"/>
                <w:sz w:val="16"/>
                <w:szCs w:val="16"/>
              </w:rPr>
              <w:t>Ave.Temp(</w:t>
            </w:r>
            <w:r w:rsidRPr="0086350D">
              <w:rPr>
                <w:rFonts w:asciiTheme="majorHAnsi" w:hAnsiTheme="majorHAnsi" w:cs="Noto Sans"/>
                <w:sz w:val="16"/>
                <w:szCs w:val="16"/>
              </w:rPr>
              <w:t>°C)</w:t>
            </w:r>
          </w:p>
        </w:tc>
        <w:tc>
          <w:tcPr>
            <w:tcW w:w="523" w:type="dxa"/>
          </w:tcPr>
          <w:p w14:paraId="6E99C1B7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DB5490">
              <w:rPr>
                <w:rFonts w:cstheme="minorHAnsi"/>
                <w:sz w:val="16"/>
                <w:szCs w:val="16"/>
              </w:rPr>
              <w:t>2</w:t>
            </w:r>
            <w:r>
              <w:rPr>
                <w:rFonts w:cstheme="minorHAnsi"/>
                <w:sz w:val="16"/>
                <w:szCs w:val="16"/>
              </w:rPr>
              <w:t>1.83</w:t>
            </w:r>
          </w:p>
        </w:tc>
        <w:tc>
          <w:tcPr>
            <w:tcW w:w="524" w:type="dxa"/>
          </w:tcPr>
          <w:p w14:paraId="1BA979BA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DB5490">
              <w:rPr>
                <w:rFonts w:cstheme="minorHAnsi"/>
                <w:sz w:val="16"/>
                <w:szCs w:val="16"/>
              </w:rPr>
              <w:t>2</w:t>
            </w:r>
            <w:r>
              <w:rPr>
                <w:rFonts w:cstheme="minorHAnsi"/>
                <w:sz w:val="16"/>
                <w:szCs w:val="16"/>
              </w:rPr>
              <w:t>2.90</w:t>
            </w:r>
          </w:p>
        </w:tc>
        <w:tc>
          <w:tcPr>
            <w:tcW w:w="568" w:type="dxa"/>
          </w:tcPr>
          <w:p w14:paraId="4FAF8BF1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1C987F4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2158BC9D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64488E6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4E8AF3A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43B34F4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50F4197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3F812A6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59442175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</w:tcPr>
          <w:p w14:paraId="25C46B42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</w:tr>
      <w:tr w:rsidR="001641E7" w:rsidRPr="00DB5490" w14:paraId="71919B28" w14:textId="77777777" w:rsidTr="001641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tcBorders>
              <w:bottom w:val="single" w:sz="4" w:space="0" w:color="auto"/>
            </w:tcBorders>
          </w:tcPr>
          <w:p w14:paraId="4FCB2595" w14:textId="0A0EE655" w:rsidR="001641E7" w:rsidRPr="002E092A" w:rsidRDefault="001641E7" w:rsidP="00AD6704">
            <w:pPr>
              <w:spacing w:before="120" w:after="120"/>
              <w:rPr>
                <w:rFonts w:asciiTheme="majorHAnsi" w:hAnsiTheme="majorHAnsi" w:cs="Noto Sans" w:hint="eastAsia"/>
                <w:sz w:val="16"/>
                <w:szCs w:val="16"/>
              </w:rPr>
            </w:pPr>
            <w:r>
              <w:rPr>
                <w:rFonts w:asciiTheme="majorHAnsi" w:hAnsiTheme="majorHAnsi" w:cs="Noto Sans"/>
                <w:sz w:val="16"/>
                <w:szCs w:val="16"/>
              </w:rPr>
              <w:t>Ave.Hum(%)</w:t>
            </w:r>
          </w:p>
        </w:tc>
        <w:tc>
          <w:tcPr>
            <w:tcW w:w="523" w:type="dxa"/>
            <w:tcBorders>
              <w:bottom w:val="single" w:sz="4" w:space="0" w:color="auto"/>
            </w:tcBorders>
          </w:tcPr>
          <w:p w14:paraId="3F6DA88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54.56</w:t>
            </w:r>
          </w:p>
        </w:tc>
        <w:tc>
          <w:tcPr>
            <w:tcW w:w="524" w:type="dxa"/>
            <w:tcBorders>
              <w:bottom w:val="single" w:sz="4" w:space="0" w:color="auto"/>
            </w:tcBorders>
          </w:tcPr>
          <w:p w14:paraId="6CE85136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>
              <w:rPr>
                <w:rFonts w:cstheme="minorHAnsi"/>
                <w:sz w:val="16"/>
                <w:szCs w:val="16"/>
              </w:rPr>
              <w:t>53.37</w:t>
            </w:r>
          </w:p>
        </w:tc>
        <w:tc>
          <w:tcPr>
            <w:tcW w:w="568" w:type="dxa"/>
            <w:tcBorders>
              <w:bottom w:val="single" w:sz="4" w:space="0" w:color="auto"/>
            </w:tcBorders>
          </w:tcPr>
          <w:p w14:paraId="27806799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413307A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6F376E4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3C8E1E8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3335728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2476ED26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1749151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6FF780FA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051BEBA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1B2B922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</w:tr>
      <w:tr w:rsidR="001641E7" w:rsidRPr="00DB5490" w14:paraId="50CD6D90" w14:textId="77777777" w:rsidTr="001641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A3CF2" w14:textId="77777777" w:rsidR="001641E7" w:rsidRDefault="001641E7" w:rsidP="00AD6704">
            <w:pPr>
              <w:spacing w:before="120" w:after="120"/>
              <w:rPr>
                <w:rFonts w:asciiTheme="majorHAnsi" w:hAnsiTheme="majorHAnsi" w:cs="Noto Sans" w:hint="eastAsia"/>
                <w:sz w:val="16"/>
                <w:szCs w:val="16"/>
              </w:rPr>
            </w:pP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11404" w14:textId="77777777" w:rsidR="001641E7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999EC" w14:textId="77777777" w:rsidR="001641E7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2BC9D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AB09F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9894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85748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9461D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A207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B91B3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171D7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941F0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35F56" w14:textId="77777777" w:rsidR="001641E7" w:rsidRPr="00DB5490" w:rsidRDefault="001641E7" w:rsidP="00AD6704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</w:p>
        </w:tc>
      </w:tr>
    </w:tbl>
    <w:p w14:paraId="4A17A784" w14:textId="77777777" w:rsidR="004120A8" w:rsidRDefault="004120A8" w:rsidP="002237DD">
      <w:pPr>
        <w:pStyle w:val="af3"/>
      </w:pPr>
    </w:p>
    <w:p w14:paraId="713F6B08" w14:textId="37B8BBA4" w:rsidR="00BB4188" w:rsidRDefault="00BB4188" w:rsidP="00BB4188">
      <w:pPr>
        <w:pStyle w:val="af3"/>
      </w:pPr>
      <w:bookmarkStart w:id="4" w:name="_Hlk136439336"/>
      <w:r>
        <w:t>Figure</w:t>
      </w:r>
      <w:fldSimple w:instr=" SEQ Figure \* ARABIC ">
        <w:r>
          <w:rPr>
            <w:noProof/>
          </w:rPr>
          <w:t>1</w:t>
        </w:r>
      </w:fldSimple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</w:p>
    <w:p w14:paraId="5314FA29" w14:textId="347D5CEB" w:rsidR="007A202B" w:rsidRDefault="00ED3F9E" w:rsidP="001B69A2">
      <w:pPr>
        <w:pStyle w:val="af3"/>
        <w:tabs>
          <w:tab w:val="left" w:pos="4883"/>
        </w:tabs>
        <w:jc w:val="left"/>
      </w:pPr>
      <w:r>
        <w:rPr>
          <w:noProof/>
        </w:rPr>
        <w:drawing>
          <wp:inline distT="0" distB="0" distL="0" distR="0" wp14:anchorId="48626E73" wp14:editId="03340BC5">
            <wp:extent cx="4760201" cy="2445617"/>
            <wp:effectExtent l="0" t="0" r="2540" b="0"/>
            <wp:docPr id="1134234902" name="Picture 2" descr="A screen 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34902" name="Picture 2" descr="A screen shot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502" cy="24560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4"/>
    <w:p w14:paraId="2A3F6EB2" w14:textId="77777777" w:rsidR="00AF1866" w:rsidRPr="007A77FB" w:rsidRDefault="00AF1866" w:rsidP="00AF1866">
      <w:pPr>
        <w:pStyle w:val="1"/>
        <w:numPr>
          <w:ilvl w:val="0"/>
          <w:numId w:val="0"/>
        </w:numPr>
        <w:ind w:left="-1985"/>
        <w:rPr>
          <w:lang w:val="en-SG"/>
        </w:rPr>
      </w:pPr>
    </w:p>
    <w:p w14:paraId="1B2982D5" w14:textId="3605F405" w:rsidR="00A766D6" w:rsidRPr="007A636D" w:rsidRDefault="006A179D" w:rsidP="002B55A9">
      <w:pPr>
        <w:pStyle w:val="1"/>
      </w:pPr>
      <w:bookmarkStart w:id="5" w:name="_Toc137656974"/>
      <w:r>
        <w:t>IncidentReportSummary</w:t>
      </w:r>
      <w:bookmarkEnd w:id="5"/>
    </w:p>
    <w:p w14:paraId="3426E49E" w14:textId="6273EF45" w:rsidR="006A179D" w:rsidRPr="00F61B54" w:rsidRDefault="006A179D" w:rsidP="002B55A9">
      <w:pPr>
        <w:pStyle w:val="a2"/>
        <w:rPr>
          <w:szCs w:val="18"/>
        </w:rPr>
      </w:pPr>
      <w:r w:rsidRPr="00F61B54">
        <w:rPr>
          <w:szCs w:val="18"/>
        </w:rPr>
        <w:t>TheIncidentReportsummarywillcomprisedetailsofincidentsoccurredwithinthereportingmonththataffectstheperformanceofthePower,Temperature,RelativeHumidityandSecurityAccesstothecustomerleasedarea.</w:t>
      </w:r>
    </w:p>
    <w:p w14:paraId="6C49C1CD" w14:textId="7B3A6AE3" w:rsidR="004A51CB" w:rsidRPr="00084116" w:rsidRDefault="006A179D" w:rsidP="00084116">
      <w:pPr>
        <w:pStyle w:val="a3"/>
        <w:ind w:left="0"/>
        <w:jc w:val="both"/>
        <w:rPr>
          <w:rFonts w:cs="Arial"/>
        </w:rPr>
      </w:pPr>
      <w:r w:rsidRPr="00F61B54">
        <w:rPr>
          <w:rFonts w:cs="Arial"/>
        </w:rPr>
        <w:t>Belowisasummaryoftheincidentreportforthemonth.</w:t>
      </w:r>
    </w:p>
    <w:p w14:paraId="1FFFF372" w14:textId="0EB29FDD" w:rsidR="002E2CBB" w:rsidRDefault="002E2CBB" w:rsidP="002E2CBB">
      <w:pPr>
        <w:pStyle w:val="af3"/>
      </w:pPr>
      <w:r>
        <w:t>Table</w:t>
      </w:r>
      <w:fldSimple w:instr=" SEQ Table \* ARABIC ">
        <w:r w:rsidR="00D00E55">
          <w:rPr>
            <w:noProof/>
          </w:rPr>
          <w:t>3</w:t>
        </w:r>
      </w:fldSimple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tbl>
      <w:tblPr>
        <w:tblW w:w="838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6"/>
        <w:gridCol w:w="1357"/>
        <w:gridCol w:w="1716"/>
        <w:gridCol w:w="1479"/>
        <w:gridCol w:w="1359"/>
        <w:gridCol w:w="1397"/>
        <w:gridCol w:w="16"/>
      </w:tblGrid>
      <w:tr w:rsidR="00145988" w14:paraId="36160F5E" w14:textId="77777777" w:rsidTr="00145988">
        <w:trPr>
          <w:gridAfter w:val="1"/>
          <w:trHeight w:val="492"/>
        </w:trPr>
        <w:tc>
          <w:tcPr>
            <w:tcW w:w="1060" w:type="dxa"/>
            <w:tcBorders>
              <w:top w:val="single" w:sz="8" w:space="0" w:color="042AA6"/>
              <w:left w:val="single" w:sz="8" w:space="0" w:color="042AA6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5D5C3D2" w14:textId="77777777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6" w:name="Incident"/>
            <w:bookmarkStart w:id="7" w:name="_Toc133154360"/>
            <w:bookmarkEnd w:id="6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S/N</w:t>
            </w:r>
          </w:p>
        </w:tc>
        <w:tc>
          <w:tcPr>
            <w:tcW w:w="13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4C64335" w14:textId="40B27C36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Incident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TicketNo.</w:t>
            </w:r>
          </w:p>
        </w:tc>
        <w:tc>
          <w:tcPr>
            <w:tcW w:w="172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650CFBBA" w14:textId="77777777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Descriptions</w:t>
            </w:r>
          </w:p>
        </w:tc>
        <w:tc>
          <w:tcPr>
            <w:tcW w:w="148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E22069B" w14:textId="2326A391" w:rsidR="00145988" w:rsidRDefault="00145988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StartDateTime</w:t>
            </w:r>
          </w:p>
        </w:tc>
        <w:tc>
          <w:tcPr>
            <w:tcW w:w="13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A6441B3" w14:textId="515EA647" w:rsidR="00145988" w:rsidRDefault="00145988">
            <w:pP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EndDateTime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3393E41" w14:textId="371DC81C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Comments</w:t>
            </w: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br/>
              <w:t>AttachedIR</w:t>
            </w:r>
          </w:p>
        </w:tc>
      </w:tr>
      <w:tr w:rsidR="00145988" w14:paraId="399AD06B" w14:textId="77777777" w:rsidTr="00145988">
        <w:trPr>
          <w:gridAfter w:val="1"/>
          <w:trHeight w:val="600"/>
        </w:trPr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7585521" w14:textId="77777777" w:rsidR="00145988" w:rsidRDefault="001459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  <w:t>1</w:t>
            </w:r>
          </w:p>
        </w:tc>
        <w:tc>
          <w:tcPr>
            <w:tcW w:w="13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2C68D81" w14:textId="0C92BD9B" w:rsidR="00145988" w:rsidRDefault="001459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62F88BE" w14:textId="74809835" w:rsidR="00145988" w:rsidRDefault="00145988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9DDD08" w14:textId="045C0C3D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B35470E" w14:textId="5A4E31B0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5F3EB68" w14:textId="04D50941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145988" w14:paraId="0F755019" w14:textId="77777777" w:rsidTr="00145988">
        <w:trPr>
          <w:gridAfter w:val="1"/>
          <w:trHeight w:val="600"/>
        </w:trPr>
        <w:tc>
          <w:tcPr>
            <w:tcW w:w="10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3A7855" w14:textId="77777777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2</w:t>
            </w:r>
          </w:p>
        </w:tc>
        <w:tc>
          <w:tcPr>
            <w:tcW w:w="13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5271816" w14:textId="7BD0ADB2" w:rsidR="00145988" w:rsidRDefault="001459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7D40192" w14:textId="0FA47084" w:rsidR="00145988" w:rsidRDefault="00145988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B4D3F71" w14:textId="327D2C54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87A033" w14:textId="071A6B16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19AFAC" w14:textId="1B8AD2EE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145988" w14:paraId="556762AF" w14:textId="77777777" w:rsidTr="00145988">
        <w:trPr>
          <w:gridAfter w:val="1"/>
          <w:trHeight w:val="600"/>
        </w:trPr>
        <w:tc>
          <w:tcPr>
            <w:tcW w:w="10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28E972A" w14:textId="77777777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3</w:t>
            </w:r>
          </w:p>
        </w:tc>
        <w:tc>
          <w:tcPr>
            <w:tcW w:w="13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349F60E" w14:textId="37CAC72F" w:rsidR="00145988" w:rsidRDefault="001459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716215" w14:textId="79481DED" w:rsidR="00145988" w:rsidRDefault="00145988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3CCA828" w14:textId="5EB114B7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D5BC8EB" w14:textId="4A74A7FE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37B6A9" w14:textId="785D8A3F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145988" w14:paraId="490CF8FF" w14:textId="77777777" w:rsidTr="00145988">
        <w:trPr>
          <w:gridAfter w:val="1"/>
          <w:trHeight w:val="600"/>
        </w:trPr>
        <w:tc>
          <w:tcPr>
            <w:tcW w:w="10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A41C5FD" w14:textId="77777777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4</w:t>
            </w:r>
          </w:p>
        </w:tc>
        <w:tc>
          <w:tcPr>
            <w:tcW w:w="13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85562C3" w14:textId="378D7DF6" w:rsidR="00145988" w:rsidRDefault="001459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BAA364" w14:textId="4A260F92" w:rsidR="00145988" w:rsidRDefault="00145988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91AF0EC" w14:textId="31303FA3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994D0D" w14:textId="230623C3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2DB1DB" w14:textId="3D96B79F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145988" w14:paraId="3A257AA8" w14:textId="77777777" w:rsidTr="00145988">
        <w:trPr>
          <w:gridAfter w:val="1"/>
          <w:trHeight w:val="600"/>
        </w:trPr>
        <w:tc>
          <w:tcPr>
            <w:tcW w:w="10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B931B2" w14:textId="77777777" w:rsidR="00145988" w:rsidRDefault="00145988">
            <w:pPr>
              <w:jc w:val="center"/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5</w:t>
            </w:r>
          </w:p>
        </w:tc>
        <w:tc>
          <w:tcPr>
            <w:tcW w:w="1360" w:type="dxa"/>
            <w:tcBorders>
              <w:top w:val="single" w:sz="8" w:space="0" w:color="042AA6"/>
              <w:left w:val="nil"/>
              <w:bottom w:val="nil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8B43217" w14:textId="5A0F290D" w:rsidR="00145988" w:rsidRDefault="00145988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F24738" w14:textId="12A6ACD8" w:rsidR="00145988" w:rsidRDefault="00145988">
            <w:pPr>
              <w:rPr>
                <w:rFonts w:ascii="Noto Sans" w:eastAsia="맑은 고딕" w:hAnsi="Noto Sans" w:cs="Noto Sans"/>
                <w:color w:val="010028"/>
                <w:sz w:val="12"/>
                <w:szCs w:val="12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A2DEED" w14:textId="1F419B22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34EEAB1" w14:textId="32E937D3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58E2B72" w14:textId="380F76A4" w:rsidR="00145988" w:rsidRDefault="00145988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145988" w14:paraId="7676F42D" w14:textId="77777777" w:rsidTr="00145988">
        <w:trPr>
          <w:gridAfter w:val="1"/>
          <w:trHeight w:val="399"/>
        </w:trPr>
        <w:tc>
          <w:tcPr>
            <w:tcW w:w="838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DF601C" w14:textId="44473503" w:rsidR="00145988" w:rsidRDefault="0014598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Attachments:IncidentReport</w:t>
            </w:r>
          </w:p>
        </w:tc>
      </w:tr>
      <w:tr w:rsidR="00145988" w14:paraId="20DC35A2" w14:textId="77777777" w:rsidTr="00145988">
        <w:trPr>
          <w:trHeight w:val="3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8252AA" w14:textId="77777777" w:rsidR="00145988" w:rsidRDefault="0014598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EAA2863" w14:textId="77777777" w:rsidR="00145988" w:rsidRDefault="00145988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21376D5" w14:textId="1ED36BFA" w:rsidR="00D430C3" w:rsidRDefault="00D430C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31DA5D9C" w14:textId="20382A96" w:rsidR="00693F52" w:rsidRPr="007A636D" w:rsidRDefault="00AF1866" w:rsidP="0082385E">
      <w:pPr>
        <w:pStyle w:val="1"/>
      </w:pPr>
      <w:bookmarkStart w:id="8" w:name="_Toc137656975"/>
      <w:r>
        <w:lastRenderedPageBreak/>
        <w:t>SiteAccessReport</w:t>
      </w:r>
      <w:bookmarkEnd w:id="7"/>
      <w:bookmarkEnd w:id="8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442BFC92" w14:textId="09FD15D2" w:rsidR="005A26F9" w:rsidRDefault="005A26F9" w:rsidP="005A26F9">
      <w:pPr>
        <w:pStyle w:val="af3"/>
      </w:pPr>
      <w:r>
        <w:t>Table</w:t>
      </w:r>
      <w:fldSimple w:instr=" SEQ Table \* ARABIC ">
        <w:r w:rsidR="00D00E55">
          <w:rPr>
            <w:noProof/>
          </w:rPr>
          <w:t>4</w:t>
        </w:r>
      </w:fldSimple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tbl>
      <w:tblPr>
        <w:tblW w:w="852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7"/>
        <w:gridCol w:w="1396"/>
        <w:gridCol w:w="1636"/>
        <w:gridCol w:w="1758"/>
        <w:gridCol w:w="1577"/>
        <w:gridCol w:w="16"/>
      </w:tblGrid>
      <w:tr w:rsidR="003B6783" w14:paraId="5BF950EA" w14:textId="77777777" w:rsidTr="003B6783">
        <w:trPr>
          <w:gridAfter w:val="1"/>
          <w:trHeight w:val="459"/>
        </w:trPr>
        <w:tc>
          <w:tcPr>
            <w:tcW w:w="214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9641797" w14:textId="52E13335" w:rsidR="003B6783" w:rsidRDefault="003B678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9" w:name="SiteAccess"/>
            <w:bookmarkEnd w:id="9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4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FE9B0E8" w14:textId="24766A5F" w:rsidR="003B6783" w:rsidRDefault="003B678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6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33347ED6" w14:textId="6DDB8A7D" w:rsidR="003B6783" w:rsidRDefault="003B678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7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FF2A750" w14:textId="72886FB7" w:rsidR="003B6783" w:rsidRDefault="003B678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SiteVisitDateTime</w:t>
            </w:r>
          </w:p>
        </w:tc>
        <w:tc>
          <w:tcPr>
            <w:tcW w:w="158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B09A485" w14:textId="7732ACCC" w:rsidR="003B6783" w:rsidRDefault="003B6783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VisitorNames</w:t>
            </w:r>
          </w:p>
        </w:tc>
      </w:tr>
      <w:tr w:rsidR="003B6783" w14:paraId="64ACF0FC" w14:textId="77777777" w:rsidTr="003B6783">
        <w:trPr>
          <w:gridAfter w:val="1"/>
          <w:trHeight w:val="600"/>
        </w:trPr>
        <w:tc>
          <w:tcPr>
            <w:tcW w:w="214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6A20F9B" w14:textId="6E1C0EE9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23D64AF" w14:textId="4574E3C6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84C49F7" w14:textId="305308C2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BE7202" w14:textId="7C83CE8B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2287213" w14:textId="6797A30E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3B6783" w14:paraId="24528C50" w14:textId="77777777" w:rsidTr="003B6783">
        <w:trPr>
          <w:gridAfter w:val="1"/>
          <w:trHeight w:val="600"/>
        </w:trPr>
        <w:tc>
          <w:tcPr>
            <w:tcW w:w="214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9A5D938" w14:textId="3F5733F7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8B1E32" w14:textId="0F716971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61250BC" w14:textId="0CE6DE4F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B01DB5" w14:textId="0FEB3067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A706153" w14:textId="4CAC9FA2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3B6783" w14:paraId="7247E204" w14:textId="77777777" w:rsidTr="003B6783">
        <w:trPr>
          <w:gridAfter w:val="1"/>
          <w:trHeight w:val="600"/>
        </w:trPr>
        <w:tc>
          <w:tcPr>
            <w:tcW w:w="214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DDDA6C4" w14:textId="1574D6E1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B536E8B" w14:textId="3E644516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C48CF6" w14:textId="27BB448B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607145" w14:textId="56416362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BE60482" w14:textId="258E8D1B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3B6783" w14:paraId="582B854D" w14:textId="77777777" w:rsidTr="003B6783">
        <w:trPr>
          <w:gridAfter w:val="1"/>
          <w:trHeight w:val="600"/>
        </w:trPr>
        <w:tc>
          <w:tcPr>
            <w:tcW w:w="214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AB6A352" w14:textId="68C80ADD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BA461F8" w14:textId="5D55BA1E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C4F577C" w14:textId="3CD1F813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DC1B92" w14:textId="5E26CF4F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91A7C9F" w14:textId="11EC04CF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3B6783" w14:paraId="5D563C58" w14:textId="77777777" w:rsidTr="003B6783">
        <w:trPr>
          <w:gridAfter w:val="1"/>
          <w:trHeight w:val="600"/>
        </w:trPr>
        <w:tc>
          <w:tcPr>
            <w:tcW w:w="214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8A5B4E4" w14:textId="26813D63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19411B" w14:textId="471CBDAE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BE37E13" w14:textId="34A59753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6893DE" w14:textId="4FAB2032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3FD73F4" w14:textId="72FEFE38" w:rsidR="003B6783" w:rsidRDefault="003B6783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3B6783" w14:paraId="08B02F99" w14:textId="77777777" w:rsidTr="003B6783">
        <w:trPr>
          <w:gridAfter w:val="1"/>
          <w:trHeight w:val="399"/>
        </w:trPr>
        <w:tc>
          <w:tcPr>
            <w:tcW w:w="852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055DA9A" w14:textId="2BB157A9" w:rsidR="003B6783" w:rsidRDefault="003B6783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Attachments:SiteAccessVisitReport</w:t>
            </w:r>
          </w:p>
        </w:tc>
      </w:tr>
      <w:tr w:rsidR="003B6783" w14:paraId="7103FD4F" w14:textId="77777777" w:rsidTr="003B6783">
        <w:trPr>
          <w:trHeight w:val="3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A1EB867" w14:textId="77777777" w:rsidR="003B6783" w:rsidRDefault="003B6783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952D9F" w14:textId="77777777" w:rsidR="003B6783" w:rsidRDefault="003B6783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00FF9431" w14:textId="6EDF74B8" w:rsidR="00925563" w:rsidRDefault="00925563" w:rsidP="00925563">
      <w:pPr>
        <w:pStyle w:val="af3"/>
        <w:jc w:val="left"/>
      </w:pPr>
    </w:p>
    <w:p w14:paraId="74437F39" w14:textId="4D3AC3C6" w:rsidR="00244E40" w:rsidRPr="007A636D" w:rsidRDefault="00151A9E" w:rsidP="0082385E">
      <w:pPr>
        <w:pStyle w:val="1"/>
      </w:pPr>
      <w:bookmarkStart w:id="10" w:name="_Toc137656976"/>
      <w:r w:rsidRPr="007A636D">
        <w:t>S</w:t>
      </w:r>
      <w:r w:rsidR="00BD232D">
        <w:t>hipmentReport</w:t>
      </w:r>
      <w:bookmarkEnd w:id="10"/>
    </w:p>
    <w:p w14:paraId="7DAD9420" w14:textId="7F637F05" w:rsidR="00877516" w:rsidRDefault="00877516" w:rsidP="00877516">
      <w:pPr>
        <w:pStyle w:val="a2"/>
      </w:pPr>
      <w:bookmarkStart w:id="11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1"/>
      <w:r>
        <w:t>.</w:t>
      </w:r>
    </w:p>
    <w:p w14:paraId="75124C6B" w14:textId="03ADAC74" w:rsidR="005061F6" w:rsidRDefault="005061F6" w:rsidP="005061F6">
      <w:pPr>
        <w:pStyle w:val="af3"/>
      </w:pPr>
      <w:r>
        <w:t>Table</w:t>
      </w:r>
      <w:fldSimple w:instr=" SEQ Table \* ARABIC ">
        <w:r w:rsidR="00D00E55">
          <w:rPr>
            <w:noProof/>
          </w:rPr>
          <w:t>5</w:t>
        </w:r>
      </w:fldSimple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tbl>
      <w:tblPr>
        <w:tblW w:w="722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8"/>
        <w:gridCol w:w="1595"/>
        <w:gridCol w:w="1059"/>
        <w:gridCol w:w="1496"/>
        <w:gridCol w:w="1236"/>
        <w:gridCol w:w="16"/>
      </w:tblGrid>
      <w:tr w:rsidR="004D7CE4" w14:paraId="0C73EAA1" w14:textId="77777777" w:rsidTr="004D7CE4">
        <w:trPr>
          <w:gridAfter w:val="1"/>
          <w:trHeight w:val="459"/>
        </w:trPr>
        <w:tc>
          <w:tcPr>
            <w:tcW w:w="182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565839C0" w14:textId="31DBB76C" w:rsidR="004D7CE4" w:rsidRDefault="004D7CE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2" w:name="Shipment"/>
            <w:bookmarkEnd w:id="12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16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1AC5DA9" w14:textId="551871CA" w:rsidR="004D7CE4" w:rsidRDefault="004D7CE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TicketNo</w:t>
            </w:r>
          </w:p>
        </w:tc>
        <w:tc>
          <w:tcPr>
            <w:tcW w:w="10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C91C6E2" w14:textId="77777777" w:rsidR="004D7CE4" w:rsidRDefault="004D7CE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5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F877F34" w14:textId="25D23E22" w:rsidR="004D7CE4" w:rsidRDefault="004D7CE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TicketType</w:t>
            </w:r>
          </w:p>
        </w:tc>
        <w:tc>
          <w:tcPr>
            <w:tcW w:w="124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2C27C316" w14:textId="77777777" w:rsidR="004D7CE4" w:rsidRDefault="004D7CE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Status</w:t>
            </w:r>
          </w:p>
        </w:tc>
      </w:tr>
      <w:tr w:rsidR="004D7CE4" w14:paraId="628A6383" w14:textId="77777777" w:rsidTr="004D7CE4">
        <w:trPr>
          <w:gridAfter w:val="1"/>
          <w:trHeight w:val="399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5FCC87A" w14:textId="0DA65979" w:rsidR="004D7CE4" w:rsidRDefault="004D7CE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A3CDAE" w14:textId="41C3367F" w:rsidR="004D7CE4" w:rsidRDefault="004D7CE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016727C" w14:textId="790E812C" w:rsidR="004D7CE4" w:rsidRDefault="004D7CE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832FCEE" w14:textId="3C7E696C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71DEFEE" w14:textId="589F3890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4D7CE4" w14:paraId="477B8368" w14:textId="77777777" w:rsidTr="004D7CE4">
        <w:trPr>
          <w:gridAfter w:val="1"/>
          <w:trHeight w:val="399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2188190" w14:textId="6F49CE77" w:rsidR="004D7CE4" w:rsidRDefault="004D7CE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12F5D83" w14:textId="7D82A97B" w:rsidR="004D7CE4" w:rsidRDefault="004D7CE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1232929" w14:textId="18ACD670" w:rsidR="004D7CE4" w:rsidRDefault="004D7CE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CEEB0B5" w14:textId="39AB38D1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FDED0B" w14:textId="78AF7141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4D7CE4" w14:paraId="011228F9" w14:textId="77777777" w:rsidTr="004D7CE4">
        <w:trPr>
          <w:gridAfter w:val="1"/>
          <w:trHeight w:val="399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86D0066" w14:textId="7D98C7D1" w:rsidR="004D7CE4" w:rsidRDefault="004D7CE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8B53E2B" w14:textId="69368AD8" w:rsidR="004D7CE4" w:rsidRDefault="004D7CE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C1ECDCB" w14:textId="6C796C4A" w:rsidR="004D7CE4" w:rsidRDefault="004D7CE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4C993E0" w14:textId="093C3B56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43ADBE2" w14:textId="66BD0DCF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4D7CE4" w14:paraId="7371166E" w14:textId="77777777" w:rsidTr="004D7CE4">
        <w:trPr>
          <w:gridAfter w:val="1"/>
          <w:trHeight w:val="399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0BA90F4" w14:textId="7DC7A78C" w:rsidR="004D7CE4" w:rsidRDefault="004D7CE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057B8D6" w14:textId="6F738E88" w:rsidR="004D7CE4" w:rsidRDefault="004D7CE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05AA0B4" w14:textId="3F2FEE2B" w:rsidR="004D7CE4" w:rsidRDefault="004D7CE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FD3E900" w14:textId="2CD0BDB7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F9EA01C" w14:textId="5F0AE401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4D7CE4" w14:paraId="3D1B46CB" w14:textId="77777777" w:rsidTr="004D7CE4">
        <w:trPr>
          <w:gridAfter w:val="1"/>
          <w:trHeight w:val="399"/>
        </w:trPr>
        <w:tc>
          <w:tcPr>
            <w:tcW w:w="182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4766602" w14:textId="3FD9E1FD" w:rsidR="004D7CE4" w:rsidRDefault="004D7CE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D3431DE" w14:textId="24BF88C5" w:rsidR="004D7CE4" w:rsidRDefault="004D7CE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669F501" w14:textId="62EEA995" w:rsidR="004D7CE4" w:rsidRDefault="004D7CE4">
            <w:pPr>
              <w:jc w:val="center"/>
              <w:rPr>
                <w:rFonts w:ascii="바탕" w:eastAsia="바탕" w:hAnsi="바탕" w:cs="굴림"/>
                <w:color w:val="010028"/>
                <w:sz w:val="16"/>
                <w:szCs w:val="16"/>
              </w:rPr>
            </w:pPr>
          </w:p>
        </w:tc>
        <w:tc>
          <w:tcPr>
            <w:tcW w:w="15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9E8FBA9" w14:textId="78ECA5EC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A0B4323" w14:textId="29A6450C" w:rsidR="004D7CE4" w:rsidRDefault="004D7CE4">
            <w:pPr>
              <w:jc w:val="center"/>
              <w:rPr>
                <w:rFonts w:ascii="바탕" w:eastAsia="바탕" w:hAnsi="바탕"/>
                <w:color w:val="010028"/>
                <w:sz w:val="16"/>
                <w:szCs w:val="16"/>
              </w:rPr>
            </w:pPr>
          </w:p>
        </w:tc>
      </w:tr>
      <w:tr w:rsidR="004D7CE4" w14:paraId="3D0BF4D9" w14:textId="77777777" w:rsidTr="004D7CE4">
        <w:trPr>
          <w:gridAfter w:val="1"/>
          <w:trHeight w:val="399"/>
        </w:trPr>
        <w:tc>
          <w:tcPr>
            <w:tcW w:w="7220" w:type="dxa"/>
            <w:gridSpan w:val="5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A77B29C" w14:textId="6AB3B001" w:rsidR="004D7CE4" w:rsidRDefault="004D7CE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Attachments:ShipmentReport</w:t>
            </w:r>
          </w:p>
        </w:tc>
      </w:tr>
      <w:tr w:rsidR="004D7CE4" w14:paraId="1CE4565D" w14:textId="77777777" w:rsidTr="004D7CE4">
        <w:trPr>
          <w:trHeight w:val="399"/>
        </w:trPr>
        <w:tc>
          <w:tcPr>
            <w:tcW w:w="0" w:type="auto"/>
            <w:gridSpan w:val="5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BCEB12" w14:textId="77777777" w:rsidR="004D7CE4" w:rsidRDefault="004D7CE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092DAE6" w14:textId="77777777" w:rsidR="004D7CE4" w:rsidRDefault="004D7CE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7870ED18" w14:textId="53386A88" w:rsidR="00D430C3" w:rsidRDefault="00D430C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0BC67C65" w14:textId="5C79A135" w:rsidR="00375C20" w:rsidRPr="007A636D" w:rsidRDefault="00375C20" w:rsidP="0082385E">
      <w:pPr>
        <w:pStyle w:val="1"/>
      </w:pPr>
      <w:bookmarkStart w:id="13" w:name="_Toc137656977"/>
      <w:r>
        <w:lastRenderedPageBreak/>
        <w:t>RemoteHandsReport</w:t>
      </w:r>
      <w:bookmarkEnd w:id="13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4C39B6F7" w14:textId="767574D3" w:rsidR="00A641A7" w:rsidRDefault="00A641A7" w:rsidP="00A641A7">
      <w:pPr>
        <w:pStyle w:val="af3"/>
      </w:pPr>
      <w:r>
        <w:t>Table</w:t>
      </w:r>
      <w:fldSimple w:instr=" SEQ Table \* ARABIC ">
        <w:r w:rsidR="00D00E55">
          <w:rPr>
            <w:noProof/>
          </w:rPr>
          <w:t>6</w:t>
        </w:r>
      </w:fldSimple>
      <w:r>
        <w:rPr>
          <w:lang w:val="en-SG"/>
        </w:rPr>
        <w:t>-</w:t>
      </w:r>
      <w:r w:rsidRPr="007D16D1">
        <w:rPr>
          <w:lang w:val="en-SG"/>
        </w:rPr>
        <w:t>RemoteHandServiceRequests</w:t>
      </w:r>
    </w:p>
    <w:tbl>
      <w:tblPr>
        <w:tblW w:w="11240" w:type="dxa"/>
        <w:tblCellMar>
          <w:top w:w="15" w:type="dxa"/>
          <w:left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9"/>
        <w:gridCol w:w="3372"/>
        <w:gridCol w:w="1697"/>
        <w:gridCol w:w="1159"/>
        <w:gridCol w:w="1777"/>
        <w:gridCol w:w="1460"/>
        <w:gridCol w:w="16"/>
      </w:tblGrid>
      <w:tr w:rsidR="00B02D64" w14:paraId="4343B68D" w14:textId="77777777" w:rsidTr="00B02D64">
        <w:trPr>
          <w:gridAfter w:val="1"/>
          <w:trHeight w:val="459"/>
        </w:trPr>
        <w:tc>
          <w:tcPr>
            <w:tcW w:w="1760" w:type="dxa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4823AE7F" w14:textId="77777777" w:rsidR="00B02D64" w:rsidRDefault="00B02D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bookmarkStart w:id="14" w:name="RHS"/>
            <w:bookmarkStart w:id="15" w:name="_Toc133154364"/>
            <w:bookmarkEnd w:id="14"/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CreatedDateTime</w:t>
            </w:r>
          </w:p>
        </w:tc>
        <w:tc>
          <w:tcPr>
            <w:tcW w:w="338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1BEA0ADE" w14:textId="77777777" w:rsidR="00B02D64" w:rsidRDefault="00B02D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Subject</w:t>
            </w:r>
          </w:p>
        </w:tc>
        <w:tc>
          <w:tcPr>
            <w:tcW w:w="170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CAF9A1F" w14:textId="77777777" w:rsidR="00B02D64" w:rsidRDefault="00B02D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TicketSub-Type</w:t>
            </w:r>
          </w:p>
        </w:tc>
        <w:tc>
          <w:tcPr>
            <w:tcW w:w="11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7B88F4B" w14:textId="77777777" w:rsidR="00B02D64" w:rsidRDefault="00B02D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Requester</w:t>
            </w:r>
          </w:p>
        </w:tc>
        <w:tc>
          <w:tcPr>
            <w:tcW w:w="178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E5E3025" w14:textId="77777777" w:rsidR="00B02D64" w:rsidRDefault="00B02D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ServiceID</w:t>
            </w:r>
          </w:p>
        </w:tc>
        <w:tc>
          <w:tcPr>
            <w:tcW w:w="1460" w:type="dxa"/>
            <w:tcBorders>
              <w:top w:val="single" w:sz="8" w:space="0" w:color="042AA6"/>
              <w:left w:val="nil"/>
              <w:bottom w:val="single" w:sz="8" w:space="0" w:color="042AA6"/>
              <w:right w:val="single" w:sz="8" w:space="0" w:color="042AA6"/>
            </w:tcBorders>
            <w:shd w:val="clear" w:color="000000" w:fill="042AA6"/>
            <w:vAlign w:val="center"/>
            <w:hideMark/>
          </w:tcPr>
          <w:p w14:paraId="7E69FE0A" w14:textId="77777777" w:rsidR="00B02D64" w:rsidRDefault="00B02D64">
            <w:pPr>
              <w:jc w:val="center"/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F2F2F2"/>
                <w:sz w:val="16"/>
                <w:szCs w:val="16"/>
              </w:rPr>
              <w:t>TotalHoursSpent</w:t>
            </w:r>
          </w:p>
        </w:tc>
      </w:tr>
      <w:tr w:rsidR="00B02D64" w14:paraId="242365CE" w14:textId="77777777" w:rsidTr="00B02D64">
        <w:trPr>
          <w:gridAfter w:val="1"/>
          <w:trHeight w:val="399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BF0EE0" w14:textId="13D5EDA9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7AA5E13" w14:textId="110B360D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E7C94D" w14:textId="76255966" w:rsidR="00B02D64" w:rsidRDefault="00B02D64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0229D56" w14:textId="11E3A59A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AFACA95" w14:textId="6554CF0C" w:rsidR="00B02D64" w:rsidRDefault="00B02D64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23A5D8A" w14:textId="0197F1DB" w:rsidR="00B02D64" w:rsidRDefault="00B02D64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</w:tr>
      <w:tr w:rsidR="00B02D64" w14:paraId="1DFC28B2" w14:textId="77777777" w:rsidTr="00B02D64">
        <w:trPr>
          <w:gridAfter w:val="1"/>
          <w:trHeight w:val="399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054E2C" w14:textId="3D2600A7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94F2FB" w14:textId="75F3D2F1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03A70E9" w14:textId="25F06FC6" w:rsidR="00B02D64" w:rsidRDefault="00B02D64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D0A596E" w14:textId="13FCBB1A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115D969" w14:textId="61A28273" w:rsidR="00B02D64" w:rsidRDefault="00B02D64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E423BC8" w14:textId="327363D9" w:rsidR="00B02D64" w:rsidRDefault="00B02D64">
            <w:pPr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</w:tr>
      <w:tr w:rsidR="00B02D64" w14:paraId="3E54D704" w14:textId="77777777" w:rsidTr="00B02D64">
        <w:trPr>
          <w:gridAfter w:val="1"/>
          <w:trHeight w:val="399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DB2019D" w14:textId="0FCA4F28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0F4D2C7" w14:textId="5F4B6468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47081E" w14:textId="6A57D06E" w:rsidR="00B02D64" w:rsidRDefault="00B02D64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F0F28FC" w14:textId="45E40652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3A42D54" w14:textId="57D34304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C6BCAEE" w14:textId="5EBED861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02D64" w14:paraId="54FB0869" w14:textId="77777777" w:rsidTr="00B02D64">
        <w:trPr>
          <w:gridAfter w:val="1"/>
          <w:trHeight w:val="399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57C98407" w14:textId="5A7FD89A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68DAD6A2" w14:textId="75A58434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E68F9BE" w14:textId="69CDAD2F" w:rsidR="00B02D64" w:rsidRDefault="00B02D64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C41AF4A" w14:textId="1279CC4D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EEE6560" w14:textId="659F72D9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AB3F642" w14:textId="3105D69C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02D64" w14:paraId="40C30178" w14:textId="77777777" w:rsidTr="00B02D64">
        <w:trPr>
          <w:gridAfter w:val="1"/>
          <w:trHeight w:val="399"/>
        </w:trPr>
        <w:tc>
          <w:tcPr>
            <w:tcW w:w="1760" w:type="dxa"/>
            <w:tcBorders>
              <w:top w:val="nil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D7E7418" w14:textId="4806E81A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33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37388F4A" w14:textId="4C030795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0FDDEA2B" w14:textId="2B46CCAD" w:rsidR="00B02D64" w:rsidRDefault="00B02D64">
            <w:pPr>
              <w:jc w:val="center"/>
              <w:rPr>
                <w:rFonts w:ascii="Noto Sans" w:eastAsia="맑은 고딕" w:hAnsi="Noto Sans" w:cs="Noto Sans"/>
                <w:color w:val="000000"/>
                <w:sz w:val="16"/>
                <w:szCs w:val="16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4F6D36C2" w14:textId="5626D1C0" w:rsidR="00B02D64" w:rsidRDefault="00B02D64">
            <w:pPr>
              <w:jc w:val="center"/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2BDA80BA" w14:textId="2A49A8D7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788927A6" w14:textId="66DEFDC5" w:rsidR="00B02D64" w:rsidRDefault="00B02D64">
            <w:pPr>
              <w:rPr>
                <w:rFonts w:ascii="Noto Sans" w:eastAsia="맑은 고딕" w:hAnsi="Noto Sans" w:cs="Noto Sans"/>
                <w:color w:val="010028"/>
                <w:sz w:val="16"/>
                <w:szCs w:val="16"/>
              </w:rPr>
            </w:pPr>
          </w:p>
        </w:tc>
      </w:tr>
      <w:tr w:rsidR="00B02D64" w14:paraId="159D0278" w14:textId="77777777" w:rsidTr="00B02D64">
        <w:trPr>
          <w:gridAfter w:val="1"/>
          <w:trHeight w:val="399"/>
        </w:trPr>
        <w:tc>
          <w:tcPr>
            <w:tcW w:w="11240" w:type="dxa"/>
            <w:gridSpan w:val="6"/>
            <w:vMerge w:val="restart"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shd w:val="clear" w:color="auto" w:fill="auto"/>
            <w:vAlign w:val="center"/>
            <w:hideMark/>
          </w:tcPr>
          <w:p w14:paraId="141C1D4E" w14:textId="13BA5B37" w:rsidR="00B02D64" w:rsidRDefault="00B02D6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  <w: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  <w:t>Attachments:RemoteHandsReport</w:t>
            </w:r>
          </w:p>
        </w:tc>
      </w:tr>
      <w:tr w:rsidR="00B02D64" w14:paraId="03D6E644" w14:textId="77777777" w:rsidTr="00B02D64">
        <w:trPr>
          <w:trHeight w:val="399"/>
        </w:trPr>
        <w:tc>
          <w:tcPr>
            <w:tcW w:w="0" w:type="auto"/>
            <w:gridSpan w:val="6"/>
            <w:vMerge/>
            <w:tcBorders>
              <w:top w:val="single" w:sz="8" w:space="0" w:color="042AA6"/>
              <w:left w:val="single" w:sz="8" w:space="0" w:color="042AA6"/>
              <w:bottom w:val="single" w:sz="8" w:space="0" w:color="042AA6"/>
              <w:right w:val="single" w:sz="8" w:space="0" w:color="042AA6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7473DC" w14:textId="77777777" w:rsidR="00B02D64" w:rsidRDefault="00B02D6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8D9696" w14:textId="77777777" w:rsidR="00B02D64" w:rsidRDefault="00B02D64">
            <w:pPr>
              <w:rPr>
                <w:rFonts w:ascii="Noto Sans" w:eastAsia="맑은 고딕" w:hAnsi="Noto Sans" w:cs="Noto Sans"/>
                <w:b/>
                <w:bCs/>
                <w:color w:val="010028"/>
                <w:sz w:val="16"/>
                <w:szCs w:val="16"/>
              </w:rPr>
            </w:pPr>
          </w:p>
        </w:tc>
      </w:tr>
    </w:tbl>
    <w:p w14:paraId="27A81771" w14:textId="64D69DB7" w:rsidR="00D430C3" w:rsidRDefault="00D430C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</w:p>
    <w:p w14:paraId="78034E27" w14:textId="5B9F80BD" w:rsidR="009367E6" w:rsidRPr="00784134" w:rsidRDefault="00847ED8" w:rsidP="00AB41C4">
      <w:pPr>
        <w:pStyle w:val="1"/>
      </w:pPr>
      <w:bookmarkStart w:id="16" w:name="_Toc137656978"/>
      <w:bookmarkStart w:id="17" w:name="_Hlk136447836"/>
      <w:bookmarkEnd w:id="15"/>
      <w:r>
        <w:t>MaintenanceSchedule</w:t>
      </w:r>
      <w:bookmarkEnd w:id="16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17"/>
      <w:r w:rsidR="00C47586">
        <w:t>.</w:t>
      </w:r>
    </w:p>
    <w:p w14:paraId="745C40F1" w14:textId="4BF73DA0" w:rsidR="00DE541F" w:rsidRDefault="00DE541F" w:rsidP="00DE541F">
      <w:pPr>
        <w:pStyle w:val="af3"/>
      </w:pPr>
      <w:r>
        <w:t>Table</w:t>
      </w:r>
      <w:fldSimple w:instr=" SEQ Table \* ARABIC ">
        <w:r w:rsidR="00D00E55">
          <w:rPr>
            <w:noProof/>
          </w:rPr>
          <w:t>7</w:t>
        </w:r>
      </w:fldSimple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p w14:paraId="0A0A641A" w14:textId="10D5FC7B" w:rsidR="009F10E3" w:rsidRDefault="009F10E3">
      <w:pPr>
        <w:rPr>
          <w:rFonts w:eastAsiaTheme="majorEastAsia" w:cs="Arial"/>
          <w:b/>
          <w:caps/>
          <w:kern w:val="32"/>
          <w:sz w:val="22"/>
          <w:szCs w:val="32"/>
          <w:lang w:val="en-GB" w:eastAsia="en-US"/>
        </w:rPr>
      </w:pPr>
      <w:bookmarkStart w:id="18" w:name="_Toc133154369"/>
      <w:bookmarkStart w:id="19" w:name="MaintenanceSchedule"/>
      <w:bookmarkEnd w:id="19"/>
    </w:p>
    <w:p w14:paraId="64D5CD3B" w14:textId="59DBCF00" w:rsidR="009F10E3" w:rsidRPr="00784134" w:rsidRDefault="009F10E3" w:rsidP="009F10E3">
      <w:pPr>
        <w:pStyle w:val="1"/>
      </w:pPr>
      <w:bookmarkStart w:id="20" w:name="_Toc137656979"/>
      <w:r>
        <w:t>PowerUsage</w:t>
      </w:r>
      <w:bookmarkEnd w:id="20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1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1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31C28689" w14:textId="24EDCE04" w:rsidR="00D00E55" w:rsidRDefault="00D00E55" w:rsidP="00D00E55">
      <w:pPr>
        <w:pStyle w:val="af3"/>
      </w:pPr>
      <w:r>
        <w:t>Table</w:t>
      </w:r>
      <w:fldSimple w:instr=" SEQ Table \* ARABIC ">
        <w:r>
          <w:rPr>
            <w:noProof/>
          </w:rPr>
          <w:t>8</w:t>
        </w:r>
      </w:fldSimple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</w:p>
    <w:tbl>
      <w:tblPr>
        <w:tblStyle w:val="ProgressiveBlue"/>
        <w:tblW w:w="0" w:type="auto"/>
        <w:tblLook w:val="06A0" w:firstRow="1" w:lastRow="0" w:firstColumn="1" w:lastColumn="0" w:noHBand="1" w:noVBand="1"/>
      </w:tblPr>
      <w:tblGrid>
        <w:gridCol w:w="3399"/>
        <w:gridCol w:w="2402"/>
        <w:gridCol w:w="2296"/>
      </w:tblGrid>
      <w:tr w:rsidR="00350928" w:rsidRPr="00161E3E" w14:paraId="4EB1F297" w14:textId="77777777" w:rsidTr="00AD67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</w:tcPr>
          <w:p w14:paraId="00F09004" w14:textId="6371E933" w:rsidR="00350928" w:rsidRPr="00093808" w:rsidRDefault="00350928" w:rsidP="00AD6704">
            <w:pPr>
              <w:rPr>
                <w:rFonts w:ascii="Noto Sans" w:hAnsi="Noto Sans" w:cs="Noto Sans"/>
                <w:b w:val="0"/>
                <w:bCs/>
                <w:color w:val="F2F2F2" w:themeColor="background1" w:themeShade="F2"/>
                <w:szCs w:val="20"/>
              </w:rPr>
            </w:pPr>
          </w:p>
        </w:tc>
        <w:tc>
          <w:tcPr>
            <w:tcW w:w="2552" w:type="dxa"/>
          </w:tcPr>
          <w:p w14:paraId="27D1A6F9" w14:textId="28FE209A" w:rsidR="00350928" w:rsidRPr="00161E3E" w:rsidRDefault="0037077D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573" w:type="dxa"/>
          </w:tcPr>
          <w:p w14:paraId="30FF56CE" w14:textId="520535CF" w:rsidR="00350928" w:rsidRPr="00161E3E" w:rsidRDefault="00D074F4" w:rsidP="00AD6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Power</w:t>
            </w:r>
          </w:p>
        </w:tc>
      </w:tr>
      <w:tr w:rsidR="00E444AD" w:rsidRPr="009023EE" w14:paraId="5471D888" w14:textId="77777777" w:rsidTr="00AD6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BB47392" w14:textId="0231EFC5" w:rsidR="00E444AD" w:rsidRPr="00E444AD" w:rsidRDefault="00E444AD" w:rsidP="00E444AD">
            <w:pPr>
              <w:rPr>
                <w:rFonts w:ascii="Noto Sans" w:hAnsi="Noto Sans" w:cs="Noto Sans"/>
              </w:rPr>
            </w:pPr>
            <w:r w:rsidRPr="00E444AD">
              <w:rPr>
                <w:rFonts w:ascii="Noto Sans" w:hAnsi="Noto Sans" w:cs="Noto Sans"/>
              </w:rPr>
              <w:t>TotalPower</w:t>
            </w:r>
            <w:r w:rsidR="009B448C">
              <w:rPr>
                <w:rFonts w:ascii="Noto Sans" w:hAnsi="Noto Sans" w:cs="Noto Sans"/>
              </w:rPr>
              <w:t>Usage</w:t>
            </w:r>
            <w:r w:rsidRPr="00E444AD">
              <w:rPr>
                <w:rFonts w:ascii="Noto Sans" w:hAnsi="Noto Sans" w:cs="Noto Sans"/>
              </w:rPr>
              <w:t>forCustomer</w:t>
            </w:r>
            <w:r w:rsidR="001D1A3D">
              <w:rPr>
                <w:rFonts w:ascii="Noto Sans" w:hAnsi="Noto Sans" w:cs="Noto Sans"/>
              </w:rPr>
              <w:t>XXYY</w:t>
            </w:r>
          </w:p>
        </w:tc>
        <w:tc>
          <w:tcPr>
            <w:tcW w:w="2552" w:type="dxa"/>
          </w:tcPr>
          <w:p w14:paraId="6134B1FE" w14:textId="2291B58E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44AD">
              <w:t>PowerUsageTotal</w:t>
            </w:r>
          </w:p>
        </w:tc>
        <w:tc>
          <w:tcPr>
            <w:tcW w:w="2573" w:type="dxa"/>
          </w:tcPr>
          <w:p w14:paraId="3D9D3E75" w14:textId="4AEED829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5536">
              <w:t>70.32</w:t>
            </w:r>
            <w:r w:rsidR="00A72B9C">
              <w:t>k</w:t>
            </w:r>
            <w:r w:rsidR="008B15D4">
              <w:t>W</w:t>
            </w:r>
          </w:p>
        </w:tc>
      </w:tr>
      <w:tr w:rsidR="00E444AD" w:rsidRPr="009023EE" w14:paraId="663CE3AE" w14:textId="77777777" w:rsidTr="00AD6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E8CC4EE" w14:textId="428E9344" w:rsidR="00E444AD" w:rsidRPr="00E444AD" w:rsidRDefault="00E444AD" w:rsidP="00E444AD">
            <w:pPr>
              <w:rPr>
                <w:rFonts w:ascii="Noto Sans" w:hAnsi="Noto Sans" w:cs="Noto Sans"/>
              </w:rPr>
            </w:pPr>
          </w:p>
        </w:tc>
        <w:tc>
          <w:tcPr>
            <w:tcW w:w="2552" w:type="dxa"/>
          </w:tcPr>
          <w:p w14:paraId="696BAB09" w14:textId="47E772FD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44AD">
              <w:t>SubscribedPower</w:t>
            </w:r>
          </w:p>
        </w:tc>
        <w:tc>
          <w:tcPr>
            <w:tcW w:w="2573" w:type="dxa"/>
          </w:tcPr>
          <w:p w14:paraId="628D6A89" w14:textId="15332270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5536">
              <w:t>81.00KVA</w:t>
            </w:r>
          </w:p>
        </w:tc>
      </w:tr>
      <w:tr w:rsidR="00E444AD" w:rsidRPr="009023EE" w14:paraId="7FBEBC6C" w14:textId="77777777" w:rsidTr="001B41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48F78937" w14:textId="72B46746" w:rsidR="00E444AD" w:rsidRPr="00E444AD" w:rsidRDefault="00E444AD" w:rsidP="00E444AD">
            <w:pPr>
              <w:rPr>
                <w:rFonts w:ascii="Noto Sans" w:hAnsi="Noto Sans" w:cs="Noto Sans"/>
              </w:rPr>
            </w:pPr>
          </w:p>
        </w:tc>
        <w:tc>
          <w:tcPr>
            <w:tcW w:w="2552" w:type="dxa"/>
          </w:tcPr>
          <w:p w14:paraId="5B57D83F" w14:textId="65BCE3F3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44AD">
              <w:t>RemainingPowe</w:t>
            </w:r>
            <w:r w:rsidR="00B60769">
              <w:rPr>
                <w:rFonts w:hint="eastAsia"/>
              </w:rPr>
              <w:t>r</w:t>
            </w:r>
          </w:p>
        </w:tc>
        <w:tc>
          <w:tcPr>
            <w:tcW w:w="2573" w:type="dxa"/>
          </w:tcPr>
          <w:p w14:paraId="540FDDD9" w14:textId="1A81C323" w:rsidR="00E444AD" w:rsidRPr="00E444AD" w:rsidRDefault="00E444AD" w:rsidP="00E444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C5536">
              <w:t>10.68</w:t>
            </w:r>
            <w:r w:rsidR="00CD75BA">
              <w:t>k</w:t>
            </w:r>
            <w:r w:rsidR="008B15D4">
              <w:t>W</w:t>
            </w:r>
          </w:p>
        </w:tc>
      </w:tr>
      <w:tr w:rsidR="00544CA7" w:rsidRPr="009023EE" w14:paraId="724561CE" w14:textId="77777777" w:rsidTr="00544CA7">
        <w:trPr>
          <w:trHeight w:val="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97" w:type="dxa"/>
            <w:gridSpan w:val="3"/>
            <w:tcBorders>
              <w:bottom w:val="single" w:sz="4" w:space="0" w:color="auto"/>
            </w:tcBorders>
          </w:tcPr>
          <w:p w14:paraId="6355EBD6" w14:textId="7F27D1BB" w:rsidR="00544CA7" w:rsidRPr="00EC5536" w:rsidRDefault="00544CA7" w:rsidP="00E444AD">
            <w:r>
              <w:t>Attachments</w:t>
            </w:r>
            <w:r w:rsidR="00E55260">
              <w:rPr>
                <w:b w:val="0"/>
              </w:rPr>
              <w:object w:dxaOrig="1491" w:dyaOrig="991" w14:anchorId="10E8995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74.45pt;height:49.4pt" o:ole="">
                  <v:imagedata r:id="rId13" o:title=""/>
                </v:shape>
                <o:OLEObject Type="Embed" ProgID="Excel.Sheet.8" ShapeID="_x0000_i1026" DrawAspect="Icon" ObjectID="_1756729722" r:id="rId14"/>
              </w:object>
            </w:r>
          </w:p>
        </w:tc>
      </w:tr>
    </w:tbl>
    <w:p w14:paraId="0927B36D" w14:textId="77777777" w:rsidR="00A65B1D" w:rsidRPr="00A65B1D" w:rsidRDefault="00A65B1D" w:rsidP="00A65B1D"/>
    <w:bookmarkEnd w:id="18"/>
    <w:p w14:paraId="561CEB44" w14:textId="2736BCE6" w:rsidR="00BC5528" w:rsidRDefault="00BC5528" w:rsidP="00BC5528">
      <w:pPr>
        <w:pStyle w:val="a2"/>
        <w:keepNext/>
        <w:jc w:val="center"/>
      </w:pPr>
    </w:p>
    <w:sectPr w:rsidR="00BC5528" w:rsidSect="008641FB">
      <w:headerReference w:type="default" r:id="rId15"/>
      <w:footerReference w:type="default" r:id="rId16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92003" w14:textId="77777777" w:rsidR="00EC0B85" w:rsidRDefault="00EC0B85" w:rsidP="007F0A39">
      <w:pPr>
        <w:spacing w:line="240" w:lineRule="auto"/>
      </w:pPr>
      <w:r>
        <w:separator/>
      </w:r>
    </w:p>
  </w:endnote>
  <w:endnote w:type="continuationSeparator" w:id="0">
    <w:p w14:paraId="1D97AA1D" w14:textId="77777777" w:rsidR="00EC0B85" w:rsidRDefault="00EC0B85" w:rsidP="007F0A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FE4FEE73-3D47-43D2-BBBA-A57E414DBA90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523653DB-1ECD-41FF-AD66-4AC81948CAFE}"/>
    <w:embedBold r:id="rId3" w:fontKey="{5E27E074-310F-4090-BF50-72F133EFC6E5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C45B69C8-2741-4987-A537-7257CA79D879}"/>
    <w:embedBold r:id="rId5" w:fontKey="{87F10693-EE88-4AB1-885D-C888F2D762EB}"/>
    <w:embedItalic r:id="rId6" w:fontKey="{70C98699-C61F-4CF3-AEDA-FD693E6100A8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charset w:val="00"/>
    <w:family w:val="swiss"/>
    <w:pitch w:val="variable"/>
    <w:sig w:usb0="E00082FF" w:usb1="4000205F" w:usb2="08000029" w:usb3="00000000" w:csb0="0000019F" w:csb1="00000000"/>
    <w:embedRegular r:id="rId7" w:fontKey="{9840E59E-03C6-458D-A61E-E803E1DF4055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DD54EE0D-25CC-4BA6-A0C1-56BD239E0054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C3D1B" w14:textId="77777777" w:rsidR="00EC0B85" w:rsidRDefault="00EC0B85" w:rsidP="007F0A39">
      <w:pPr>
        <w:spacing w:line="240" w:lineRule="auto"/>
      </w:pPr>
      <w:r>
        <w:separator/>
      </w:r>
    </w:p>
  </w:footnote>
  <w:footnote w:type="continuationSeparator" w:id="0">
    <w:p w14:paraId="2208B859" w14:textId="77777777" w:rsidR="00EC0B85" w:rsidRDefault="00EC0B85" w:rsidP="007F0A3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9264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Picture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7216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64384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0EE8880E" w:rsidR="00886E56" w:rsidRPr="00CA4305" w:rsidRDefault="00B913D9" w:rsidP="00CA4305">
                          <w:pPr>
                            <w:pStyle w:val="a7"/>
                          </w:pPr>
                          <w:fldSimple w:instr=" STYLEREF 1  ">
                            <w:r w:rsidR="00BB4819">
                              <w:rPr>
                                <w:noProof/>
                              </w:rPr>
                              <w:t>RemoteHandsReport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16.2pt;margin-top:318.35pt;width:510.25pt;height:15.6pt;rotation:90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0EE8880E" w:rsidR="00886E56" w:rsidRPr="00CA4305" w:rsidRDefault="00B913D9" w:rsidP="00CA4305">
                    <w:pPr>
                      <w:pStyle w:val="a7"/>
                    </w:pPr>
                    <w:fldSimple w:instr=" STYLEREF 1  ">
                      <w:r w:rsidR="00BB4819">
                        <w:rPr>
                          <w:noProof/>
                        </w:rPr>
                        <w:t>RemoteHandsReport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10E48"/>
    <w:rsid w:val="00011A51"/>
    <w:rsid w:val="00011D7A"/>
    <w:rsid w:val="0001693A"/>
    <w:rsid w:val="00020934"/>
    <w:rsid w:val="00025597"/>
    <w:rsid w:val="00025D22"/>
    <w:rsid w:val="00030D09"/>
    <w:rsid w:val="000446B0"/>
    <w:rsid w:val="00046590"/>
    <w:rsid w:val="000467AA"/>
    <w:rsid w:val="0004761C"/>
    <w:rsid w:val="00050A14"/>
    <w:rsid w:val="00051066"/>
    <w:rsid w:val="000514B5"/>
    <w:rsid w:val="00054C2C"/>
    <w:rsid w:val="000629AC"/>
    <w:rsid w:val="00067B64"/>
    <w:rsid w:val="00067B95"/>
    <w:rsid w:val="00070DF7"/>
    <w:rsid w:val="00072F62"/>
    <w:rsid w:val="0007337D"/>
    <w:rsid w:val="00082198"/>
    <w:rsid w:val="00084116"/>
    <w:rsid w:val="000900C4"/>
    <w:rsid w:val="0009234E"/>
    <w:rsid w:val="00093808"/>
    <w:rsid w:val="0009380C"/>
    <w:rsid w:val="00094420"/>
    <w:rsid w:val="0009745D"/>
    <w:rsid w:val="000A2A1F"/>
    <w:rsid w:val="000A3389"/>
    <w:rsid w:val="000A3E18"/>
    <w:rsid w:val="000B0359"/>
    <w:rsid w:val="000B2E93"/>
    <w:rsid w:val="000B554A"/>
    <w:rsid w:val="000B71AF"/>
    <w:rsid w:val="000C23DD"/>
    <w:rsid w:val="000C77A0"/>
    <w:rsid w:val="000C7FF2"/>
    <w:rsid w:val="000D3FF6"/>
    <w:rsid w:val="000D6D0D"/>
    <w:rsid w:val="000D741B"/>
    <w:rsid w:val="000D76F3"/>
    <w:rsid w:val="000E1BF1"/>
    <w:rsid w:val="000E3094"/>
    <w:rsid w:val="000E63CF"/>
    <w:rsid w:val="000F1070"/>
    <w:rsid w:val="000F2A08"/>
    <w:rsid w:val="000F6404"/>
    <w:rsid w:val="000F7259"/>
    <w:rsid w:val="000F74C1"/>
    <w:rsid w:val="001014B4"/>
    <w:rsid w:val="001026E6"/>
    <w:rsid w:val="0010536F"/>
    <w:rsid w:val="00105A6C"/>
    <w:rsid w:val="00105BB0"/>
    <w:rsid w:val="00112B7B"/>
    <w:rsid w:val="001144B3"/>
    <w:rsid w:val="00114F0D"/>
    <w:rsid w:val="00115484"/>
    <w:rsid w:val="001220A5"/>
    <w:rsid w:val="00130D49"/>
    <w:rsid w:val="0013109A"/>
    <w:rsid w:val="00136EDF"/>
    <w:rsid w:val="001410FC"/>
    <w:rsid w:val="00143247"/>
    <w:rsid w:val="00143BAC"/>
    <w:rsid w:val="00145988"/>
    <w:rsid w:val="0014718F"/>
    <w:rsid w:val="00151A9E"/>
    <w:rsid w:val="00154A2F"/>
    <w:rsid w:val="0015519B"/>
    <w:rsid w:val="00161E3E"/>
    <w:rsid w:val="001629C5"/>
    <w:rsid w:val="001641E7"/>
    <w:rsid w:val="001652D1"/>
    <w:rsid w:val="00166019"/>
    <w:rsid w:val="00176657"/>
    <w:rsid w:val="001820B4"/>
    <w:rsid w:val="001837EB"/>
    <w:rsid w:val="00187C23"/>
    <w:rsid w:val="00190F0E"/>
    <w:rsid w:val="001925FE"/>
    <w:rsid w:val="0019566B"/>
    <w:rsid w:val="001A1037"/>
    <w:rsid w:val="001A26F6"/>
    <w:rsid w:val="001A6FE8"/>
    <w:rsid w:val="001B00D4"/>
    <w:rsid w:val="001B0A2D"/>
    <w:rsid w:val="001B233C"/>
    <w:rsid w:val="001B2BBD"/>
    <w:rsid w:val="001B3B7A"/>
    <w:rsid w:val="001B4191"/>
    <w:rsid w:val="001B60A6"/>
    <w:rsid w:val="001B69A2"/>
    <w:rsid w:val="001B6C74"/>
    <w:rsid w:val="001C33DC"/>
    <w:rsid w:val="001C4915"/>
    <w:rsid w:val="001C5768"/>
    <w:rsid w:val="001C674E"/>
    <w:rsid w:val="001D1A3D"/>
    <w:rsid w:val="001D27A9"/>
    <w:rsid w:val="001E63B5"/>
    <w:rsid w:val="001E649C"/>
    <w:rsid w:val="001E6612"/>
    <w:rsid w:val="001F0B85"/>
    <w:rsid w:val="001F1EE7"/>
    <w:rsid w:val="001F27F8"/>
    <w:rsid w:val="001F4105"/>
    <w:rsid w:val="001F5A16"/>
    <w:rsid w:val="00201A1A"/>
    <w:rsid w:val="00203FB4"/>
    <w:rsid w:val="0022159C"/>
    <w:rsid w:val="002237DD"/>
    <w:rsid w:val="00223C80"/>
    <w:rsid w:val="00223D06"/>
    <w:rsid w:val="002313E6"/>
    <w:rsid w:val="002416AC"/>
    <w:rsid w:val="0024179C"/>
    <w:rsid w:val="00244E40"/>
    <w:rsid w:val="002453B9"/>
    <w:rsid w:val="00245B79"/>
    <w:rsid w:val="0025519E"/>
    <w:rsid w:val="002558DF"/>
    <w:rsid w:val="002576B4"/>
    <w:rsid w:val="00260583"/>
    <w:rsid w:val="00270AE0"/>
    <w:rsid w:val="00275FA9"/>
    <w:rsid w:val="002809C1"/>
    <w:rsid w:val="00280E22"/>
    <w:rsid w:val="00281105"/>
    <w:rsid w:val="002853DC"/>
    <w:rsid w:val="00286A7C"/>
    <w:rsid w:val="00292500"/>
    <w:rsid w:val="00292568"/>
    <w:rsid w:val="00297F44"/>
    <w:rsid w:val="002A2A56"/>
    <w:rsid w:val="002A3620"/>
    <w:rsid w:val="002A52FF"/>
    <w:rsid w:val="002A7A50"/>
    <w:rsid w:val="002B076D"/>
    <w:rsid w:val="002B427B"/>
    <w:rsid w:val="002B5225"/>
    <w:rsid w:val="002B55A9"/>
    <w:rsid w:val="002C4167"/>
    <w:rsid w:val="002C6D60"/>
    <w:rsid w:val="002C6F7F"/>
    <w:rsid w:val="002E02A8"/>
    <w:rsid w:val="002E1B45"/>
    <w:rsid w:val="002E2CBB"/>
    <w:rsid w:val="0030092B"/>
    <w:rsid w:val="00303AA7"/>
    <w:rsid w:val="003148D8"/>
    <w:rsid w:val="00314DEB"/>
    <w:rsid w:val="00320D46"/>
    <w:rsid w:val="00321347"/>
    <w:rsid w:val="00321CF4"/>
    <w:rsid w:val="0033246D"/>
    <w:rsid w:val="0034112D"/>
    <w:rsid w:val="00343150"/>
    <w:rsid w:val="0034661D"/>
    <w:rsid w:val="00350928"/>
    <w:rsid w:val="00350A8C"/>
    <w:rsid w:val="00351956"/>
    <w:rsid w:val="003527CA"/>
    <w:rsid w:val="0035379E"/>
    <w:rsid w:val="00354DEA"/>
    <w:rsid w:val="00357467"/>
    <w:rsid w:val="0035748A"/>
    <w:rsid w:val="003579FD"/>
    <w:rsid w:val="0037077D"/>
    <w:rsid w:val="00374219"/>
    <w:rsid w:val="00375C20"/>
    <w:rsid w:val="00376B22"/>
    <w:rsid w:val="00377821"/>
    <w:rsid w:val="0038285E"/>
    <w:rsid w:val="003850A0"/>
    <w:rsid w:val="00390910"/>
    <w:rsid w:val="00390B50"/>
    <w:rsid w:val="00396D07"/>
    <w:rsid w:val="003A0542"/>
    <w:rsid w:val="003A065C"/>
    <w:rsid w:val="003A3095"/>
    <w:rsid w:val="003A649A"/>
    <w:rsid w:val="003A6A8A"/>
    <w:rsid w:val="003B6783"/>
    <w:rsid w:val="003C1045"/>
    <w:rsid w:val="003C3E40"/>
    <w:rsid w:val="003C40ED"/>
    <w:rsid w:val="003C5609"/>
    <w:rsid w:val="003C5F8D"/>
    <w:rsid w:val="003C6121"/>
    <w:rsid w:val="003C68DC"/>
    <w:rsid w:val="003C7076"/>
    <w:rsid w:val="003D3E34"/>
    <w:rsid w:val="003D7DC7"/>
    <w:rsid w:val="003E090E"/>
    <w:rsid w:val="003E2A6B"/>
    <w:rsid w:val="003E7495"/>
    <w:rsid w:val="003E78AB"/>
    <w:rsid w:val="003F29D5"/>
    <w:rsid w:val="003F4020"/>
    <w:rsid w:val="003F643A"/>
    <w:rsid w:val="003F7737"/>
    <w:rsid w:val="004011C4"/>
    <w:rsid w:val="00402AFD"/>
    <w:rsid w:val="00405370"/>
    <w:rsid w:val="00405ED7"/>
    <w:rsid w:val="00405FDE"/>
    <w:rsid w:val="004120A8"/>
    <w:rsid w:val="00414F14"/>
    <w:rsid w:val="00416047"/>
    <w:rsid w:val="00416934"/>
    <w:rsid w:val="00417FA3"/>
    <w:rsid w:val="00421161"/>
    <w:rsid w:val="00421F6C"/>
    <w:rsid w:val="00423C09"/>
    <w:rsid w:val="0043765D"/>
    <w:rsid w:val="00441B56"/>
    <w:rsid w:val="00445975"/>
    <w:rsid w:val="00454FE6"/>
    <w:rsid w:val="00455360"/>
    <w:rsid w:val="00462137"/>
    <w:rsid w:val="00463CF2"/>
    <w:rsid w:val="00465DE7"/>
    <w:rsid w:val="00465E8F"/>
    <w:rsid w:val="00467CA8"/>
    <w:rsid w:val="004706D2"/>
    <w:rsid w:val="004720CF"/>
    <w:rsid w:val="0047257E"/>
    <w:rsid w:val="0047323A"/>
    <w:rsid w:val="0048551A"/>
    <w:rsid w:val="00485A7D"/>
    <w:rsid w:val="00490062"/>
    <w:rsid w:val="004920D3"/>
    <w:rsid w:val="004932D5"/>
    <w:rsid w:val="004936C5"/>
    <w:rsid w:val="00493ED8"/>
    <w:rsid w:val="00494F9A"/>
    <w:rsid w:val="00495A71"/>
    <w:rsid w:val="004962CC"/>
    <w:rsid w:val="00496718"/>
    <w:rsid w:val="004A34AD"/>
    <w:rsid w:val="004A51CB"/>
    <w:rsid w:val="004A5220"/>
    <w:rsid w:val="004A7485"/>
    <w:rsid w:val="004B07A4"/>
    <w:rsid w:val="004B46D8"/>
    <w:rsid w:val="004C175E"/>
    <w:rsid w:val="004C57E8"/>
    <w:rsid w:val="004C59FB"/>
    <w:rsid w:val="004C63C2"/>
    <w:rsid w:val="004C7D5F"/>
    <w:rsid w:val="004D042A"/>
    <w:rsid w:val="004D5B40"/>
    <w:rsid w:val="004D7CE4"/>
    <w:rsid w:val="004E52E7"/>
    <w:rsid w:val="004E651E"/>
    <w:rsid w:val="004E7BA9"/>
    <w:rsid w:val="004F1AAC"/>
    <w:rsid w:val="004F2931"/>
    <w:rsid w:val="004F6D8F"/>
    <w:rsid w:val="0050020C"/>
    <w:rsid w:val="00500B16"/>
    <w:rsid w:val="00501A12"/>
    <w:rsid w:val="005061F6"/>
    <w:rsid w:val="00513F4C"/>
    <w:rsid w:val="00515DD5"/>
    <w:rsid w:val="00517051"/>
    <w:rsid w:val="0052485A"/>
    <w:rsid w:val="00524BA5"/>
    <w:rsid w:val="00525287"/>
    <w:rsid w:val="00527CAE"/>
    <w:rsid w:val="00530CE4"/>
    <w:rsid w:val="005348FF"/>
    <w:rsid w:val="00534D72"/>
    <w:rsid w:val="0053614C"/>
    <w:rsid w:val="00543883"/>
    <w:rsid w:val="00543B83"/>
    <w:rsid w:val="00544CA7"/>
    <w:rsid w:val="00544E68"/>
    <w:rsid w:val="005502DE"/>
    <w:rsid w:val="00550C76"/>
    <w:rsid w:val="00552A93"/>
    <w:rsid w:val="00553C99"/>
    <w:rsid w:val="00557ACD"/>
    <w:rsid w:val="005710CD"/>
    <w:rsid w:val="00572F06"/>
    <w:rsid w:val="0057647A"/>
    <w:rsid w:val="00584762"/>
    <w:rsid w:val="0058556B"/>
    <w:rsid w:val="00587A4B"/>
    <w:rsid w:val="00593415"/>
    <w:rsid w:val="0059682B"/>
    <w:rsid w:val="00596AEF"/>
    <w:rsid w:val="005A0823"/>
    <w:rsid w:val="005A26F9"/>
    <w:rsid w:val="005B1C21"/>
    <w:rsid w:val="005B3BD2"/>
    <w:rsid w:val="005B7387"/>
    <w:rsid w:val="005B7521"/>
    <w:rsid w:val="005C3BFF"/>
    <w:rsid w:val="005C6AC2"/>
    <w:rsid w:val="005E1BAD"/>
    <w:rsid w:val="005E2023"/>
    <w:rsid w:val="00601898"/>
    <w:rsid w:val="00605192"/>
    <w:rsid w:val="006116E6"/>
    <w:rsid w:val="0061246B"/>
    <w:rsid w:val="00612CD3"/>
    <w:rsid w:val="00612E30"/>
    <w:rsid w:val="00616517"/>
    <w:rsid w:val="00617022"/>
    <w:rsid w:val="0062227B"/>
    <w:rsid w:val="006274F7"/>
    <w:rsid w:val="00627F74"/>
    <w:rsid w:val="006301A1"/>
    <w:rsid w:val="00636189"/>
    <w:rsid w:val="00640A1B"/>
    <w:rsid w:val="006410E9"/>
    <w:rsid w:val="006431E8"/>
    <w:rsid w:val="0064608D"/>
    <w:rsid w:val="00647BB5"/>
    <w:rsid w:val="00650E40"/>
    <w:rsid w:val="00651126"/>
    <w:rsid w:val="00660E5B"/>
    <w:rsid w:val="00666FD9"/>
    <w:rsid w:val="00670081"/>
    <w:rsid w:val="00672087"/>
    <w:rsid w:val="006763C9"/>
    <w:rsid w:val="00680F1E"/>
    <w:rsid w:val="0068156D"/>
    <w:rsid w:val="00683252"/>
    <w:rsid w:val="006857DD"/>
    <w:rsid w:val="00693F52"/>
    <w:rsid w:val="00694F69"/>
    <w:rsid w:val="006960AB"/>
    <w:rsid w:val="00696B3A"/>
    <w:rsid w:val="006A179D"/>
    <w:rsid w:val="006A2FA1"/>
    <w:rsid w:val="006B34AF"/>
    <w:rsid w:val="006B3DD1"/>
    <w:rsid w:val="006B608D"/>
    <w:rsid w:val="006C1E2F"/>
    <w:rsid w:val="006C2296"/>
    <w:rsid w:val="006C35AF"/>
    <w:rsid w:val="006C5F4F"/>
    <w:rsid w:val="006D660D"/>
    <w:rsid w:val="006E1328"/>
    <w:rsid w:val="006E2713"/>
    <w:rsid w:val="006E47CB"/>
    <w:rsid w:val="006F0FA7"/>
    <w:rsid w:val="006F2694"/>
    <w:rsid w:val="006F344A"/>
    <w:rsid w:val="006F363E"/>
    <w:rsid w:val="006F6207"/>
    <w:rsid w:val="006F6FBB"/>
    <w:rsid w:val="0070490C"/>
    <w:rsid w:val="00712A04"/>
    <w:rsid w:val="00712E5D"/>
    <w:rsid w:val="00714276"/>
    <w:rsid w:val="0071575B"/>
    <w:rsid w:val="00715C5A"/>
    <w:rsid w:val="00717134"/>
    <w:rsid w:val="00721CD8"/>
    <w:rsid w:val="00732654"/>
    <w:rsid w:val="007353A6"/>
    <w:rsid w:val="00741B1D"/>
    <w:rsid w:val="007459EA"/>
    <w:rsid w:val="0075253E"/>
    <w:rsid w:val="00752847"/>
    <w:rsid w:val="0075712A"/>
    <w:rsid w:val="00760127"/>
    <w:rsid w:val="007610FB"/>
    <w:rsid w:val="00761845"/>
    <w:rsid w:val="007622B5"/>
    <w:rsid w:val="007754C0"/>
    <w:rsid w:val="00784134"/>
    <w:rsid w:val="0078543B"/>
    <w:rsid w:val="00785E1D"/>
    <w:rsid w:val="007862BC"/>
    <w:rsid w:val="0079021B"/>
    <w:rsid w:val="0079132E"/>
    <w:rsid w:val="00791CC8"/>
    <w:rsid w:val="0079210E"/>
    <w:rsid w:val="00795328"/>
    <w:rsid w:val="0079639C"/>
    <w:rsid w:val="00797A0C"/>
    <w:rsid w:val="007A0F25"/>
    <w:rsid w:val="007A202B"/>
    <w:rsid w:val="007A636D"/>
    <w:rsid w:val="007A77FB"/>
    <w:rsid w:val="007B0965"/>
    <w:rsid w:val="007B1C57"/>
    <w:rsid w:val="007B3D97"/>
    <w:rsid w:val="007B7F50"/>
    <w:rsid w:val="007C036F"/>
    <w:rsid w:val="007C2083"/>
    <w:rsid w:val="007C5048"/>
    <w:rsid w:val="007C5915"/>
    <w:rsid w:val="007D5834"/>
    <w:rsid w:val="007D60F9"/>
    <w:rsid w:val="007D713E"/>
    <w:rsid w:val="007E13E1"/>
    <w:rsid w:val="007E211E"/>
    <w:rsid w:val="007E3BD4"/>
    <w:rsid w:val="007E49E7"/>
    <w:rsid w:val="007E4D31"/>
    <w:rsid w:val="007F0A39"/>
    <w:rsid w:val="007F0AAE"/>
    <w:rsid w:val="007F0F4E"/>
    <w:rsid w:val="007F0FBB"/>
    <w:rsid w:val="007F3E88"/>
    <w:rsid w:val="007F6B7F"/>
    <w:rsid w:val="00801D61"/>
    <w:rsid w:val="0080759B"/>
    <w:rsid w:val="00814762"/>
    <w:rsid w:val="00816CA3"/>
    <w:rsid w:val="00817CAE"/>
    <w:rsid w:val="00821BDB"/>
    <w:rsid w:val="0082385E"/>
    <w:rsid w:val="00834FC2"/>
    <w:rsid w:val="00843493"/>
    <w:rsid w:val="00843560"/>
    <w:rsid w:val="00844412"/>
    <w:rsid w:val="00847701"/>
    <w:rsid w:val="00847713"/>
    <w:rsid w:val="00847ED8"/>
    <w:rsid w:val="00862394"/>
    <w:rsid w:val="00863C72"/>
    <w:rsid w:val="008641FB"/>
    <w:rsid w:val="00873E6C"/>
    <w:rsid w:val="00877516"/>
    <w:rsid w:val="00886E56"/>
    <w:rsid w:val="008872A2"/>
    <w:rsid w:val="008915E7"/>
    <w:rsid w:val="00896D9C"/>
    <w:rsid w:val="00897E96"/>
    <w:rsid w:val="008A0BE3"/>
    <w:rsid w:val="008A1153"/>
    <w:rsid w:val="008A2827"/>
    <w:rsid w:val="008B148D"/>
    <w:rsid w:val="008B15D4"/>
    <w:rsid w:val="008B33EC"/>
    <w:rsid w:val="008B6F32"/>
    <w:rsid w:val="008B78A5"/>
    <w:rsid w:val="008C1E7E"/>
    <w:rsid w:val="008C5B2E"/>
    <w:rsid w:val="008C5E47"/>
    <w:rsid w:val="008C6CD9"/>
    <w:rsid w:val="008D17D8"/>
    <w:rsid w:val="008D3093"/>
    <w:rsid w:val="008D5D8E"/>
    <w:rsid w:val="008E07AC"/>
    <w:rsid w:val="008E161A"/>
    <w:rsid w:val="008F048F"/>
    <w:rsid w:val="008F2795"/>
    <w:rsid w:val="009023EE"/>
    <w:rsid w:val="00906123"/>
    <w:rsid w:val="0091392C"/>
    <w:rsid w:val="00914FA9"/>
    <w:rsid w:val="00916137"/>
    <w:rsid w:val="00917C90"/>
    <w:rsid w:val="0092122E"/>
    <w:rsid w:val="009213E4"/>
    <w:rsid w:val="00924BC2"/>
    <w:rsid w:val="00925563"/>
    <w:rsid w:val="0093006F"/>
    <w:rsid w:val="009324B6"/>
    <w:rsid w:val="00933CA9"/>
    <w:rsid w:val="009341E9"/>
    <w:rsid w:val="009367E6"/>
    <w:rsid w:val="0094295B"/>
    <w:rsid w:val="00945E46"/>
    <w:rsid w:val="00946BFE"/>
    <w:rsid w:val="00946D4A"/>
    <w:rsid w:val="00951160"/>
    <w:rsid w:val="00954A8A"/>
    <w:rsid w:val="00955D91"/>
    <w:rsid w:val="00961DFD"/>
    <w:rsid w:val="009638C5"/>
    <w:rsid w:val="009671BE"/>
    <w:rsid w:val="0097121A"/>
    <w:rsid w:val="009723C7"/>
    <w:rsid w:val="00972685"/>
    <w:rsid w:val="009729D2"/>
    <w:rsid w:val="0097647E"/>
    <w:rsid w:val="00977984"/>
    <w:rsid w:val="009836E3"/>
    <w:rsid w:val="009853BD"/>
    <w:rsid w:val="00987A1D"/>
    <w:rsid w:val="009911C2"/>
    <w:rsid w:val="00994A23"/>
    <w:rsid w:val="009A1DDC"/>
    <w:rsid w:val="009A3DF2"/>
    <w:rsid w:val="009A44C3"/>
    <w:rsid w:val="009A5F48"/>
    <w:rsid w:val="009B4010"/>
    <w:rsid w:val="009B448C"/>
    <w:rsid w:val="009B5236"/>
    <w:rsid w:val="009B63E2"/>
    <w:rsid w:val="009C1181"/>
    <w:rsid w:val="009C31D0"/>
    <w:rsid w:val="009C6FB2"/>
    <w:rsid w:val="009D51A5"/>
    <w:rsid w:val="009D6170"/>
    <w:rsid w:val="009D6A45"/>
    <w:rsid w:val="009E13F2"/>
    <w:rsid w:val="009E6D18"/>
    <w:rsid w:val="009E6EC9"/>
    <w:rsid w:val="009F10E3"/>
    <w:rsid w:val="009F1222"/>
    <w:rsid w:val="009F4EF6"/>
    <w:rsid w:val="009F57D9"/>
    <w:rsid w:val="009F5BD0"/>
    <w:rsid w:val="00A033B7"/>
    <w:rsid w:val="00A061B9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6F88"/>
    <w:rsid w:val="00A349F0"/>
    <w:rsid w:val="00A34D44"/>
    <w:rsid w:val="00A35DF4"/>
    <w:rsid w:val="00A3694A"/>
    <w:rsid w:val="00A440B3"/>
    <w:rsid w:val="00A46755"/>
    <w:rsid w:val="00A5025B"/>
    <w:rsid w:val="00A520B8"/>
    <w:rsid w:val="00A53465"/>
    <w:rsid w:val="00A551EA"/>
    <w:rsid w:val="00A57170"/>
    <w:rsid w:val="00A57E5D"/>
    <w:rsid w:val="00A610CB"/>
    <w:rsid w:val="00A62248"/>
    <w:rsid w:val="00A641A7"/>
    <w:rsid w:val="00A65908"/>
    <w:rsid w:val="00A65B1D"/>
    <w:rsid w:val="00A673A5"/>
    <w:rsid w:val="00A72B9C"/>
    <w:rsid w:val="00A747D9"/>
    <w:rsid w:val="00A766D6"/>
    <w:rsid w:val="00A828B7"/>
    <w:rsid w:val="00A85E69"/>
    <w:rsid w:val="00A85FF7"/>
    <w:rsid w:val="00A86434"/>
    <w:rsid w:val="00A87020"/>
    <w:rsid w:val="00A874D3"/>
    <w:rsid w:val="00A903B3"/>
    <w:rsid w:val="00A90583"/>
    <w:rsid w:val="00A93264"/>
    <w:rsid w:val="00A939C9"/>
    <w:rsid w:val="00A94055"/>
    <w:rsid w:val="00A9598A"/>
    <w:rsid w:val="00AA2135"/>
    <w:rsid w:val="00AA5C0F"/>
    <w:rsid w:val="00AA796D"/>
    <w:rsid w:val="00AB2BE4"/>
    <w:rsid w:val="00AB41C4"/>
    <w:rsid w:val="00AB7245"/>
    <w:rsid w:val="00AD6CCE"/>
    <w:rsid w:val="00AE2B8E"/>
    <w:rsid w:val="00AF162C"/>
    <w:rsid w:val="00AF1866"/>
    <w:rsid w:val="00AF29A5"/>
    <w:rsid w:val="00AF42F5"/>
    <w:rsid w:val="00AF54EC"/>
    <w:rsid w:val="00AF5554"/>
    <w:rsid w:val="00AF5D4C"/>
    <w:rsid w:val="00AF5DED"/>
    <w:rsid w:val="00B00444"/>
    <w:rsid w:val="00B019B0"/>
    <w:rsid w:val="00B02D64"/>
    <w:rsid w:val="00B03866"/>
    <w:rsid w:val="00B03C88"/>
    <w:rsid w:val="00B04CFC"/>
    <w:rsid w:val="00B102FE"/>
    <w:rsid w:val="00B11ABA"/>
    <w:rsid w:val="00B1397F"/>
    <w:rsid w:val="00B22B85"/>
    <w:rsid w:val="00B22C54"/>
    <w:rsid w:val="00B23C97"/>
    <w:rsid w:val="00B23D78"/>
    <w:rsid w:val="00B269B7"/>
    <w:rsid w:val="00B2728D"/>
    <w:rsid w:val="00B31F8D"/>
    <w:rsid w:val="00B3271C"/>
    <w:rsid w:val="00B34F88"/>
    <w:rsid w:val="00B41841"/>
    <w:rsid w:val="00B50C23"/>
    <w:rsid w:val="00B57D2F"/>
    <w:rsid w:val="00B60769"/>
    <w:rsid w:val="00B709C3"/>
    <w:rsid w:val="00B7185B"/>
    <w:rsid w:val="00B85391"/>
    <w:rsid w:val="00B858A3"/>
    <w:rsid w:val="00B9112D"/>
    <w:rsid w:val="00B913D9"/>
    <w:rsid w:val="00B91B75"/>
    <w:rsid w:val="00B94D42"/>
    <w:rsid w:val="00BA4265"/>
    <w:rsid w:val="00BB0937"/>
    <w:rsid w:val="00BB4188"/>
    <w:rsid w:val="00BB4819"/>
    <w:rsid w:val="00BB5E2C"/>
    <w:rsid w:val="00BC48D4"/>
    <w:rsid w:val="00BC5528"/>
    <w:rsid w:val="00BC59D5"/>
    <w:rsid w:val="00BC7A0C"/>
    <w:rsid w:val="00BD232D"/>
    <w:rsid w:val="00BD4FB4"/>
    <w:rsid w:val="00BD52B9"/>
    <w:rsid w:val="00BD6F6F"/>
    <w:rsid w:val="00BE3328"/>
    <w:rsid w:val="00BE3E6D"/>
    <w:rsid w:val="00BE3F1B"/>
    <w:rsid w:val="00BE60C9"/>
    <w:rsid w:val="00BF210A"/>
    <w:rsid w:val="00C001AC"/>
    <w:rsid w:val="00C019C6"/>
    <w:rsid w:val="00C0566D"/>
    <w:rsid w:val="00C06A53"/>
    <w:rsid w:val="00C076DC"/>
    <w:rsid w:val="00C07749"/>
    <w:rsid w:val="00C1021E"/>
    <w:rsid w:val="00C12256"/>
    <w:rsid w:val="00C14611"/>
    <w:rsid w:val="00C1692E"/>
    <w:rsid w:val="00C17A8B"/>
    <w:rsid w:val="00C25227"/>
    <w:rsid w:val="00C2651B"/>
    <w:rsid w:val="00C33652"/>
    <w:rsid w:val="00C43E57"/>
    <w:rsid w:val="00C447B3"/>
    <w:rsid w:val="00C45091"/>
    <w:rsid w:val="00C462E2"/>
    <w:rsid w:val="00C47586"/>
    <w:rsid w:val="00C5414F"/>
    <w:rsid w:val="00C56D70"/>
    <w:rsid w:val="00C56E92"/>
    <w:rsid w:val="00C623D5"/>
    <w:rsid w:val="00C62F73"/>
    <w:rsid w:val="00C66FDA"/>
    <w:rsid w:val="00C70FEE"/>
    <w:rsid w:val="00C72851"/>
    <w:rsid w:val="00C7580F"/>
    <w:rsid w:val="00C81031"/>
    <w:rsid w:val="00C81CEC"/>
    <w:rsid w:val="00C82360"/>
    <w:rsid w:val="00C85998"/>
    <w:rsid w:val="00C9104B"/>
    <w:rsid w:val="00C91173"/>
    <w:rsid w:val="00C9356F"/>
    <w:rsid w:val="00C97F5A"/>
    <w:rsid w:val="00CA01AE"/>
    <w:rsid w:val="00CA30BD"/>
    <w:rsid w:val="00CA4305"/>
    <w:rsid w:val="00CA4347"/>
    <w:rsid w:val="00CB24BD"/>
    <w:rsid w:val="00CB736F"/>
    <w:rsid w:val="00CC14F3"/>
    <w:rsid w:val="00CC58EB"/>
    <w:rsid w:val="00CC67DB"/>
    <w:rsid w:val="00CD0693"/>
    <w:rsid w:val="00CD5CBC"/>
    <w:rsid w:val="00CD75BA"/>
    <w:rsid w:val="00CF3A91"/>
    <w:rsid w:val="00CF619C"/>
    <w:rsid w:val="00D00E55"/>
    <w:rsid w:val="00D0574F"/>
    <w:rsid w:val="00D074F4"/>
    <w:rsid w:val="00D173DB"/>
    <w:rsid w:val="00D26C14"/>
    <w:rsid w:val="00D319DE"/>
    <w:rsid w:val="00D3307E"/>
    <w:rsid w:val="00D34016"/>
    <w:rsid w:val="00D37C87"/>
    <w:rsid w:val="00D430C3"/>
    <w:rsid w:val="00D4372B"/>
    <w:rsid w:val="00D44F8D"/>
    <w:rsid w:val="00D47786"/>
    <w:rsid w:val="00D52478"/>
    <w:rsid w:val="00D6091B"/>
    <w:rsid w:val="00D63C01"/>
    <w:rsid w:val="00D64F85"/>
    <w:rsid w:val="00D65A4F"/>
    <w:rsid w:val="00D70C68"/>
    <w:rsid w:val="00D7569D"/>
    <w:rsid w:val="00D75DA3"/>
    <w:rsid w:val="00D834D6"/>
    <w:rsid w:val="00D83855"/>
    <w:rsid w:val="00D839C3"/>
    <w:rsid w:val="00D863C3"/>
    <w:rsid w:val="00D91FA0"/>
    <w:rsid w:val="00D93793"/>
    <w:rsid w:val="00D9786C"/>
    <w:rsid w:val="00DA10D1"/>
    <w:rsid w:val="00DA5C4D"/>
    <w:rsid w:val="00DA61FC"/>
    <w:rsid w:val="00DB192A"/>
    <w:rsid w:val="00DB3C0F"/>
    <w:rsid w:val="00DB706D"/>
    <w:rsid w:val="00DC19DB"/>
    <w:rsid w:val="00DC1F36"/>
    <w:rsid w:val="00DC214A"/>
    <w:rsid w:val="00DC3C31"/>
    <w:rsid w:val="00DC4941"/>
    <w:rsid w:val="00DC4A3F"/>
    <w:rsid w:val="00DD0DA3"/>
    <w:rsid w:val="00DD4033"/>
    <w:rsid w:val="00DD646C"/>
    <w:rsid w:val="00DE0128"/>
    <w:rsid w:val="00DE0A69"/>
    <w:rsid w:val="00DE253A"/>
    <w:rsid w:val="00DE2664"/>
    <w:rsid w:val="00DE541F"/>
    <w:rsid w:val="00DE7689"/>
    <w:rsid w:val="00DF13D0"/>
    <w:rsid w:val="00DF2078"/>
    <w:rsid w:val="00E042CF"/>
    <w:rsid w:val="00E14AB8"/>
    <w:rsid w:val="00E151A5"/>
    <w:rsid w:val="00E17E45"/>
    <w:rsid w:val="00E214D0"/>
    <w:rsid w:val="00E35197"/>
    <w:rsid w:val="00E40A8E"/>
    <w:rsid w:val="00E444AD"/>
    <w:rsid w:val="00E4548D"/>
    <w:rsid w:val="00E47A27"/>
    <w:rsid w:val="00E51416"/>
    <w:rsid w:val="00E55260"/>
    <w:rsid w:val="00E6711A"/>
    <w:rsid w:val="00E7222B"/>
    <w:rsid w:val="00E77976"/>
    <w:rsid w:val="00E77A58"/>
    <w:rsid w:val="00E87A32"/>
    <w:rsid w:val="00E87CBD"/>
    <w:rsid w:val="00E9127C"/>
    <w:rsid w:val="00E91793"/>
    <w:rsid w:val="00E919E6"/>
    <w:rsid w:val="00EA1B43"/>
    <w:rsid w:val="00EA27C5"/>
    <w:rsid w:val="00EB16B9"/>
    <w:rsid w:val="00EB6607"/>
    <w:rsid w:val="00EC0B85"/>
    <w:rsid w:val="00EC1115"/>
    <w:rsid w:val="00EC3100"/>
    <w:rsid w:val="00EC6EE8"/>
    <w:rsid w:val="00ED2E67"/>
    <w:rsid w:val="00ED3F9E"/>
    <w:rsid w:val="00ED4299"/>
    <w:rsid w:val="00EE7C1B"/>
    <w:rsid w:val="00EE7F5C"/>
    <w:rsid w:val="00EF224A"/>
    <w:rsid w:val="00EF299A"/>
    <w:rsid w:val="00EF48DC"/>
    <w:rsid w:val="00EF4C94"/>
    <w:rsid w:val="00EF6443"/>
    <w:rsid w:val="00EF7955"/>
    <w:rsid w:val="00EF7BFF"/>
    <w:rsid w:val="00F017DC"/>
    <w:rsid w:val="00F01A9B"/>
    <w:rsid w:val="00F05DA4"/>
    <w:rsid w:val="00F071AE"/>
    <w:rsid w:val="00F13AAD"/>
    <w:rsid w:val="00F14555"/>
    <w:rsid w:val="00F20899"/>
    <w:rsid w:val="00F25377"/>
    <w:rsid w:val="00F25D6F"/>
    <w:rsid w:val="00F2733F"/>
    <w:rsid w:val="00F31976"/>
    <w:rsid w:val="00F32318"/>
    <w:rsid w:val="00F37044"/>
    <w:rsid w:val="00F37ADF"/>
    <w:rsid w:val="00F40CB0"/>
    <w:rsid w:val="00F44BD9"/>
    <w:rsid w:val="00F46734"/>
    <w:rsid w:val="00F469F1"/>
    <w:rsid w:val="00F53398"/>
    <w:rsid w:val="00F533B3"/>
    <w:rsid w:val="00F5386E"/>
    <w:rsid w:val="00F564D8"/>
    <w:rsid w:val="00F61B54"/>
    <w:rsid w:val="00F6335C"/>
    <w:rsid w:val="00F65434"/>
    <w:rsid w:val="00F6654C"/>
    <w:rsid w:val="00F675E5"/>
    <w:rsid w:val="00F713E0"/>
    <w:rsid w:val="00F71549"/>
    <w:rsid w:val="00F75238"/>
    <w:rsid w:val="00F779DF"/>
    <w:rsid w:val="00F80F68"/>
    <w:rsid w:val="00FA33CA"/>
    <w:rsid w:val="00FB138B"/>
    <w:rsid w:val="00FB2408"/>
    <w:rsid w:val="00FB363F"/>
    <w:rsid w:val="00FB373A"/>
    <w:rsid w:val="00FB4257"/>
    <w:rsid w:val="00FB6319"/>
    <w:rsid w:val="00FC02F2"/>
    <w:rsid w:val="00FC2E2C"/>
    <w:rsid w:val="00FC578D"/>
    <w:rsid w:val="00FD37C8"/>
    <w:rsid w:val="00FD4BB3"/>
    <w:rsid w:val="00FD50E2"/>
    <w:rsid w:val="00FD5E38"/>
    <w:rsid w:val="00FD6B02"/>
    <w:rsid w:val="00FD6C4F"/>
    <w:rsid w:val="00FE56CF"/>
    <w:rsid w:val="00FE60F9"/>
    <w:rsid w:val="00FE7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oleObject" Target="embeddings/Microsoft_Excel_97-2003_Worksheet.xls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250</TotalTime>
  <Pages>6</Pages>
  <Words>653</Words>
  <Characters>3724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52</cp:revision>
  <cp:lastPrinted>2023-04-23T13:35:00Z</cp:lastPrinted>
  <dcterms:created xsi:type="dcterms:W3CDTF">2023-06-15T04:32:00Z</dcterms:created>
  <dcterms:modified xsi:type="dcterms:W3CDTF">2023-09-20T06:42:00Z</dcterms:modified>
</cp:coreProperties>
</file>