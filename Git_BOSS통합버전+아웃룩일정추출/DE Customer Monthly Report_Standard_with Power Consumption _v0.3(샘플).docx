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7B0C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7B0C81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7B0C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7B0C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7B0C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7B0C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7B0C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7B0C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7B0C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7B0C81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3EC19802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30523057" w14:textId="77777777" w:rsidR="00175CE6" w:rsidRPr="00175CE6" w:rsidRDefault="00175CE6" w:rsidP="00175CE6">
      <w:pPr>
        <w:rPr>
          <w:lang w:val="en-SG"/>
        </w:rPr>
      </w:pPr>
      <w:bookmarkStart w:id="3" w:name="SLA"/>
      <w:bookmarkEnd w:id="3"/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tbl>
      <w:tblPr>
        <w:tblW w:w="87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2"/>
        <w:gridCol w:w="641"/>
        <w:gridCol w:w="641"/>
        <w:gridCol w:w="641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</w:tblGrid>
      <w:tr w:rsidR="00EF4223" w14:paraId="55FAFD1F" w14:textId="77777777" w:rsidTr="00EF4223">
        <w:trPr>
          <w:trHeight w:val="459"/>
        </w:trPr>
        <w:tc>
          <w:tcPr>
            <w:tcW w:w="8780" w:type="dxa"/>
            <w:gridSpan w:val="13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1ACB6E" w14:textId="7B137C18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DataCenter-location</w:t>
            </w:r>
          </w:p>
        </w:tc>
      </w:tr>
      <w:tr w:rsidR="00EF4223" w14:paraId="63A46F57" w14:textId="77777777" w:rsidTr="00EF4223">
        <w:trPr>
          <w:trHeight w:val="459"/>
        </w:trPr>
        <w:tc>
          <w:tcPr>
            <w:tcW w:w="11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CD7704" w14:textId="7107133D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Monthin2023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1D5B8562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Jan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5B18CB87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Feb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6144EC75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C302C5B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4F226F75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771AB185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5619293C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1E4FCE9F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Aug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76B66BD8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Sep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4F54459D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6EFF7385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58FFAD33" w14:textId="7777777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</w:t>
            </w:r>
          </w:p>
        </w:tc>
      </w:tr>
      <w:tr w:rsidR="00EF4223" w14:paraId="3728E3A0" w14:textId="77777777" w:rsidTr="00EF4223">
        <w:trPr>
          <w:trHeight w:val="459"/>
        </w:trPr>
        <w:tc>
          <w:tcPr>
            <w:tcW w:w="11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505970" w14:textId="5D8BFDB4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Ave.Temp(°C)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83E8B1" w14:textId="74917293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82A152" w14:textId="1B47A6E5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73AA85" w14:textId="215753A6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25.05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618118" w14:textId="2E30C340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A221DB" w14:textId="0449998E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F98182" w14:textId="1694886C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EA45D8" w14:textId="1AB74897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8665B4" w14:textId="3B7E8C20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F89C82" w14:textId="00D26B5D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98F348" w14:textId="236D8A0E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B9D2A5" w14:textId="3C560890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D2D457" w14:textId="6F07F02E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</w:tr>
      <w:tr w:rsidR="00EF4223" w14:paraId="51B926EE" w14:textId="77777777" w:rsidTr="00EF4223">
        <w:trPr>
          <w:trHeight w:val="459"/>
        </w:trPr>
        <w:tc>
          <w:tcPr>
            <w:tcW w:w="11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B138AF" w14:textId="7CE13B71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Ave.Hum(%)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D856F5" w14:textId="42E4BDC5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34.04%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8CD67C" w14:textId="29F903C2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0D38F4" w14:textId="3A3E75CC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36.68%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4E9D51" w14:textId="0939EEAD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F5FA80" w14:textId="48DF8227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7E4AF" w14:textId="4190E903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2CBB6F" w14:textId="3358C8D2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1F4B18" w14:textId="1EBB0372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90B347" w14:textId="077FE07E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3AA9A5" w14:textId="4FD3FE77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8B0CA4" w14:textId="12D5FA05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70A00E" w14:textId="36558ECB" w:rsidR="00EF4223" w:rsidRDefault="00EF4223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</w:tr>
      <w:tr w:rsidR="00EF4223" w14:paraId="7020D971" w14:textId="77777777" w:rsidTr="00EF4223">
        <w:trPr>
          <w:trHeight w:val="459"/>
        </w:trPr>
        <w:tc>
          <w:tcPr>
            <w:tcW w:w="11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1768B4" w14:textId="0B53C256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189EF9" w14:textId="275326C0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97B1A4" w14:textId="3C024E7F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86ABBB" w14:textId="3F8A2133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7705E3" w14:textId="31286ACF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9D750" w14:textId="76965366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361005" w14:textId="000A65D9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11889B" w14:textId="29F1D7A0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B24E4B" w14:textId="3DE9EBE5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25EA1" w14:textId="520B7E57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4EF9F" w14:textId="1DFABAC1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899C40" w14:textId="36DB4E36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3C15E5" w14:textId="16544E21" w:rsidR="00EF4223" w:rsidRDefault="00EF4223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</w:tr>
      <w:tr w:rsidR="00773C5C" w14:paraId="12CA7AC7" w14:textId="77777777" w:rsidTr="00EF4223">
        <w:trPr>
          <w:trHeight w:val="459"/>
        </w:trPr>
        <w:tc>
          <w:tcPr>
            <w:tcW w:w="8780" w:type="dxa"/>
            <w:gridSpan w:val="13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3574B0" w14:textId="1695E71C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5" w:name="Temp_Humidity"/>
            <w:bookmarkEnd w:id="5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DataCenter-location</w:t>
            </w:r>
          </w:p>
        </w:tc>
      </w:tr>
      <w:tr w:rsidR="00773C5C" w14:paraId="014570CB" w14:textId="77777777" w:rsidTr="00EF4223">
        <w:trPr>
          <w:trHeight w:val="459"/>
        </w:trPr>
        <w:tc>
          <w:tcPr>
            <w:tcW w:w="11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D4DB10" w14:textId="32FFDC6B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Monthin2023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0CE4EC8D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Jan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45539AE3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Feb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3369E31D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003A918D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61EE82AC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1617E006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CF9F862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0CBA95E8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Aug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6D1591A3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Sep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6F81086F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442D6BA8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1D87E413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</w:t>
            </w:r>
          </w:p>
        </w:tc>
      </w:tr>
      <w:tr w:rsidR="00773C5C" w14:paraId="37DDF065" w14:textId="77777777" w:rsidTr="00EF4223">
        <w:trPr>
          <w:trHeight w:val="459"/>
        </w:trPr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04BE96" w14:textId="4EE17790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Ave.Temp(°C)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106C17" w14:textId="3DFB43A9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0F8D5D" w14:textId="6B5F8F19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AF0EEA" w14:textId="7319A634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25.05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DBF096" w14:textId="3A09FE0B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A99291" w14:textId="0BEB65EF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68AA0E" w14:textId="60B233A6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50ABB6" w14:textId="1E8025BD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D829AE" w14:textId="3B914B72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C3B368" w14:textId="50081959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C6634A" w14:textId="61C1495E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DBE4CC" w14:textId="4F28736A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55AEC" w14:textId="08F380D1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</w:tr>
      <w:tr w:rsidR="00773C5C" w14:paraId="53460D30" w14:textId="77777777" w:rsidTr="00EF4223">
        <w:trPr>
          <w:trHeight w:val="459"/>
        </w:trPr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5C124E" w14:textId="525BF180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Ave.Hum(%)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71C57" w14:textId="10914D2D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34.04%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4725EC" w14:textId="314A75FD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86B34A" w14:textId="7B88D53F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36.68%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98EE94" w14:textId="4B69D7EF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0595A8" w14:textId="77A59F46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4B2B77" w14:textId="27DC27C2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CF6179" w14:textId="1D0A723E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B58DD" w14:textId="491B42A7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ED0482" w14:textId="35D8D56A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D2AA20" w14:textId="5A8007B1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D53841" w14:textId="7CB3F660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DC2360" w14:textId="54CFCBBD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</w:tr>
      <w:tr w:rsidR="00773C5C" w14:paraId="4F10AB85" w14:textId="77777777" w:rsidTr="00EF4223">
        <w:trPr>
          <w:trHeight w:val="459"/>
        </w:trPr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4D942" w14:textId="42C7F1B8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BF8541" w14:textId="0B90F471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67E501" w14:textId="52FE494C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C941C4" w14:textId="004ED5EF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ECACFC" w14:textId="6B71E5D2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B4FC8A" w14:textId="0B8AABBF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490E6E" w14:textId="61EB6306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BB52B3" w14:textId="1E42D691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607479" w14:textId="052E360C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60F876" w14:textId="58DC14C5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88AAE" w14:textId="0E159C11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5CF773" w14:textId="6E10EB20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8DC021" w14:textId="1A19183F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</w:tr>
    </w:tbl>
    <w:p w14:paraId="77F1644C" w14:textId="77777777" w:rsidR="008E498E" w:rsidRPr="00D47CB4" w:rsidRDefault="008E498E" w:rsidP="00D47CB4">
      <w:pPr>
        <w:rPr>
          <w:b/>
          <w:iCs/>
        </w:rPr>
      </w:pPr>
    </w:p>
    <w:p w14:paraId="1B2982D5" w14:textId="3605F405" w:rsidR="00A766D6" w:rsidRPr="007A636D" w:rsidRDefault="006A179D" w:rsidP="002B55A9">
      <w:pPr>
        <w:pStyle w:val="1"/>
      </w:pPr>
      <w:bookmarkStart w:id="6" w:name="_Toc137656974"/>
      <w:r>
        <w:lastRenderedPageBreak/>
        <w:t>IncidentReportSummary</w:t>
      </w:r>
      <w:bookmarkEnd w:id="6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"/>
        <w:gridCol w:w="792"/>
        <w:gridCol w:w="3713"/>
        <w:gridCol w:w="1199"/>
        <w:gridCol w:w="1099"/>
        <w:gridCol w:w="928"/>
        <w:gridCol w:w="16"/>
      </w:tblGrid>
      <w:tr w:rsidR="009D2072" w14:paraId="4B03419B" w14:textId="77777777" w:rsidTr="009D2072">
        <w:trPr>
          <w:gridAfter w:val="1"/>
          <w:trHeight w:val="480"/>
        </w:trPr>
        <w:tc>
          <w:tcPr>
            <w:tcW w:w="62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AA3E08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7" w:name="Incident"/>
            <w:bookmarkStart w:id="8" w:name="_Toc133154360"/>
            <w:bookmarkEnd w:id="7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51AA6E6" w14:textId="4279E1B1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A81B845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870C6D" w14:textId="5E37CB30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0F497DF" w14:textId="0A27BD8C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27343F7" w14:textId="319F58C3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9D2072" w14:paraId="2928D429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F8C048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F5765B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5730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CA3FA0" w14:textId="6410CEB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Replacementofagingnetworkequipment(ANEXIA)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F7AA4D" w14:textId="73D71C77" w:rsidR="009D2072" w:rsidRDefault="009D207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2023-06-0111:28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4D2942" w14:textId="1E6C0734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34A849" w14:textId="315D270A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46AC091B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5FE1FE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6D907C" w14:textId="5DAF799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4CBC44" w14:textId="2FD91A62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DF40A9" w14:textId="36D5EABC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C089EF" w14:textId="479AEC90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7856EF" w14:textId="1D7227F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375A350E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E63B6E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82D702" w14:textId="3F748F9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7F3EB8" w14:textId="75B571AA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95EE44" w14:textId="4CD6707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25CE0" w14:textId="59A603E9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11E3BA" w14:textId="50F0EAB1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5AD8D824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B235CD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C6B989" w14:textId="45687B7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C8A238" w14:textId="54556509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043C4C" w14:textId="6B11FE2E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8A167C" w14:textId="2C512AD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8D7BF1" w14:textId="40E544F6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0ACBF4B5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8C634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088CA9" w14:textId="36935674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090C15" w14:textId="4D6865C0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214F8F" w14:textId="391446C6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F5D0D4" w14:textId="59EBF378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59317A" w14:textId="4BE81EC1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7C7634F9" w14:textId="77777777" w:rsidTr="009D2072">
        <w:trPr>
          <w:gridAfter w:val="1"/>
          <w:trHeight w:val="265"/>
        </w:trPr>
        <w:tc>
          <w:tcPr>
            <w:tcW w:w="73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777FFF" w14:textId="22F0BBFD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9D2072" w14:paraId="043D90C9" w14:textId="77777777" w:rsidTr="009D2072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B1E67" w14:textId="77777777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A4FA0" w14:textId="77777777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B0FDCAF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9" w:name="_Toc137656975"/>
      <w:r>
        <w:t>SiteAccessReport</w:t>
      </w:r>
      <w:bookmarkEnd w:id="8"/>
      <w:bookmarkEnd w:id="9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74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2"/>
        <w:gridCol w:w="1098"/>
        <w:gridCol w:w="1638"/>
        <w:gridCol w:w="1239"/>
        <w:gridCol w:w="16"/>
      </w:tblGrid>
      <w:tr w:rsidR="005D3FB4" w14:paraId="5312F4D5" w14:textId="77777777" w:rsidTr="005D3FB4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84D6DEA" w14:textId="723325DC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0" w:name="SiteAccess"/>
            <w:bookmarkEnd w:id="10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D7E9A53" w14:textId="2F406BE6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1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CF346C9" w14:textId="55781D83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BEF3E52" w14:textId="4775228D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436BD8F" w14:textId="73BB5309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5D3FB4" w14:paraId="33A33450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478013" w14:textId="746D7BF9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091392" w14:textId="2739FB77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40AA7E" w14:textId="7670CF61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D99789" w14:textId="60D0C38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9754F5" w14:textId="43EB2096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19F5B216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1ABDD4" w14:textId="2E4DF9F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F11C8B" w14:textId="007AC8DB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E0F8FA" w14:textId="01782A6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BC9206" w14:textId="79FFE877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3AA5C1" w14:textId="69861F4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54685877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BDA8B9" w14:textId="596A52F0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FE738F" w14:textId="5EFC95DB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A41130" w14:textId="1B0DD62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343FEC" w14:textId="7CDCE5E9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850046" w14:textId="416D1CB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3510A09B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16C1AB" w14:textId="11F4A408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10A14C" w14:textId="714575C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8DB31" w14:textId="10C57B2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CDC6EE" w14:textId="0312C291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559A62" w14:textId="01BEF305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2D0A75CD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EE2FA7" w14:textId="157DBF18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A6EF3D" w14:textId="1418AFA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34BB46" w14:textId="1216F413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01242E" w14:textId="159E47D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D5B194" w14:textId="74373A65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4DEB66E1" w14:textId="77777777" w:rsidTr="005D3FB4">
        <w:trPr>
          <w:gridAfter w:val="1"/>
          <w:trHeight w:val="265"/>
        </w:trPr>
        <w:tc>
          <w:tcPr>
            <w:tcW w:w="740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55F6D8" w14:textId="6D241911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5D3FB4" w14:paraId="589F92CA" w14:textId="77777777" w:rsidTr="005D3FB4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6983C" w14:textId="77777777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9B0F1C" w14:textId="77777777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1" w:name="_Toc137656976"/>
      <w:r w:rsidRPr="007A636D">
        <w:lastRenderedPageBreak/>
        <w:t>S</w:t>
      </w:r>
      <w:r w:rsidR="00BD232D">
        <w:t>hipmentReport</w:t>
      </w:r>
      <w:bookmarkEnd w:id="11"/>
    </w:p>
    <w:p w14:paraId="7DAD9420" w14:textId="7F637F05" w:rsidR="00877516" w:rsidRDefault="00877516" w:rsidP="00877516">
      <w:pPr>
        <w:pStyle w:val="a2"/>
      </w:pPr>
      <w:bookmarkStart w:id="12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2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tbl>
      <w:tblPr>
        <w:tblW w:w="7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5"/>
        <w:gridCol w:w="1059"/>
        <w:gridCol w:w="1497"/>
        <w:gridCol w:w="1396"/>
        <w:gridCol w:w="16"/>
      </w:tblGrid>
      <w:tr w:rsidR="00240388" w14:paraId="26A2F55A" w14:textId="77777777" w:rsidTr="00240388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2AA99D" w14:textId="69598CD0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3" w:name="Shipment"/>
            <w:bookmarkEnd w:id="13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EB9AFB2" w14:textId="2B7BE899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4961A54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D7CDA1D" w14:textId="4B96F1AD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9C85CF5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240388" w14:paraId="474A2A0B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B4912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1F2D67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11561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1D978B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4B8224" w14:textId="78C2473F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CC8654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631CC367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3BC68F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3D1845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7603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D8CB02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F1088F" w14:textId="50342E14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E2211B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5D3D0A0C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8121E7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FE92CE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52B44B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DB515A" w14:textId="7CD88835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CCB4B4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4F73CE41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B75218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D50D21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657D7D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8BD75C" w14:textId="19EE5C62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D1D20C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441BA700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BC80C9" w14:textId="685ACA48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A56B72" w14:textId="7E0F0C36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17D8BD" w14:textId="22546E94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E2D32E" w14:textId="1C22DA1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CC63C1" w14:textId="00157249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40388" w14:paraId="5190DA7D" w14:textId="77777777" w:rsidTr="00240388">
        <w:trPr>
          <w:gridAfter w:val="1"/>
          <w:trHeight w:val="265"/>
        </w:trPr>
        <w:tc>
          <w:tcPr>
            <w:tcW w:w="738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E27434" w14:textId="51CE0A66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240388" w14:paraId="4E9A7F4F" w14:textId="77777777" w:rsidTr="00240388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AC0F5" w14:textId="77777777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93EC9" w14:textId="77777777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29D698D" w14:textId="77777777" w:rsidR="00A77927" w:rsidRPr="00A250BB" w:rsidRDefault="00A77927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4" w:name="_Toc137656977"/>
      <w:r>
        <w:t>RemoteHandsReport</w:t>
      </w:r>
      <w:bookmarkEnd w:id="14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5" w:name="_Toc133154364"/>
    </w:p>
    <w:tbl>
      <w:tblPr>
        <w:tblW w:w="87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753"/>
        <w:gridCol w:w="1397"/>
        <w:gridCol w:w="1039"/>
        <w:gridCol w:w="1516"/>
        <w:gridCol w:w="1460"/>
        <w:gridCol w:w="16"/>
      </w:tblGrid>
      <w:tr w:rsidR="00C26D92" w14:paraId="57628058" w14:textId="77777777" w:rsidTr="00C26D92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9B2F977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6" w:name="RHS"/>
            <w:bookmarkEnd w:id="16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2192053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8F9DEAE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E07A79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C755D1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433EEF3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C26D92" w14:paraId="568496E4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E2A647" w14:textId="13C093BB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11EABB" w14:textId="5DF03277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66C202" w14:textId="62CCEEA6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2D716F" w14:textId="6AEC33F6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659DB2" w14:textId="02926686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5F7E7E" w14:textId="4573C36C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0FB21873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9D90FB" w14:textId="051CEE8A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CFB318" w14:textId="41F7E89E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166540" w14:textId="5EA3CFFC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3737AC" w14:textId="4D6EE78A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5F78C9" w14:textId="32B56FAD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A96C72" w14:textId="758A11D1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10083D0B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60AEBF" w14:textId="4CDA7430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1CAD5B" w14:textId="73A8399D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3338FA" w14:textId="17B7369F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1D9C26" w14:textId="6AB72B87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FC22AA" w14:textId="100DDBF9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CAAAD4" w14:textId="7EBC919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19BED321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1A810D" w14:textId="2329EED3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D59016" w14:textId="1ABBEB7F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0576F5" w14:textId="36462E9F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B15C1C" w14:textId="3D77482D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278679" w14:textId="2418CBF4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5EA3CE" w14:textId="66550ECE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37BBDDE5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B662CB" w14:textId="6825D36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F8DC5E" w14:textId="0E2BAC60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2AB4BA" w14:textId="3C809AD1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640E5A" w14:textId="2CC029C1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8750CF" w14:textId="630EA52E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34054C" w14:textId="43E3CE4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53B7C304" w14:textId="77777777" w:rsidTr="00C26D92">
        <w:trPr>
          <w:gridAfter w:val="1"/>
          <w:trHeight w:val="265"/>
        </w:trPr>
        <w:tc>
          <w:tcPr>
            <w:tcW w:w="870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3C7741" w14:textId="156D10E0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C26D92" w14:paraId="53626E18" w14:textId="77777777" w:rsidTr="00C26D92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15874" w14:textId="77777777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B3879" w14:textId="77777777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339DF19" w14:textId="77777777" w:rsidR="004031F0" w:rsidRDefault="004031F0" w:rsidP="001228F5">
      <w:pPr>
        <w:rPr>
          <w:lang w:val="en-SG"/>
        </w:rPr>
      </w:pPr>
    </w:p>
    <w:p w14:paraId="57EBED49" w14:textId="3F6B2020" w:rsidR="008E498E" w:rsidRDefault="008E498E" w:rsidP="001228F5">
      <w:pPr>
        <w:rPr>
          <w:lang w:val="en-SG"/>
        </w:rPr>
      </w:pPr>
    </w:p>
    <w:p w14:paraId="48990036" w14:textId="3C84BC3F" w:rsidR="008E498E" w:rsidRDefault="008E498E" w:rsidP="001228F5">
      <w:pPr>
        <w:rPr>
          <w:lang w:val="en-SG"/>
        </w:rPr>
      </w:pPr>
    </w:p>
    <w:p w14:paraId="7E8B431E" w14:textId="7728D1E1" w:rsidR="008E498E" w:rsidRDefault="008E498E" w:rsidP="001228F5">
      <w:pPr>
        <w:rPr>
          <w:lang w:val="en-SG"/>
        </w:rPr>
      </w:pPr>
    </w:p>
    <w:p w14:paraId="37137BFF" w14:textId="3D567B1E" w:rsidR="008E498E" w:rsidRDefault="008E498E" w:rsidP="001228F5">
      <w:pPr>
        <w:rPr>
          <w:lang w:val="en-SG"/>
        </w:rPr>
      </w:pPr>
    </w:p>
    <w:p w14:paraId="4180ACCF" w14:textId="4E120DFF" w:rsidR="008E498E" w:rsidRDefault="008E498E" w:rsidP="001228F5">
      <w:pPr>
        <w:rPr>
          <w:lang w:val="en-SG"/>
        </w:rPr>
      </w:pPr>
    </w:p>
    <w:p w14:paraId="26C508A8" w14:textId="0F204F59" w:rsidR="008E498E" w:rsidRDefault="008E498E" w:rsidP="001228F5">
      <w:pPr>
        <w:rPr>
          <w:lang w:val="en-SG"/>
        </w:rPr>
      </w:pPr>
    </w:p>
    <w:p w14:paraId="70C4D265" w14:textId="0537591C" w:rsidR="008E498E" w:rsidRDefault="008E498E" w:rsidP="001228F5">
      <w:pPr>
        <w:rPr>
          <w:lang w:val="en-SG"/>
        </w:rPr>
      </w:pPr>
    </w:p>
    <w:p w14:paraId="56546C98" w14:textId="6B57202C" w:rsidR="008E498E" w:rsidRDefault="008E498E" w:rsidP="001228F5">
      <w:pPr>
        <w:rPr>
          <w:lang w:val="en-SG"/>
        </w:rPr>
      </w:pPr>
    </w:p>
    <w:p w14:paraId="30672A7C" w14:textId="77777777" w:rsidR="00A250BB" w:rsidRDefault="00A250BB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7" w:name="_Toc137656978"/>
      <w:bookmarkStart w:id="18" w:name="_Hlk136447836"/>
      <w:bookmarkEnd w:id="15"/>
      <w:r>
        <w:t>MaintenanceSchedule</w:t>
      </w:r>
      <w:bookmarkEnd w:id="17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8"/>
      <w:r w:rsidR="00C47586">
        <w:t>.</w:t>
      </w:r>
    </w:p>
    <w:p w14:paraId="745C40F1" w14:textId="4BF73DA0" w:rsidR="00DE541F" w:rsidRDefault="00DE541F" w:rsidP="00DE541F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3127"/>
        <w:gridCol w:w="1371"/>
        <w:gridCol w:w="452"/>
        <w:gridCol w:w="496"/>
        <w:gridCol w:w="452"/>
        <w:gridCol w:w="496"/>
        <w:gridCol w:w="452"/>
        <w:gridCol w:w="496"/>
        <w:gridCol w:w="16"/>
      </w:tblGrid>
      <w:tr w:rsidR="00654CA5" w14:paraId="108080AC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71AD178" w14:textId="3A73C835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9" w:name="Maintenance"/>
            <w:bookmarkStart w:id="20" w:name="_Toc133154369"/>
            <w:bookmarkEnd w:id="1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AE2D2B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AB9B1EF" w14:textId="06D47C8A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0EBEB6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5B19BA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9ACAD49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Jun-23</w:t>
            </w:r>
          </w:p>
        </w:tc>
      </w:tr>
      <w:tr w:rsidR="00654CA5" w14:paraId="144D65E3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CD4EDF9" w14:textId="20BA6119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FBA38BA" w14:textId="292BC0F1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61F3E85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7AE2D0A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0029F5E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FA89E9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D988C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605C4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C02B6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654CA5" w14:paraId="134CEA26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4A5EA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1EE8F0" w14:textId="203EEDCA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DB342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6C846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201AC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B09A2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1619F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EFE09D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88E1D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16350AD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BF5CC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5798EF" w14:textId="77777777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92E3B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36A39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2FD0D1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6ADBC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7D88C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F60CD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56A0C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224C3C72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1B014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0BA63A" w14:textId="29351070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F4DED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154A1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C88E2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03402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C19A1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40865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DD33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40EDEE6F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B7B0F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DB000" w14:textId="4E9922AF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25E4E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CAC01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38143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6C3DF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934C6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E80E4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78660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2F08DDE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E0E96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66B610" w14:textId="63D48131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634CA5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8035B1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98971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E9851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A338C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C6862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149D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14582673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7F701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AFDBD" w14:textId="7918EA3B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E51308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17C57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FE47F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1C506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45990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0C3C9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7D5C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3F857568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C7B85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F680D2" w14:textId="3AE01770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B8D52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D5087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B3716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12A66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87A94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7597B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49B3D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27F71226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F5EE1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BB19D4" w14:textId="1C83931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DACC6E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E17FD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F11EF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3D996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32328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C9041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DBB4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3A16A5D9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8016D8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F92A8B" w14:textId="4995915D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E1FAAD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5A931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C8D35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5F594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F037D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9AADB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06F5F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05C3D071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E55A9D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D1F847" w14:textId="4B7C4E3E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2E7AF5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2FE79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D361F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632FA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28067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8CD32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8E5E4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455D3261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20423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97FBB0" w14:textId="7AD278B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9F570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DA2A9D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A1B41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875F6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2D17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0AE28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A036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95A9C32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62964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C9A08" w14:textId="19FA6309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1DF62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7825E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54026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ED7D0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E1DA7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87FE0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28F56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12DA26F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27241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9FB4C3" w14:textId="4167B444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E657B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C0984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9F5CA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B2194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7FC15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29ABB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ADFF7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5522F63B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BD7D59" w14:textId="427B79C8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7EB771" w14:textId="15FBC8C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504A7D" w14:textId="7752029B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46481E" w14:textId="203AFABB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499545" w14:textId="11B1ACAE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F040E5" w14:textId="683A5365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F68050" w14:textId="209E2EC6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A53EED" w14:textId="6F7516AD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6BD6F9" w14:textId="79F3E640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654CA5" w14:paraId="5F99FC35" w14:textId="77777777" w:rsidTr="00654CA5">
        <w:trPr>
          <w:gridAfter w:val="1"/>
          <w:trHeight w:val="265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4D253A" w14:textId="38FC1A06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654CA5" w14:paraId="1B396FF7" w14:textId="77777777" w:rsidTr="00654CA5">
        <w:trPr>
          <w:trHeight w:val="99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16D6ACD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70361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2FED663" w14:textId="77777777" w:rsidR="007B0C81" w:rsidRDefault="007B0C8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502F4935" w14:textId="77777777" w:rsidR="007B0C81" w:rsidRDefault="007B0C8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42C0851B" w14:textId="77777777" w:rsidR="007B0C81" w:rsidRDefault="007B0C8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4564145E" w14:textId="77777777" w:rsidR="007B0C81" w:rsidRDefault="007B0C8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B278FDB" w14:textId="77777777" w:rsidR="007B0C81" w:rsidRDefault="007B0C8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CAFD995" w14:textId="77777777" w:rsidR="007B0C81" w:rsidRDefault="007B0C8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207029E" w14:textId="77777777" w:rsidR="007B0C81" w:rsidRDefault="007B0C8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18153D94" w14:textId="77777777" w:rsidR="007B0C81" w:rsidRDefault="007B0C8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592EFC82" w14:textId="77777777" w:rsidR="007B0C81" w:rsidRDefault="007B0C8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1" w:name="_Toc137656979"/>
      <w:r>
        <w:lastRenderedPageBreak/>
        <w:t>PowerUsage</w:t>
      </w:r>
      <w:bookmarkEnd w:id="21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2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2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642C3913" w14:textId="6C1CC029" w:rsidR="00A77927" w:rsidRDefault="00D00E55" w:rsidP="00A77927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0"/>
    </w:p>
    <w:tbl>
      <w:tblPr>
        <w:tblW w:w="0" w:type="auto"/>
        <w:tblInd w:w="-45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460"/>
        <w:gridCol w:w="2021"/>
        <w:gridCol w:w="2143"/>
      </w:tblGrid>
      <w:tr w:rsidR="00BB44CD" w14:paraId="22A9BEE7" w14:textId="77777777">
        <w:trPr>
          <w:trHeight w:val="439"/>
        </w:trPr>
        <w:tc>
          <w:tcPr>
            <w:tcW w:w="2460" w:type="dxa"/>
            <w:tcBorders>
              <w:top w:val="single" w:sz="12" w:space="0" w:color="0066CC"/>
              <w:left w:val="single" w:sz="12" w:space="0" w:color="0066CC"/>
              <w:bottom w:val="single" w:sz="12" w:space="0" w:color="0066CC"/>
              <w:right w:val="single" w:sz="12" w:space="0" w:color="0066CC"/>
            </w:tcBorders>
            <w:shd w:val="solid" w:color="0066CC" w:fill="auto"/>
          </w:tcPr>
          <w:p w14:paraId="630A4EC4" w14:textId="77777777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</w:pPr>
            <w:bookmarkStart w:id="23" w:name="PowerUsage"/>
            <w:bookmarkEnd w:id="23"/>
            <w:r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  <w:t>Description</w:t>
            </w:r>
          </w:p>
        </w:tc>
        <w:tc>
          <w:tcPr>
            <w:tcW w:w="2021" w:type="dxa"/>
            <w:tcBorders>
              <w:top w:val="single" w:sz="12" w:space="0" w:color="0066CC"/>
              <w:left w:val="nil"/>
              <w:bottom w:val="single" w:sz="12" w:space="0" w:color="0066CC"/>
              <w:right w:val="single" w:sz="12" w:space="0" w:color="0066CC"/>
            </w:tcBorders>
            <w:shd w:val="solid" w:color="0066CC" w:fill="auto"/>
          </w:tcPr>
          <w:p w14:paraId="1D7CAD9E" w14:textId="77777777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  <w:t>Description</w:t>
            </w:r>
          </w:p>
        </w:tc>
        <w:tc>
          <w:tcPr>
            <w:tcW w:w="2143" w:type="dxa"/>
            <w:tcBorders>
              <w:top w:val="single" w:sz="12" w:space="0" w:color="0066CC"/>
              <w:left w:val="nil"/>
              <w:bottom w:val="single" w:sz="12" w:space="0" w:color="0066CC"/>
              <w:right w:val="single" w:sz="12" w:space="0" w:color="0066CC"/>
            </w:tcBorders>
            <w:shd w:val="solid" w:color="0066CC" w:fill="auto"/>
          </w:tcPr>
          <w:p w14:paraId="531D35E7" w14:textId="77777777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  <w:t>Power</w:t>
            </w:r>
          </w:p>
        </w:tc>
      </w:tr>
      <w:tr w:rsidR="00BB44CD" w14:paraId="1EC7E6F0" w14:textId="77777777">
        <w:trPr>
          <w:trHeight w:val="480"/>
        </w:trPr>
        <w:tc>
          <w:tcPr>
            <w:tcW w:w="2460" w:type="dxa"/>
            <w:tcBorders>
              <w:top w:val="single" w:sz="12" w:space="0" w:color="0066CC"/>
              <w:left w:val="single" w:sz="12" w:space="0" w:color="0066CC"/>
              <w:bottom w:val="nil"/>
              <w:right w:val="single" w:sz="12" w:space="0" w:color="0066CC"/>
            </w:tcBorders>
          </w:tcPr>
          <w:p w14:paraId="650D718B" w14:textId="053B2B50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TotalPowerUsagefor</w:t>
            </w:r>
          </w:p>
          <w:p w14:paraId="4FC9C23A" w14:textId="7B6A7E71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SettleBankInc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0A2D1805" w14:textId="6C19671E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PowerUsageTotal</w:t>
            </w:r>
          </w:p>
        </w:tc>
        <w:tc>
          <w:tcPr>
            <w:tcW w:w="2143" w:type="dxa"/>
            <w:tcBorders>
              <w:top w:val="nil"/>
              <w:left w:val="single" w:sz="12" w:space="0" w:color="0066CC"/>
              <w:bottom w:val="single" w:sz="12" w:space="0" w:color="0066CC"/>
              <w:right w:val="single" w:sz="12" w:space="0" w:color="0066CC"/>
            </w:tcBorders>
          </w:tcPr>
          <w:p w14:paraId="7EFF2F56" w14:textId="59DA2810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0.0KVA</w:t>
            </w:r>
          </w:p>
        </w:tc>
      </w:tr>
      <w:tr w:rsidR="00BB44CD" w14:paraId="10F3FA21" w14:textId="77777777">
        <w:trPr>
          <w:trHeight w:val="480"/>
        </w:trPr>
        <w:tc>
          <w:tcPr>
            <w:tcW w:w="2460" w:type="dxa"/>
            <w:tcBorders>
              <w:top w:val="nil"/>
              <w:left w:val="single" w:sz="12" w:space="0" w:color="0066CC"/>
              <w:bottom w:val="nil"/>
              <w:right w:val="single" w:sz="12" w:space="0" w:color="0066CC"/>
            </w:tcBorders>
          </w:tcPr>
          <w:p w14:paraId="75F33FDA" w14:textId="77777777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2021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0FE59705" w14:textId="213FC901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SubscribedPower</w:t>
            </w:r>
          </w:p>
        </w:tc>
        <w:tc>
          <w:tcPr>
            <w:tcW w:w="2143" w:type="dxa"/>
            <w:tcBorders>
              <w:top w:val="nil"/>
              <w:left w:val="single" w:sz="12" w:space="0" w:color="0066CC"/>
              <w:bottom w:val="single" w:sz="12" w:space="0" w:color="0066CC"/>
              <w:right w:val="single" w:sz="12" w:space="0" w:color="0066CC"/>
            </w:tcBorders>
          </w:tcPr>
          <w:p w14:paraId="75DF4200" w14:textId="7524E024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980,150.4KVA</w:t>
            </w:r>
          </w:p>
        </w:tc>
      </w:tr>
      <w:tr w:rsidR="00BB44CD" w14:paraId="61AC07ED" w14:textId="77777777">
        <w:trPr>
          <w:trHeight w:val="480"/>
        </w:trPr>
        <w:tc>
          <w:tcPr>
            <w:tcW w:w="2460" w:type="dxa"/>
            <w:tcBorders>
              <w:top w:val="nil"/>
              <w:left w:val="single" w:sz="12" w:space="0" w:color="0066CC"/>
              <w:bottom w:val="single" w:sz="12" w:space="0" w:color="0066CC"/>
              <w:right w:val="single" w:sz="12" w:space="0" w:color="0066CC"/>
            </w:tcBorders>
          </w:tcPr>
          <w:p w14:paraId="7ACF8ED7" w14:textId="77777777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2021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07A7B98E" w14:textId="22B7AA15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RemainingPower</w:t>
            </w:r>
          </w:p>
        </w:tc>
        <w:tc>
          <w:tcPr>
            <w:tcW w:w="2143" w:type="dxa"/>
            <w:tcBorders>
              <w:top w:val="nil"/>
              <w:left w:val="single" w:sz="12" w:space="0" w:color="0066CC"/>
              <w:bottom w:val="single" w:sz="12" w:space="0" w:color="0066CC"/>
              <w:right w:val="single" w:sz="12" w:space="0" w:color="0066CC"/>
            </w:tcBorders>
          </w:tcPr>
          <w:p w14:paraId="48864258" w14:textId="136743A8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0.0kW</w:t>
            </w:r>
          </w:p>
        </w:tc>
      </w:tr>
      <w:tr w:rsidR="00BB44CD" w14:paraId="4939F8FD" w14:textId="77777777">
        <w:trPr>
          <w:trHeight w:val="192"/>
        </w:trPr>
        <w:tc>
          <w:tcPr>
            <w:tcW w:w="2460" w:type="dxa"/>
            <w:tcBorders>
              <w:top w:val="nil"/>
              <w:left w:val="single" w:sz="12" w:space="0" w:color="0066CC"/>
              <w:bottom w:val="single" w:sz="12" w:space="0" w:color="0066CC"/>
              <w:right w:val="single" w:sz="12" w:space="0" w:color="0066CC"/>
            </w:tcBorders>
          </w:tcPr>
          <w:p w14:paraId="1FB906C3" w14:textId="77777777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Attachments</w:t>
            </w:r>
          </w:p>
        </w:tc>
        <w:tc>
          <w:tcPr>
            <w:tcW w:w="2021" w:type="dxa"/>
            <w:tcBorders>
              <w:top w:val="single" w:sz="12" w:space="0" w:color="0066CC"/>
              <w:left w:val="single" w:sz="12" w:space="0" w:color="0066CC"/>
              <w:bottom w:val="single" w:sz="12" w:space="0" w:color="0066CC"/>
              <w:right w:val="nil"/>
            </w:tcBorders>
          </w:tcPr>
          <w:p w14:paraId="18451D64" w14:textId="77777777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color w:val="000080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2143" w:type="dxa"/>
            <w:tcBorders>
              <w:top w:val="single" w:sz="12" w:space="0" w:color="0066CC"/>
              <w:left w:val="nil"/>
              <w:bottom w:val="single" w:sz="12" w:space="0" w:color="0066CC"/>
              <w:right w:val="single" w:sz="12" w:space="0" w:color="0066CC"/>
            </w:tcBorders>
          </w:tcPr>
          <w:p w14:paraId="2E8541CC" w14:textId="77777777" w:rsidR="00BB44CD" w:rsidRDefault="00BB44C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color w:val="000080"/>
                <w:kern w:val="0"/>
                <w:sz w:val="16"/>
                <w:szCs w:val="16"/>
                <w:lang w:bidi="th-TH"/>
              </w:rPr>
            </w:pPr>
          </w:p>
        </w:tc>
      </w:tr>
    </w:tbl>
    <w:p w14:paraId="25A1308F" w14:textId="77777777" w:rsidR="00A77927" w:rsidRPr="00A77927" w:rsidRDefault="00A77927" w:rsidP="00A77927">
      <w:pPr>
        <w:rPr>
          <w:lang w:val="en-SG"/>
        </w:rPr>
      </w:pPr>
    </w:p>
    <w:sectPr w:rsidR="00A77927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3175F" w14:textId="77777777" w:rsidR="005E2917" w:rsidRDefault="005E2917" w:rsidP="007F0A39">
      <w:pPr>
        <w:spacing w:line="240" w:lineRule="auto"/>
      </w:pPr>
      <w:r>
        <w:separator/>
      </w:r>
    </w:p>
  </w:endnote>
  <w:endnote w:type="continuationSeparator" w:id="0">
    <w:p w14:paraId="0FE48198" w14:textId="77777777" w:rsidR="005E2917" w:rsidRDefault="005E2917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54314986-AF1A-4032-97AB-43A08AADA253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58D98AB4-5FFD-496D-BF4E-A7CC2B6109B3}"/>
    <w:embedBold r:id="rId3" w:fontKey="{416A121C-28FE-4BD2-BE65-7A8345E46A77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5867A375-1395-4B5D-9372-1144FAF9E539}"/>
    <w:embedBold r:id="rId5" w:fontKey="{43E18C23-68A5-4F03-B0B7-F9F448147ECB}"/>
    <w:embedItalic r:id="rId6" w:fontKey="{09BAA604-21FB-497C-8FDF-4BB604A1CEC9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ED7D5398-EDAF-40DB-A30B-B352D15F1BFA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A7BA091E-8B10-4D63-A3FF-182B67A8790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FB9442E9-F0CD-417E-AB5E-10F6009D55A1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4F468" w14:textId="77777777" w:rsidR="005E2917" w:rsidRDefault="005E2917" w:rsidP="007F0A39">
      <w:pPr>
        <w:spacing w:line="240" w:lineRule="auto"/>
      </w:pPr>
      <w:r>
        <w:separator/>
      </w:r>
    </w:p>
  </w:footnote>
  <w:footnote w:type="continuationSeparator" w:id="0">
    <w:p w14:paraId="02DF44C5" w14:textId="77777777" w:rsidR="005E2917" w:rsidRDefault="005E2917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6C7B9F6F" w:rsidR="00886E56" w:rsidRPr="00CA4305" w:rsidRDefault="00B67203" w:rsidP="00CA4305">
                          <w:pPr>
                            <w:pStyle w:val="a7"/>
                          </w:pPr>
                          <w:fldSimple w:instr=" STYLEREF 1  ">
                            <w:r w:rsidR="007B0C81">
                              <w:rPr>
                                <w:noProof/>
                              </w:rPr>
                              <w:t>PowerUsage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6C7B9F6F" w:rsidR="00886E56" w:rsidRPr="00CA4305" w:rsidRDefault="00B67203" w:rsidP="00CA4305">
                    <w:pPr>
                      <w:pStyle w:val="a7"/>
                    </w:pPr>
                    <w:fldSimple w:instr=" STYLEREF 1  ">
                      <w:r w:rsidR="007B0C81">
                        <w:rPr>
                          <w:noProof/>
                        </w:rPr>
                        <w:t>PowerUsage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F62"/>
    <w:rsid w:val="0007337D"/>
    <w:rsid w:val="000738EB"/>
    <w:rsid w:val="00075A25"/>
    <w:rsid w:val="00082198"/>
    <w:rsid w:val="00084116"/>
    <w:rsid w:val="00085CE6"/>
    <w:rsid w:val="000900C4"/>
    <w:rsid w:val="00090AF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5718"/>
    <w:rsid w:val="000F6404"/>
    <w:rsid w:val="000F670F"/>
    <w:rsid w:val="000F7028"/>
    <w:rsid w:val="000F7259"/>
    <w:rsid w:val="000F74C1"/>
    <w:rsid w:val="001014B4"/>
    <w:rsid w:val="001026E6"/>
    <w:rsid w:val="00103349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234DD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2542"/>
    <w:rsid w:val="00175CE6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0830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159C"/>
    <w:rsid w:val="002237DD"/>
    <w:rsid w:val="00223C80"/>
    <w:rsid w:val="00223D06"/>
    <w:rsid w:val="002313E6"/>
    <w:rsid w:val="00231F96"/>
    <w:rsid w:val="00240388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AE0"/>
    <w:rsid w:val="00274283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3E2A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970"/>
    <w:rsid w:val="00320D46"/>
    <w:rsid w:val="00321347"/>
    <w:rsid w:val="00321CF4"/>
    <w:rsid w:val="0032740B"/>
    <w:rsid w:val="003316AF"/>
    <w:rsid w:val="0033246D"/>
    <w:rsid w:val="00332D23"/>
    <w:rsid w:val="00333830"/>
    <w:rsid w:val="003402F6"/>
    <w:rsid w:val="0034112D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50A0"/>
    <w:rsid w:val="003857F8"/>
    <w:rsid w:val="00390910"/>
    <w:rsid w:val="00390B50"/>
    <w:rsid w:val="00394B0C"/>
    <w:rsid w:val="00394EFE"/>
    <w:rsid w:val="00395570"/>
    <w:rsid w:val="00396D07"/>
    <w:rsid w:val="003A0542"/>
    <w:rsid w:val="003A065C"/>
    <w:rsid w:val="003A11D4"/>
    <w:rsid w:val="003A3095"/>
    <w:rsid w:val="003A526F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412F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3B71"/>
    <w:rsid w:val="0044507C"/>
    <w:rsid w:val="00445975"/>
    <w:rsid w:val="00450006"/>
    <w:rsid w:val="00454FE6"/>
    <w:rsid w:val="00455360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262D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11AA"/>
    <w:rsid w:val="004A34AD"/>
    <w:rsid w:val="004A51CB"/>
    <w:rsid w:val="004A5220"/>
    <w:rsid w:val="004A6858"/>
    <w:rsid w:val="004A7485"/>
    <w:rsid w:val="004B07A4"/>
    <w:rsid w:val="004B46D8"/>
    <w:rsid w:val="004C14DE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545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0758"/>
    <w:rsid w:val="00580AF6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3FB4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30A5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3721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4CA5"/>
    <w:rsid w:val="00657088"/>
    <w:rsid w:val="00660E5B"/>
    <w:rsid w:val="00666FD9"/>
    <w:rsid w:val="00670081"/>
    <w:rsid w:val="00670F48"/>
    <w:rsid w:val="00672087"/>
    <w:rsid w:val="006746E6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0E25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6F7DFB"/>
    <w:rsid w:val="00700EB9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3839"/>
    <w:rsid w:val="00724028"/>
    <w:rsid w:val="007241BE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3C5C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0C81"/>
    <w:rsid w:val="007B1C57"/>
    <w:rsid w:val="007B2549"/>
    <w:rsid w:val="007B3D97"/>
    <w:rsid w:val="007B7F50"/>
    <w:rsid w:val="007C036F"/>
    <w:rsid w:val="007C1893"/>
    <w:rsid w:val="007C2083"/>
    <w:rsid w:val="007C4CDB"/>
    <w:rsid w:val="007C5048"/>
    <w:rsid w:val="007C5915"/>
    <w:rsid w:val="007C5FA3"/>
    <w:rsid w:val="007D152E"/>
    <w:rsid w:val="007D57B7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943"/>
    <w:rsid w:val="00803E7A"/>
    <w:rsid w:val="0080759B"/>
    <w:rsid w:val="0081346E"/>
    <w:rsid w:val="00814762"/>
    <w:rsid w:val="00816CA3"/>
    <w:rsid w:val="00817CAE"/>
    <w:rsid w:val="00820996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4FA3"/>
    <w:rsid w:val="00847701"/>
    <w:rsid w:val="00847713"/>
    <w:rsid w:val="00847ED8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98E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9B7"/>
    <w:rsid w:val="00955AEE"/>
    <w:rsid w:val="00955D2D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2072"/>
    <w:rsid w:val="009D51A5"/>
    <w:rsid w:val="009D6170"/>
    <w:rsid w:val="009D6A45"/>
    <w:rsid w:val="009E0621"/>
    <w:rsid w:val="009E13F2"/>
    <w:rsid w:val="009E313E"/>
    <w:rsid w:val="009E3570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3622"/>
    <w:rsid w:val="00A440B3"/>
    <w:rsid w:val="00A46755"/>
    <w:rsid w:val="00A5025B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4FAD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C6F58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4DA7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0B05"/>
    <w:rsid w:val="00B41841"/>
    <w:rsid w:val="00B42284"/>
    <w:rsid w:val="00B50C23"/>
    <w:rsid w:val="00B51DBA"/>
    <w:rsid w:val="00B57476"/>
    <w:rsid w:val="00B57D2F"/>
    <w:rsid w:val="00B57DE5"/>
    <w:rsid w:val="00B60769"/>
    <w:rsid w:val="00B63E4C"/>
    <w:rsid w:val="00B67203"/>
    <w:rsid w:val="00B67EA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4CD"/>
    <w:rsid w:val="00BB4769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3C8D"/>
    <w:rsid w:val="00C14611"/>
    <w:rsid w:val="00C1692E"/>
    <w:rsid w:val="00C17A8B"/>
    <w:rsid w:val="00C217EF"/>
    <w:rsid w:val="00C23BD5"/>
    <w:rsid w:val="00C24CE7"/>
    <w:rsid w:val="00C25227"/>
    <w:rsid w:val="00C2651B"/>
    <w:rsid w:val="00C26D92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E21"/>
    <w:rsid w:val="00C62F73"/>
    <w:rsid w:val="00C64459"/>
    <w:rsid w:val="00C66FDA"/>
    <w:rsid w:val="00C70FEE"/>
    <w:rsid w:val="00C72851"/>
    <w:rsid w:val="00C74256"/>
    <w:rsid w:val="00C7580F"/>
    <w:rsid w:val="00C75B3F"/>
    <w:rsid w:val="00C76797"/>
    <w:rsid w:val="00C81031"/>
    <w:rsid w:val="00C81CEC"/>
    <w:rsid w:val="00C82360"/>
    <w:rsid w:val="00C82E9D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E58"/>
    <w:rsid w:val="00CB0949"/>
    <w:rsid w:val="00CB24BD"/>
    <w:rsid w:val="00CB736F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6C14"/>
    <w:rsid w:val="00D319DE"/>
    <w:rsid w:val="00D31A0C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91B"/>
    <w:rsid w:val="00D63C01"/>
    <w:rsid w:val="00D64F85"/>
    <w:rsid w:val="00D65A4F"/>
    <w:rsid w:val="00D70305"/>
    <w:rsid w:val="00D70C68"/>
    <w:rsid w:val="00D71FFF"/>
    <w:rsid w:val="00D7569D"/>
    <w:rsid w:val="00D75DA3"/>
    <w:rsid w:val="00D7643F"/>
    <w:rsid w:val="00D804D1"/>
    <w:rsid w:val="00D834D6"/>
    <w:rsid w:val="00D83855"/>
    <w:rsid w:val="00D839C3"/>
    <w:rsid w:val="00D863C3"/>
    <w:rsid w:val="00D91FA0"/>
    <w:rsid w:val="00D93793"/>
    <w:rsid w:val="00D9596D"/>
    <w:rsid w:val="00D95B78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C3F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C49"/>
    <w:rsid w:val="00E26EE0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5535"/>
    <w:rsid w:val="00E566B4"/>
    <w:rsid w:val="00E65C63"/>
    <w:rsid w:val="00E6711A"/>
    <w:rsid w:val="00E71B63"/>
    <w:rsid w:val="00E7222B"/>
    <w:rsid w:val="00E72643"/>
    <w:rsid w:val="00E73FF4"/>
    <w:rsid w:val="00E77976"/>
    <w:rsid w:val="00E77A58"/>
    <w:rsid w:val="00E77E5A"/>
    <w:rsid w:val="00E8501F"/>
    <w:rsid w:val="00E87A32"/>
    <w:rsid w:val="00E87CBD"/>
    <w:rsid w:val="00E9127C"/>
    <w:rsid w:val="00E91793"/>
    <w:rsid w:val="00E919E6"/>
    <w:rsid w:val="00E92917"/>
    <w:rsid w:val="00EA14BD"/>
    <w:rsid w:val="00EA1B43"/>
    <w:rsid w:val="00EA27C5"/>
    <w:rsid w:val="00EA5497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D4F08"/>
    <w:rsid w:val="00EE13EC"/>
    <w:rsid w:val="00EE7C1B"/>
    <w:rsid w:val="00EE7F5C"/>
    <w:rsid w:val="00EF14E1"/>
    <w:rsid w:val="00EF224A"/>
    <w:rsid w:val="00EF299A"/>
    <w:rsid w:val="00EF4223"/>
    <w:rsid w:val="00EF48DC"/>
    <w:rsid w:val="00EF4C94"/>
    <w:rsid w:val="00EF4E39"/>
    <w:rsid w:val="00EF519D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6FC1"/>
    <w:rsid w:val="00F2733F"/>
    <w:rsid w:val="00F314D4"/>
    <w:rsid w:val="00F31976"/>
    <w:rsid w:val="00F32318"/>
    <w:rsid w:val="00F34052"/>
    <w:rsid w:val="00F345EC"/>
    <w:rsid w:val="00F349CF"/>
    <w:rsid w:val="00F37044"/>
    <w:rsid w:val="00F37ADF"/>
    <w:rsid w:val="00F40BA3"/>
    <w:rsid w:val="00F40CB0"/>
    <w:rsid w:val="00F4317B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4CC6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0AB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2A49"/>
    <w:rsid w:val="00FE56CF"/>
    <w:rsid w:val="00FE60F9"/>
    <w:rsid w:val="00FE73B6"/>
    <w:rsid w:val="00FF155A"/>
    <w:rsid w:val="00FF78ED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558</TotalTime>
  <Pages>7</Pages>
  <Words>742</Words>
  <Characters>4235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497</cp:revision>
  <cp:lastPrinted>2023-04-23T13:35:00Z</cp:lastPrinted>
  <dcterms:created xsi:type="dcterms:W3CDTF">2023-06-15T04:32:00Z</dcterms:created>
  <dcterms:modified xsi:type="dcterms:W3CDTF">2023-12-29T09:45:00Z</dcterms:modified>
</cp:coreProperties>
</file>