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606DB96B" w:rsidR="00886E56" w:rsidRDefault="00395570" w:rsidP="00EC3100">
      <w:r>
        <w:rPr>
          <w:rFonts w:hint="eastAsia"/>
        </w:rPr>
        <w:t>E</w:t>
      </w:r>
      <w:r>
        <w:t>dit Complete</w:t>
      </w:r>
    </w:p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2A3F6EB2" w14:textId="5C696E97" w:rsidR="00D47CB4" w:rsidRDefault="00BB4188" w:rsidP="00D47CB4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4"/>
    </w:p>
    <w:p w14:paraId="1568469B" w14:textId="5736DA08" w:rsidR="00AF1866" w:rsidRDefault="00AF1866" w:rsidP="00D47CB4">
      <w:pPr>
        <w:rPr>
          <w:b/>
          <w:iCs/>
        </w:rPr>
      </w:pPr>
    </w:p>
    <w:p w14:paraId="7C03D77F" w14:textId="77777777" w:rsidR="008E498E" w:rsidRDefault="008E498E" w:rsidP="00D47CB4">
      <w:pPr>
        <w:rPr>
          <w:b/>
          <w:iCs/>
        </w:rPr>
      </w:pPr>
    </w:p>
    <w:p w14:paraId="1ADBA6A9" w14:textId="77777777" w:rsidR="008E498E" w:rsidRDefault="008E498E" w:rsidP="00D47CB4">
      <w:pPr>
        <w:rPr>
          <w:b/>
          <w:iCs/>
        </w:rPr>
      </w:pPr>
    </w:p>
    <w:p w14:paraId="235B7CB3" w14:textId="77777777" w:rsidR="008E498E" w:rsidRDefault="008E498E" w:rsidP="00D47CB4">
      <w:pPr>
        <w:rPr>
          <w:b/>
          <w:iCs/>
        </w:rPr>
      </w:pPr>
    </w:p>
    <w:p w14:paraId="14AFC05C" w14:textId="77777777" w:rsidR="008E498E" w:rsidRDefault="008E498E" w:rsidP="00D47CB4">
      <w:pPr>
        <w:rPr>
          <w:b/>
          <w:iCs/>
        </w:rPr>
      </w:pPr>
    </w:p>
    <w:p w14:paraId="16386C66" w14:textId="77777777" w:rsidR="008E498E" w:rsidRDefault="008E498E" w:rsidP="00D47CB4">
      <w:pPr>
        <w:rPr>
          <w:b/>
          <w:iCs/>
        </w:rPr>
      </w:pPr>
    </w:p>
    <w:p w14:paraId="3A1CA262" w14:textId="77777777" w:rsidR="008E498E" w:rsidRDefault="008E498E" w:rsidP="00D47CB4">
      <w:pPr>
        <w:rPr>
          <w:b/>
          <w:iCs/>
        </w:rPr>
      </w:pPr>
    </w:p>
    <w:p w14:paraId="73CD7265" w14:textId="77777777" w:rsidR="008E498E" w:rsidRDefault="008E498E" w:rsidP="00D47CB4">
      <w:pPr>
        <w:rPr>
          <w:b/>
          <w:iCs/>
        </w:rPr>
      </w:pPr>
    </w:p>
    <w:p w14:paraId="3158F8EA" w14:textId="77777777" w:rsidR="008E498E" w:rsidRDefault="008E498E" w:rsidP="00D47CB4">
      <w:pPr>
        <w:rPr>
          <w:b/>
          <w:iCs/>
        </w:rPr>
      </w:pPr>
    </w:p>
    <w:p w14:paraId="3B446AB3" w14:textId="77777777" w:rsidR="008E498E" w:rsidRDefault="008E498E" w:rsidP="00D47CB4">
      <w:pPr>
        <w:rPr>
          <w:b/>
          <w:iCs/>
        </w:rPr>
      </w:pPr>
    </w:p>
    <w:p w14:paraId="3B2A24A4" w14:textId="77777777" w:rsidR="008E498E" w:rsidRDefault="008E498E" w:rsidP="00D47CB4">
      <w:pPr>
        <w:rPr>
          <w:b/>
          <w:iCs/>
        </w:rPr>
      </w:pPr>
    </w:p>
    <w:p w14:paraId="13C7102A" w14:textId="77777777" w:rsidR="008E498E" w:rsidRDefault="008E498E" w:rsidP="00D47CB4">
      <w:pPr>
        <w:rPr>
          <w:b/>
          <w:iCs/>
        </w:rPr>
      </w:pPr>
    </w:p>
    <w:p w14:paraId="546FF6F5" w14:textId="77777777" w:rsidR="008E498E" w:rsidRDefault="008E498E" w:rsidP="00D47CB4">
      <w:pPr>
        <w:rPr>
          <w:b/>
          <w:iCs/>
        </w:rPr>
      </w:pPr>
    </w:p>
    <w:p w14:paraId="2EF5788B" w14:textId="77777777" w:rsidR="008E498E" w:rsidRDefault="008E498E" w:rsidP="00D47CB4">
      <w:pPr>
        <w:rPr>
          <w:b/>
          <w:iCs/>
        </w:rPr>
      </w:pPr>
    </w:p>
    <w:p w14:paraId="60AAA9A0" w14:textId="77777777" w:rsidR="008E498E" w:rsidRDefault="008E498E" w:rsidP="00D47CB4">
      <w:pPr>
        <w:rPr>
          <w:b/>
          <w:iCs/>
        </w:rPr>
      </w:pPr>
    </w:p>
    <w:p w14:paraId="49BBDBED" w14:textId="77777777" w:rsidR="008E498E" w:rsidRDefault="008E498E" w:rsidP="00D47CB4">
      <w:pPr>
        <w:rPr>
          <w:b/>
          <w:iCs/>
        </w:rPr>
      </w:pPr>
    </w:p>
    <w:p w14:paraId="6BD7EE93" w14:textId="77777777" w:rsidR="008E498E" w:rsidRDefault="008E498E" w:rsidP="00D47CB4">
      <w:pPr>
        <w:rPr>
          <w:b/>
          <w:iCs/>
        </w:rPr>
      </w:pPr>
    </w:p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lastRenderedPageBreak/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8071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6F576C" w14:paraId="6879A78C" w14:textId="77777777" w:rsidTr="00395570">
        <w:trPr>
          <w:gridAfter w:val="1"/>
          <w:trHeight w:val="480"/>
        </w:trPr>
        <w:tc>
          <w:tcPr>
            <w:tcW w:w="324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15AFFDC" w14:textId="77777777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6" w:name="Incident"/>
            <w:bookmarkStart w:id="7" w:name="_Toc133154360"/>
            <w:bookmarkEnd w:id="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792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B166F25" w14:textId="01ADFF31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3713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6B29837" w14:textId="77777777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199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C862B2E" w14:textId="74BED5FF" w:rsidR="006F576C" w:rsidRDefault="006F576C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099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335C34" w14:textId="0D7A3916" w:rsidR="006F576C" w:rsidRDefault="006F576C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928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764FE39" w14:textId="24ECA9E8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6F576C" w14:paraId="6F1959F7" w14:textId="77777777" w:rsidTr="00395570">
        <w:trPr>
          <w:gridAfter w:val="1"/>
          <w:trHeight w:val="660"/>
        </w:trPr>
        <w:tc>
          <w:tcPr>
            <w:tcW w:w="324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D93B5" w14:textId="77777777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B8452B" w14:textId="77777777" w:rsidR="006F576C" w:rsidRDefault="006F57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3713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42683A" w14:textId="22444E4B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A5383D" w14:textId="317C5230" w:rsidR="006F576C" w:rsidRDefault="006F576C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6B345C" w14:textId="0969C518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C469BE" w14:textId="39BAF266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F576C" w14:paraId="717BF41F" w14:textId="77777777" w:rsidTr="00395570">
        <w:trPr>
          <w:gridAfter w:val="1"/>
          <w:trHeight w:val="660"/>
        </w:trPr>
        <w:tc>
          <w:tcPr>
            <w:tcW w:w="324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9D3E8F" w14:textId="77777777" w:rsidR="006F576C" w:rsidRDefault="006F576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5C818" w14:textId="53F2143C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8A19E2" w14:textId="08FF3231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0FD2C9" w14:textId="413546F6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164123" w14:textId="33F017F2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CDA691" w14:textId="1CD36AD2" w:rsidR="006F576C" w:rsidRDefault="006F576C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6F576C" w14:paraId="53133BA1" w14:textId="77777777" w:rsidTr="00395570">
        <w:trPr>
          <w:gridAfter w:val="1"/>
          <w:trHeight w:val="399"/>
        </w:trPr>
        <w:tc>
          <w:tcPr>
            <w:tcW w:w="8055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951353" w14:textId="45E074CA" w:rsidR="006F576C" w:rsidRDefault="006F57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6F576C" w14:paraId="11821D5B" w14:textId="77777777" w:rsidTr="00395570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37F95" w14:textId="77777777" w:rsidR="006F576C" w:rsidRDefault="006F57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246C7" w14:textId="77777777" w:rsidR="006F576C" w:rsidRDefault="006F576C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146"/>
        <w:gridCol w:w="973"/>
        <w:gridCol w:w="1541"/>
        <w:gridCol w:w="2070"/>
        <w:gridCol w:w="16"/>
      </w:tblGrid>
      <w:tr w:rsidR="00B57DE5" w14:paraId="671364EA" w14:textId="77777777" w:rsidTr="00395570">
        <w:trPr>
          <w:gridAfter w:val="1"/>
          <w:trHeight w:val="459"/>
        </w:trPr>
        <w:tc>
          <w:tcPr>
            <w:tcW w:w="1614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D23B2A1" w14:textId="0C1DB590" w:rsidR="00B57DE5" w:rsidRDefault="00B57D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146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D88B9FB" w14:textId="6ACB1F7D" w:rsidR="00B57DE5" w:rsidRDefault="00B57D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973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153B6D0" w14:textId="0D83F7DF" w:rsidR="00B57DE5" w:rsidRDefault="00B57D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541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99213B" w14:textId="3585144F" w:rsidR="00B57DE5" w:rsidRDefault="00B57D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207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9C9BD7" w14:textId="4D68F0DE" w:rsidR="00B57DE5" w:rsidRDefault="00B57D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B57DE5" w14:paraId="2163D23C" w14:textId="77777777" w:rsidTr="00395570">
        <w:trPr>
          <w:gridAfter w:val="1"/>
          <w:trHeight w:val="600"/>
        </w:trPr>
        <w:tc>
          <w:tcPr>
            <w:tcW w:w="1614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134EBB" w14:textId="4DED4A24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2023-06-3011:32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C04115" w14:textId="77777777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6906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8DCB39" w14:textId="23422A96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BA28A4" w14:textId="3C68785C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2023-07-0315:30:00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B5FAD0" w14:textId="77777777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최경석</w:t>
            </w:r>
          </w:p>
        </w:tc>
      </w:tr>
      <w:tr w:rsidR="00B57DE5" w14:paraId="5D87B663" w14:textId="77777777" w:rsidTr="00395570">
        <w:trPr>
          <w:gridAfter w:val="1"/>
          <w:trHeight w:val="600"/>
        </w:trPr>
        <w:tc>
          <w:tcPr>
            <w:tcW w:w="1614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850504" w14:textId="0EDE4049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2023-06-2215:15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1E2D4A" w14:textId="77777777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6560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BC4A9E" w14:textId="7F54E258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878E55" w14:textId="767C4227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2023-06-2813:10:00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6BFAF8" w14:textId="11EE68A3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오상현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김현우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이용호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이광범</w:t>
            </w:r>
          </w:p>
        </w:tc>
      </w:tr>
      <w:tr w:rsidR="00B57DE5" w14:paraId="4A3A8573" w14:textId="77777777" w:rsidTr="00395570">
        <w:trPr>
          <w:gridAfter w:val="1"/>
          <w:trHeight w:val="600"/>
        </w:trPr>
        <w:tc>
          <w:tcPr>
            <w:tcW w:w="1614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CD9F1" w14:textId="0230F608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2023-06-2015:10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F1D48E" w14:textId="77777777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6473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743BE7" w14:textId="2B5B48F4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2AF18C" w14:textId="680A8D62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2023-06-2913:30:00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815F87" w14:textId="3DC9B62E" w:rsidR="00B57DE5" w:rsidRDefault="00B57D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한승민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이호열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선진국</w:t>
            </w:r>
          </w:p>
        </w:tc>
      </w:tr>
      <w:tr w:rsidR="00B57DE5" w14:paraId="36BCCB8B" w14:textId="77777777" w:rsidTr="00395570">
        <w:trPr>
          <w:gridAfter w:val="1"/>
          <w:trHeight w:val="399"/>
        </w:trPr>
        <w:tc>
          <w:tcPr>
            <w:tcW w:w="7344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AFE3A3" w14:textId="6DE33268" w:rsidR="00B57DE5" w:rsidRDefault="00B57D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B57DE5" w14:paraId="7B8A465E" w14:textId="77777777" w:rsidTr="00B57DE5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9597C" w14:textId="77777777" w:rsidR="00B57DE5" w:rsidRDefault="00B57D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A902F" w14:textId="77777777" w:rsidR="00B57DE5" w:rsidRDefault="00B57D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lastRenderedPageBreak/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6"/>
        <w:gridCol w:w="1397"/>
        <w:gridCol w:w="16"/>
      </w:tblGrid>
      <w:tr w:rsidR="004D2200" w14:paraId="2604C8C6" w14:textId="77777777" w:rsidTr="00395570">
        <w:trPr>
          <w:gridAfter w:val="1"/>
          <w:trHeight w:val="459"/>
        </w:trPr>
        <w:tc>
          <w:tcPr>
            <w:tcW w:w="1817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E7F8CF5" w14:textId="39715719" w:rsidR="004D2200" w:rsidRDefault="004D220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95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E4F5744" w14:textId="4C27375E" w:rsidR="004D2200" w:rsidRDefault="004D220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59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D39162" w14:textId="77777777" w:rsidR="004D2200" w:rsidRDefault="004D220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496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37D59F5" w14:textId="1783F076" w:rsidR="004D2200" w:rsidRDefault="004D220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397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F0E16D" w14:textId="77777777" w:rsidR="004D2200" w:rsidRDefault="004D220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4D2200" w14:paraId="1E06B589" w14:textId="77777777" w:rsidTr="00395570">
        <w:trPr>
          <w:gridAfter w:val="1"/>
          <w:trHeight w:val="600"/>
        </w:trPr>
        <w:tc>
          <w:tcPr>
            <w:tcW w:w="1817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9713EC" w14:textId="3BAC9424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2023-07-1911:29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E3FCDB" w14:textId="77777777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683945" w14:textId="77777777" w:rsidR="004D2200" w:rsidRDefault="004D2200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69F27F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88B14D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D2200" w14:paraId="2EC272AB" w14:textId="77777777" w:rsidTr="00395570">
        <w:trPr>
          <w:gridAfter w:val="1"/>
          <w:trHeight w:val="600"/>
        </w:trPr>
        <w:tc>
          <w:tcPr>
            <w:tcW w:w="1817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6F0517" w14:textId="66BC0889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2023-07-1310:38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22FF4C" w14:textId="77777777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A8EC70" w14:textId="77777777" w:rsidR="004D2200" w:rsidRDefault="004D2200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836FC2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63550B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D2200" w14:paraId="74FA6049" w14:textId="77777777" w:rsidTr="00395570">
        <w:trPr>
          <w:gridAfter w:val="1"/>
          <w:trHeight w:val="600"/>
        </w:trPr>
        <w:tc>
          <w:tcPr>
            <w:tcW w:w="1817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B5E4A2" w14:textId="56A05958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2023-06-2012:03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1104E1" w14:textId="77777777" w:rsidR="004D2200" w:rsidRDefault="004D2200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F4E01E" w14:textId="77777777" w:rsidR="004D2200" w:rsidRDefault="004D2200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46911A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396C3E" w14:textId="77777777" w:rsidR="004D2200" w:rsidRDefault="004D2200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4D2200" w14:paraId="47F4585D" w14:textId="77777777" w:rsidTr="00395570">
        <w:trPr>
          <w:gridAfter w:val="1"/>
          <w:trHeight w:val="399"/>
        </w:trPr>
        <w:tc>
          <w:tcPr>
            <w:tcW w:w="7364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565B2A" w14:textId="64D03FAD" w:rsidR="004D2200" w:rsidRDefault="004D220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4D2200" w14:paraId="4DCED41E" w14:textId="77777777" w:rsidTr="004D2200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EB63D" w14:textId="77777777" w:rsidR="004D2200" w:rsidRDefault="004D220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1FC74" w14:textId="77777777" w:rsidR="004D2200" w:rsidRDefault="004D220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CBA90B2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5"/>
        <w:gridCol w:w="3184"/>
        <w:gridCol w:w="932"/>
        <w:gridCol w:w="870"/>
        <w:gridCol w:w="869"/>
        <w:gridCol w:w="1384"/>
        <w:gridCol w:w="16"/>
      </w:tblGrid>
      <w:tr w:rsidR="00CA085B" w14:paraId="24C20F7B" w14:textId="77777777" w:rsidTr="00395570">
        <w:trPr>
          <w:gridAfter w:val="1"/>
          <w:trHeight w:val="459"/>
        </w:trPr>
        <w:tc>
          <w:tcPr>
            <w:tcW w:w="1445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BBF60C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RHS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3184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0DB2D43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932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642367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87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3AF0BDF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869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674D24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384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0743D6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A085B" w14:paraId="06C1917B" w14:textId="77777777" w:rsidTr="00395570">
        <w:trPr>
          <w:gridAfter w:val="1"/>
          <w:trHeight w:val="600"/>
        </w:trPr>
        <w:tc>
          <w:tcPr>
            <w:tcW w:w="1445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D8B800" w14:textId="7DFA94A8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2023-08-1813:50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17BB6D" w14:textId="55EAFB00" w:rsidR="00CA085B" w:rsidRDefault="00CA085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서버리부팅요청건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7E4639" w14:textId="32AC1727" w:rsidR="00CA085B" w:rsidRDefault="00CA085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58DBD7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F6867F" w14:textId="0F00F914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2833C" w14:textId="336039CD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A085B" w14:paraId="6037F739" w14:textId="77777777" w:rsidTr="00395570">
        <w:trPr>
          <w:gridAfter w:val="1"/>
          <w:trHeight w:val="600"/>
        </w:trPr>
        <w:tc>
          <w:tcPr>
            <w:tcW w:w="1445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F6D8C0" w14:textId="0D963688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2023-07-237:04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E61902" w14:textId="73F9445A" w:rsidR="00CA085B" w:rsidRDefault="00CA085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5A6B11" w14:textId="3CC02F06" w:rsidR="00CA085B" w:rsidRDefault="00CA085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CA696D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3B7D46" w14:textId="33D8DC9C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41B7E0" w14:textId="219427F0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A085B" w14:paraId="77F75E75" w14:textId="77777777" w:rsidTr="00395570">
        <w:trPr>
          <w:gridAfter w:val="1"/>
          <w:trHeight w:val="600"/>
        </w:trPr>
        <w:tc>
          <w:tcPr>
            <w:tcW w:w="1445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14204B" w14:textId="4BCCDECE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2023-07-0523:04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27CE3D" w14:textId="0F6CC782" w:rsidR="00CA085B" w:rsidRDefault="00CA085B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한국방사선진흥협회서버재부팅요청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1FD0B4" w14:textId="5B2E7E0C" w:rsidR="00CA085B" w:rsidRDefault="00CA085B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965B5D" w14:textId="77777777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869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3BCDB0" w14:textId="21A67890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4E96AF" w14:textId="0A6BFCDD" w:rsidR="00CA085B" w:rsidRDefault="00CA085B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A085B" w14:paraId="05FE5752" w14:textId="77777777" w:rsidTr="00395570">
        <w:trPr>
          <w:gridAfter w:val="1"/>
          <w:trHeight w:val="399"/>
        </w:trPr>
        <w:tc>
          <w:tcPr>
            <w:tcW w:w="8684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04D222" w14:textId="101ADEA5" w:rsidR="00CA085B" w:rsidRDefault="00CA085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A085B" w14:paraId="257719F6" w14:textId="77777777" w:rsidTr="00CA085B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886A9" w14:textId="77777777" w:rsidR="00CA085B" w:rsidRDefault="00CA085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2B8C5" w14:textId="77777777" w:rsidR="00CA085B" w:rsidRDefault="00CA085B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Default="004031F0" w:rsidP="001228F5">
      <w:pPr>
        <w:rPr>
          <w:lang w:val="en-SG"/>
        </w:rPr>
      </w:pPr>
    </w:p>
    <w:p w14:paraId="57EBED49" w14:textId="77777777" w:rsidR="008E498E" w:rsidRDefault="008E498E" w:rsidP="001228F5">
      <w:pPr>
        <w:rPr>
          <w:lang w:val="en-SG"/>
        </w:rPr>
      </w:pPr>
    </w:p>
    <w:p w14:paraId="48990036" w14:textId="77777777" w:rsidR="008E498E" w:rsidRDefault="008E498E" w:rsidP="001228F5">
      <w:pPr>
        <w:rPr>
          <w:lang w:val="en-SG"/>
        </w:rPr>
      </w:pPr>
    </w:p>
    <w:p w14:paraId="7E8B431E" w14:textId="77777777" w:rsidR="008E498E" w:rsidRDefault="008E498E" w:rsidP="001228F5">
      <w:pPr>
        <w:rPr>
          <w:lang w:val="en-SG"/>
        </w:rPr>
      </w:pPr>
    </w:p>
    <w:p w14:paraId="37137BFF" w14:textId="77777777" w:rsidR="008E498E" w:rsidRDefault="008E498E" w:rsidP="001228F5">
      <w:pPr>
        <w:rPr>
          <w:lang w:val="en-SG"/>
        </w:rPr>
      </w:pPr>
    </w:p>
    <w:p w14:paraId="4180ACCF" w14:textId="77777777" w:rsidR="008E498E" w:rsidRDefault="008E498E" w:rsidP="001228F5">
      <w:pPr>
        <w:rPr>
          <w:lang w:val="en-SG"/>
        </w:rPr>
      </w:pPr>
    </w:p>
    <w:p w14:paraId="26C508A8" w14:textId="77777777" w:rsidR="008E498E" w:rsidRDefault="008E498E" w:rsidP="001228F5">
      <w:pPr>
        <w:rPr>
          <w:lang w:val="en-SG"/>
        </w:rPr>
      </w:pPr>
    </w:p>
    <w:p w14:paraId="70C4D265" w14:textId="77777777" w:rsidR="008E498E" w:rsidRDefault="008E498E" w:rsidP="001228F5">
      <w:pPr>
        <w:rPr>
          <w:lang w:val="en-SG"/>
        </w:rPr>
      </w:pPr>
    </w:p>
    <w:p w14:paraId="56546C98" w14:textId="77777777" w:rsidR="008E498E" w:rsidRDefault="008E498E" w:rsidP="001228F5">
      <w:pPr>
        <w:rPr>
          <w:lang w:val="en-SG"/>
        </w:rPr>
      </w:pPr>
    </w:p>
    <w:p w14:paraId="5415C5DD" w14:textId="77777777" w:rsidR="008E498E" w:rsidRPr="001228F5" w:rsidRDefault="008E498E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lastRenderedPageBreak/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371774" w14:paraId="1538BEC0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0A0D7AB" w14:textId="394577D4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Maintenance"/>
            <w:bookmarkStart w:id="19" w:name="_Toc133154369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7E7F75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0EC7829" w14:textId="3912C613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ACA6968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3A6A37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6097E22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371774" w14:paraId="6E7DDAC4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CFA8632" w14:textId="20459A60" w:rsidR="00371774" w:rsidRDefault="0037177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1FAF9B6" w14:textId="294015B1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444ABB3F" w14:textId="77777777" w:rsidR="00371774" w:rsidRDefault="00371774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1FE2AB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EBA801C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3D177C9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5ED1AA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257C0C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14B559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371774" w14:paraId="691201A8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3E7D52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5AB731" w14:textId="29612E14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3284C7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1CA60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1B1FC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A00EE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69AC49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032EA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22B1F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1F205483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D67B52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45EB35" w14:textId="77777777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5D11D0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81564A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D84D4A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1A0C1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4F94AC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073FA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22F51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79B9221B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56D612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5F3805" w14:textId="10317974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F4FC99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B38D2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0FB5D2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BEF18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45E49A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5F9FEC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86C82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5DA7BD13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5E70E0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1D2003" w14:textId="720C4DAB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61D660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69FF1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AC8A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A07F37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3D44F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8A6A8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49CF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7A3DFB66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0D6509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E9C9A9" w14:textId="5D0C9487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EA257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AD4F7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CDF893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C5D44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6E70F3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F0187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E715D9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79D260B3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E26287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5EAB33B" w14:textId="24409CE9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EA9E46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6B3FA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F361C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FACE9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D4FCC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3454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B5719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369D5D6C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D4A67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04062A" w14:textId="7918F833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6D63A7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94FB2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74AA6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BA7FC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C48B8C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2A5D4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49BB2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4B639F1E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15D00D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DB5811" w14:textId="383E235E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CE59B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55B88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93BE40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F6561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52B7E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67090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D2ADD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2AA2D415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DC1A77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F01587" w14:textId="6A4F9F1A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6D520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DB1AD8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A1B1B9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2BFD92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AB8B2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062B1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AFD59E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4A29EC34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AF009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B7A92E" w14:textId="3CB3419F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E2263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E2253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BB73A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505CA8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FF5919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09D32C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F71693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51814538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5768D2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5D29A3" w14:textId="43E947C1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133AE4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C70D26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06038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881005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DB7B31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11C583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D33411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08C2824A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495566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5E2504" w14:textId="239E18E8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BEC0B3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F38059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8FB0B1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7A78C1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7740B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FB1DBF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12418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71774" w14:paraId="6A46E162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0D14FF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EB3261" w14:textId="75E6FB41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F8B8D6" w14:textId="77777777" w:rsidR="00371774" w:rsidRDefault="0037177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D7BE7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B38597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18FD4B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BA27CD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959932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22F612" w14:textId="77777777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71774" w14:paraId="2D2009DE" w14:textId="77777777" w:rsidTr="00371774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416C6E" w14:textId="3941D43D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E98D28" w14:textId="2D780A18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D8FF29" w14:textId="7127FDB4" w:rsidR="00371774" w:rsidRDefault="0037177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C1BA9C" w14:textId="263CCB11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20D01B" w14:textId="05471B94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DC890F" w14:textId="13F9AC6C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82B17B" w14:textId="6C5872CA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DF9BE4" w14:textId="18389B22" w:rsidR="00371774" w:rsidRDefault="00371774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6C5C5C" w14:textId="4EA4229F" w:rsidR="00371774" w:rsidRDefault="00371774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371774" w14:paraId="1D74375B" w14:textId="77777777" w:rsidTr="00371774">
        <w:trPr>
          <w:gridAfter w:val="1"/>
          <w:trHeight w:val="360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75853" w14:textId="314325F5" w:rsidR="00371774" w:rsidRDefault="0037177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371774" w14:paraId="350678C5" w14:textId="77777777" w:rsidTr="00371774">
        <w:trPr>
          <w:trHeight w:val="360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E7C5150" w14:textId="77777777" w:rsidR="00371774" w:rsidRDefault="0037177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826D4" w14:textId="77777777" w:rsidR="00371774" w:rsidRDefault="0037177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75F1361" w14:textId="77777777" w:rsidR="00650ED3" w:rsidRDefault="00650ED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p w14:paraId="0927B36D" w14:textId="77777777" w:rsidR="00A65B1D" w:rsidRPr="00A65B1D" w:rsidRDefault="00A65B1D" w:rsidP="00A65B1D"/>
    <w:bookmarkEnd w:id="19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8FFAC" w14:textId="77777777" w:rsidR="005C0A59" w:rsidRDefault="005C0A59" w:rsidP="007F0A39">
      <w:pPr>
        <w:spacing w:line="240" w:lineRule="auto"/>
      </w:pPr>
      <w:r>
        <w:separator/>
      </w:r>
    </w:p>
  </w:endnote>
  <w:endnote w:type="continuationSeparator" w:id="0">
    <w:p w14:paraId="2D7A26FB" w14:textId="77777777" w:rsidR="005C0A59" w:rsidRDefault="005C0A59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0FE23A79-6357-496D-A734-5294999B2C5C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C361D360-E613-4171-8DBA-00BB2DC3EC00}"/>
    <w:embedBold r:id="rId3" w:fontKey="{6FD99951-8416-4368-9F5B-23F05A85B624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96202DE1-8C46-498A-B299-C0F3DE0EA2F4}"/>
    <w:embedBold r:id="rId5" w:fontKey="{08A98AC9-33E5-4D1A-A241-4E1633AA2560}"/>
    <w:embedItalic r:id="rId6" w:fontKey="{4264A432-2F04-4B4B-95B8-13369E3A7075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7C18645D-C111-4AA4-89E5-F30F8911F066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D9C964E-AAE1-4BF8-A147-6258F4D52FF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C6D5582B-3CB9-4594-9A12-7D311E369FF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0DBB5" w14:textId="77777777" w:rsidR="005C0A59" w:rsidRDefault="005C0A59" w:rsidP="007F0A39">
      <w:pPr>
        <w:spacing w:line="240" w:lineRule="auto"/>
      </w:pPr>
      <w:r>
        <w:separator/>
      </w:r>
    </w:p>
  </w:footnote>
  <w:footnote w:type="continuationSeparator" w:id="0">
    <w:p w14:paraId="39A8454A" w14:textId="77777777" w:rsidR="005C0A59" w:rsidRDefault="005C0A59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5976F62" w:rsidR="00886E56" w:rsidRPr="00CA4305" w:rsidRDefault="008A513C" w:rsidP="00CA4305">
                          <w:pPr>
                            <w:pStyle w:val="a7"/>
                          </w:pPr>
                          <w:fldSimple w:instr=" STYLEREF 1  ">
                            <w:r w:rsidR="00395570">
                              <w:rPr>
                                <w:noProof/>
                              </w:rPr>
                              <w:t>PowerUsage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5976F62" w:rsidR="00886E56" w:rsidRPr="00CA4305" w:rsidRDefault="008A513C" w:rsidP="00CA4305">
                    <w:pPr>
                      <w:pStyle w:val="a7"/>
                    </w:pPr>
                    <w:fldSimple w:instr=" STYLEREF 1  ">
                      <w:r w:rsidR="00395570">
                        <w:rPr>
                          <w:noProof/>
                        </w:rPr>
                        <w:t>PowerUsage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DF7"/>
    <w:rsid w:val="00072F62"/>
    <w:rsid w:val="0007337D"/>
    <w:rsid w:val="00082198"/>
    <w:rsid w:val="0008411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30D49"/>
    <w:rsid w:val="0013109A"/>
    <w:rsid w:val="00134C88"/>
    <w:rsid w:val="00136EDF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5570"/>
    <w:rsid w:val="00396D07"/>
    <w:rsid w:val="003A0542"/>
    <w:rsid w:val="003A065C"/>
    <w:rsid w:val="003A11D4"/>
    <w:rsid w:val="003A3095"/>
    <w:rsid w:val="003A649A"/>
    <w:rsid w:val="003A6A8A"/>
    <w:rsid w:val="003B0585"/>
    <w:rsid w:val="003B1CE9"/>
    <w:rsid w:val="003B5488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AD"/>
    <w:rsid w:val="005E2023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576C"/>
    <w:rsid w:val="006F5F4C"/>
    <w:rsid w:val="006F6207"/>
    <w:rsid w:val="006F6FBB"/>
    <w:rsid w:val="0070490C"/>
    <w:rsid w:val="007066DF"/>
    <w:rsid w:val="00712493"/>
    <w:rsid w:val="00712A04"/>
    <w:rsid w:val="00712E5D"/>
    <w:rsid w:val="00714276"/>
    <w:rsid w:val="0071575B"/>
    <w:rsid w:val="00715C5A"/>
    <w:rsid w:val="00717134"/>
    <w:rsid w:val="00721CD8"/>
    <w:rsid w:val="00724028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202B"/>
    <w:rsid w:val="007A3BA6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498E"/>
    <w:rsid w:val="008F048F"/>
    <w:rsid w:val="008F2795"/>
    <w:rsid w:val="009023EE"/>
    <w:rsid w:val="00906123"/>
    <w:rsid w:val="00910EF5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5908"/>
    <w:rsid w:val="00A65B1D"/>
    <w:rsid w:val="00A673A5"/>
    <w:rsid w:val="00A67D55"/>
    <w:rsid w:val="00A7081D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D2F"/>
    <w:rsid w:val="00B57DE5"/>
    <w:rsid w:val="00B60769"/>
    <w:rsid w:val="00B67EA0"/>
    <w:rsid w:val="00B709C3"/>
    <w:rsid w:val="00B7185B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B75"/>
    <w:rsid w:val="00B94D42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E6D"/>
    <w:rsid w:val="00BE3F1B"/>
    <w:rsid w:val="00BE4174"/>
    <w:rsid w:val="00BE60C9"/>
    <w:rsid w:val="00BE78E9"/>
    <w:rsid w:val="00BF210A"/>
    <w:rsid w:val="00BF39A3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4611"/>
    <w:rsid w:val="00C1692E"/>
    <w:rsid w:val="00C17A8B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58EB"/>
    <w:rsid w:val="00CC67DB"/>
    <w:rsid w:val="00CC6F08"/>
    <w:rsid w:val="00CD0693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307E"/>
    <w:rsid w:val="00D34016"/>
    <w:rsid w:val="00D36F67"/>
    <w:rsid w:val="00D37C87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C68"/>
    <w:rsid w:val="00D71FFF"/>
    <w:rsid w:val="00D7569D"/>
    <w:rsid w:val="00D75DA3"/>
    <w:rsid w:val="00D7643F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5C4D"/>
    <w:rsid w:val="00DA61FC"/>
    <w:rsid w:val="00DB12A6"/>
    <w:rsid w:val="00DB192A"/>
    <w:rsid w:val="00DB3C0F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66B4"/>
    <w:rsid w:val="00E65C63"/>
    <w:rsid w:val="00E6711A"/>
    <w:rsid w:val="00E71B63"/>
    <w:rsid w:val="00E7222B"/>
    <w:rsid w:val="00E77976"/>
    <w:rsid w:val="00E77A58"/>
    <w:rsid w:val="00E77E5A"/>
    <w:rsid w:val="00E87A32"/>
    <w:rsid w:val="00E87CBD"/>
    <w:rsid w:val="00E9127C"/>
    <w:rsid w:val="00E91793"/>
    <w:rsid w:val="00E919E6"/>
    <w:rsid w:val="00E92917"/>
    <w:rsid w:val="00EA1B43"/>
    <w:rsid w:val="00EA27C5"/>
    <w:rsid w:val="00EA57E5"/>
    <w:rsid w:val="00EA75AE"/>
    <w:rsid w:val="00EB16B9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E7C1B"/>
    <w:rsid w:val="00EE7F5C"/>
    <w:rsid w:val="00EF14E1"/>
    <w:rsid w:val="00EF224A"/>
    <w:rsid w:val="00EF299A"/>
    <w:rsid w:val="00EF48DC"/>
    <w:rsid w:val="00EF4C94"/>
    <w:rsid w:val="00EF519D"/>
    <w:rsid w:val="00EF6443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733F"/>
    <w:rsid w:val="00F314D4"/>
    <w:rsid w:val="00F31976"/>
    <w:rsid w:val="00F32318"/>
    <w:rsid w:val="00F34052"/>
    <w:rsid w:val="00F37044"/>
    <w:rsid w:val="00F37ADF"/>
    <w:rsid w:val="00F40BA3"/>
    <w:rsid w:val="00F40CB0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DF"/>
    <w:rsid w:val="00F80F68"/>
    <w:rsid w:val="00F83D6D"/>
    <w:rsid w:val="00F853BF"/>
    <w:rsid w:val="00FA33CA"/>
    <w:rsid w:val="00FA65C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472</TotalTime>
  <Pages>6</Pages>
  <Words>701</Words>
  <Characters>4000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353</cp:revision>
  <cp:lastPrinted>2023-04-23T13:35:00Z</cp:lastPrinted>
  <dcterms:created xsi:type="dcterms:W3CDTF">2023-06-15T04:32:00Z</dcterms:created>
  <dcterms:modified xsi:type="dcterms:W3CDTF">2023-10-10T05:56:00Z</dcterms:modified>
</cp:coreProperties>
</file>