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B32F2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B32F2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B32F2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3EC19802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1</w:t>
      </w:r>
      <w:r w:rsidR="00B32F20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30523057" w14:textId="77777777" w:rsidR="00175CE6" w:rsidRPr="00175CE6" w:rsidRDefault="00175CE6" w:rsidP="00175CE6">
      <w:pPr>
        <w:rPr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2</w:t>
      </w:r>
      <w:r w:rsidR="00B32F20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tbl>
      <w:tblPr>
        <w:tblW w:w="8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</w:tblGrid>
      <w:tr w:rsidR="00C961C1" w14:paraId="4B031395" w14:textId="77777777" w:rsidTr="00C961C1">
        <w:trPr>
          <w:trHeight w:val="459"/>
        </w:trPr>
        <w:tc>
          <w:tcPr>
            <w:tcW w:w="8780" w:type="dxa"/>
            <w:gridSpan w:val="1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501EDCA2" w14:textId="39FEDB8D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5" w:name="Temp_Humidity"/>
            <w:bookmarkEnd w:id="5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C961C1" w14:paraId="60CB904C" w14:textId="77777777" w:rsidTr="00C961C1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50132813" w14:textId="15FF8A2C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9F53ECB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07695B7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05A4827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28EBC43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58D923BE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1D3D0A3D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9BE944F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F4C85D9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5B7A5EF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11657BF9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D51B122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2054F9A" w14:textId="777777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C961C1" w14:paraId="52F936D6" w14:textId="77777777" w:rsidTr="00C961C1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C6BAD24" w14:textId="31E50F42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9DE2FBE" w14:textId="4B954D1A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BDA7AFD" w14:textId="73CFE0B6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7AD3C7D" w14:textId="78B5951E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BF65590" w14:textId="69269CBA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43D3A1A" w14:textId="7C6695F2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BEAA12E" w14:textId="069366C5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3364238" w14:textId="52A810E5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3973662" w14:textId="6437C082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B0E37DA" w14:textId="49E13117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B816F67" w14:textId="5F250E7A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9B87A6" w14:textId="2BA95755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CAFE537" w14:textId="722AFC94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C961C1" w14:paraId="26F25AE3" w14:textId="77777777" w:rsidTr="00C961C1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DB99100" w14:textId="1211A0AD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2FC7E00" w14:textId="4802F460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7A8709" w14:textId="425C6A4F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69B5796" w14:textId="0889241E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07BDDF3" w14:textId="103B5091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AFE7F8F" w14:textId="4E5BEF61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07040FB" w14:textId="37FB370D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D79A138" w14:textId="177E2729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E2AB87D" w14:textId="69D870D2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7F45066" w14:textId="2F6D1B4E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BD53B7" w14:textId="07BD5236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4415438" w14:textId="0507910D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948BFC8" w14:textId="53E8FE9F" w:rsidR="00C961C1" w:rsidRDefault="00C961C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C961C1" w14:paraId="3B4F3E3C" w14:textId="77777777" w:rsidTr="00C961C1">
        <w:trPr>
          <w:trHeight w:val="459"/>
        </w:trPr>
        <w:tc>
          <w:tcPr>
            <w:tcW w:w="11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A957A47" w14:textId="2C7CFA1F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380B808" w14:textId="5194415D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C20D443" w14:textId="3F9C7F4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7BE183" w14:textId="71CB8F3F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58729E6" w14:textId="2943568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D5EFEB9" w14:textId="175B4F9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05ED274" w14:textId="2508FF7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0BC7E6A" w14:textId="653D4721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A4A6CEC" w14:textId="7ADEA117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44146FE" w14:textId="49D6E2F8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74D4D06" w14:textId="53CE286C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90B558" w14:textId="26F19964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989ECD2" w14:textId="1D966939" w:rsidR="00C961C1" w:rsidRDefault="00C961C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6" w:name="_Toc137656974"/>
      <w:r>
        <w:t>IncidentReportSummary</w:t>
      </w:r>
      <w:bookmarkEnd w:id="6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</w:instrText>
      </w:r>
      <w:r w:rsidR="00B32F20">
        <w:instrText xml:space="preserve">\* ARABIC </w:instrText>
      </w:r>
      <w:r w:rsidR="00B32F20">
        <w:fldChar w:fldCharType="separate"/>
      </w:r>
      <w:r w:rsidR="00D00E55">
        <w:rPr>
          <w:noProof/>
        </w:rPr>
        <w:t>3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9D2072" w14:paraId="4B03419B" w14:textId="77777777" w:rsidTr="009D2072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AA3E0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Start w:id="8" w:name="_Toc133154360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1AA6E6" w14:textId="4279E1B1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A81B845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870C6D" w14:textId="5E37CB30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F497DF" w14:textId="0A27BD8C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7343F7" w14:textId="319F58C3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9D2072" w14:paraId="2928D429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F8C04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5765B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CA3FA0" w14:textId="6410CEB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F7AA4D" w14:textId="73D71C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4D2942" w14:textId="1E6C073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4A849" w14:textId="315D270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46AC091B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5FE1F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lastRenderedPageBreak/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D907C" w14:textId="5DAF799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CBC44" w14:textId="2FD91A62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DF40A9" w14:textId="36D5EABC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089EF" w14:textId="479AEC9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56EF" w14:textId="1D7227F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375A350E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63B6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82D702" w14:textId="3F748F9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7F3EB8" w14:textId="75B571A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95EE44" w14:textId="4CD6707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25CE0" w14:textId="59A603E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11E3BA" w14:textId="50F0EAB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5AD8D824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B235CD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6B989" w14:textId="45687B7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C8A238" w14:textId="5455650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043C4C" w14:textId="6B11FE2E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A167C" w14:textId="2C512AD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8D7BF1" w14:textId="40E544F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0ACBF4B5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8C634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088CA9" w14:textId="3693567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090C15" w14:textId="4D6865C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214F8F" w14:textId="391446C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F5D0D4" w14:textId="59EBF378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59317A" w14:textId="4BE81EC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7C7634F9" w14:textId="77777777" w:rsidTr="009D2072">
        <w:trPr>
          <w:gridAfter w:val="1"/>
          <w:trHeight w:val="265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77FFF" w14:textId="22F0BBFD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9D2072" w14:paraId="043D90C9" w14:textId="77777777" w:rsidTr="009D207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B1E67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A4FA0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9" w:name="_Toc137656975"/>
      <w:r>
        <w:t>SiteAccessReport</w:t>
      </w:r>
      <w:bookmarkEnd w:id="8"/>
      <w:bookmarkEnd w:id="9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4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4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2"/>
        <w:gridCol w:w="1098"/>
        <w:gridCol w:w="1638"/>
        <w:gridCol w:w="1239"/>
        <w:gridCol w:w="16"/>
      </w:tblGrid>
      <w:tr w:rsidR="005D3FB4" w14:paraId="5312F4D5" w14:textId="77777777" w:rsidTr="005D3FB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4D6DEA" w14:textId="723325DC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0" w:name="SiteAccess"/>
            <w:bookmarkEnd w:id="10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E9A53" w14:textId="2F406BE6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1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F346C9" w14:textId="55781D83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EF3E52" w14:textId="4775228D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36BD8F" w14:textId="73BB5309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5D3FB4" w14:paraId="33A33450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478013" w14:textId="746D7BF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91392" w14:textId="2739FB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40AA7E" w14:textId="7670CF6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99789" w14:textId="60D0C38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754F5" w14:textId="43EB2096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19F5B216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1ABDD4" w14:textId="2E4DF9F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F11C8B" w14:textId="007AC8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E0F8FA" w14:textId="01782A6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C9206" w14:textId="79FFE8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3AA5C1" w14:textId="69861F4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54685877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DA8B9" w14:textId="596A52F0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E738F" w14:textId="5EFC95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A41130" w14:textId="1B0DD62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43FEC" w14:textId="7CDCE5E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850046" w14:textId="416D1CB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3510A09B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6C1AB" w14:textId="11F4A40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10A14C" w14:textId="714575C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8DB31" w14:textId="10C57B2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DC6EE" w14:textId="0312C29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559A62" w14:textId="01BEF30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2D0A75CD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E2FA7" w14:textId="157DBF1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A6EF3D" w14:textId="1418AFA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34BB46" w14:textId="1216F413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01242E" w14:textId="159E47D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5B194" w14:textId="74373A6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4DEB66E1" w14:textId="77777777" w:rsidTr="005D3FB4">
        <w:trPr>
          <w:gridAfter w:val="1"/>
          <w:trHeight w:val="265"/>
        </w:trPr>
        <w:tc>
          <w:tcPr>
            <w:tcW w:w="740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55F6D8" w14:textId="6D241911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5D3FB4" w14:paraId="589F92CA" w14:textId="77777777" w:rsidTr="005D3FB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6983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B0F1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1" w:name="_Toc137656976"/>
      <w:r w:rsidRPr="007A636D">
        <w:t>S</w:t>
      </w:r>
      <w:r w:rsidR="00BD232D">
        <w:t>hipmentReport</w:t>
      </w:r>
      <w:bookmarkEnd w:id="11"/>
    </w:p>
    <w:p w14:paraId="7DAD9420" w14:textId="7F637F05" w:rsidR="00877516" w:rsidRDefault="00877516" w:rsidP="00877516">
      <w:pPr>
        <w:pStyle w:val="a2"/>
      </w:pPr>
      <w:bookmarkStart w:id="12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2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5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7"/>
        <w:gridCol w:w="1396"/>
        <w:gridCol w:w="16"/>
      </w:tblGrid>
      <w:tr w:rsidR="00240388" w14:paraId="26A2F55A" w14:textId="77777777" w:rsidTr="00240388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2AA99D" w14:textId="69598CD0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3" w:name="Shipment"/>
            <w:bookmarkEnd w:id="13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B9AFB2" w14:textId="2B7BE899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961A54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CDA1D" w14:textId="4B96F1AD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C85CF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40388" w14:paraId="474A2A0B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B4912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F2D6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11561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D978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4B8224" w14:textId="78C2473F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C865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631CC367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BC68F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D184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8CB02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1088F" w14:textId="50342E14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E2211B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5D3D0A0C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8121E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FE92CE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52B44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DB515A" w14:textId="7CD88835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CB4B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F73CE41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B75218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D50D21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657D7D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BD75C" w14:textId="19EE5C62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1D20C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41BA700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C80C9" w14:textId="685ACA48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A56B72" w14:textId="7E0F0C36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17D8BD" w14:textId="22546E94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2D32E" w14:textId="1C22DA1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CC63C1" w14:textId="00157249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40388" w14:paraId="5190DA7D" w14:textId="77777777" w:rsidTr="00240388">
        <w:trPr>
          <w:gridAfter w:val="1"/>
          <w:trHeight w:val="265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E27434" w14:textId="51CE0A66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40388" w14:paraId="4E9A7F4F" w14:textId="77777777" w:rsidTr="00240388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AC0F5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93EC9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4" w:name="_Toc137656977"/>
      <w:r>
        <w:t>RemoteHandsReport</w:t>
      </w:r>
      <w:bookmarkEnd w:id="14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6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5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C26D92" w14:paraId="57628058" w14:textId="77777777" w:rsidTr="00C26D92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9B2F977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6" w:name="RHS"/>
            <w:bookmarkEnd w:id="1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19205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8F9DEAE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E07A79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C755D1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433EEF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26D92" w14:paraId="568496E4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2A647" w14:textId="13C093BB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1EABB" w14:textId="5DF03277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6C202" w14:textId="62CCEEA6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2D716F" w14:textId="6AEC33F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59DB2" w14:textId="0292668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F7E7E" w14:textId="4573C36C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0FB21873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9D90FB" w14:textId="051CEE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FB318" w14:textId="41F7E89E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166540" w14:textId="5EA3CFFC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737AC" w14:textId="4D6EE7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5F78C9" w14:textId="32B56FA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A96C72" w14:textId="758A11D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0083D0B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60AEBF" w14:textId="4CDA7430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CAD5B" w14:textId="73A8399D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3338FA" w14:textId="17B736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1D9C26" w14:textId="6AB72B87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FC22AA" w14:textId="100DDBF9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CAAAD4" w14:textId="7EBC919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9BED321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1A810D" w14:textId="2329EED3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59016" w14:textId="1ABBEB7F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0576F5" w14:textId="36462E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B15C1C" w14:textId="3D77482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278679" w14:textId="2418CBF4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5EA3CE" w14:textId="66550EC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37BBDDE5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B662CB" w14:textId="6825D36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F8DC5E" w14:textId="0E2BAC60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AB4BA" w14:textId="3C809AD1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640E5A" w14:textId="2CC029C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8750CF" w14:textId="630EA52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34054C" w14:textId="43E3CE4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53B7C304" w14:textId="77777777" w:rsidTr="00C26D92">
        <w:trPr>
          <w:gridAfter w:val="1"/>
          <w:trHeight w:val="265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C7741" w14:textId="156D10E0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26D92" w14:paraId="53626E18" w14:textId="77777777" w:rsidTr="00C26D9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15874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B3879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Default="004031F0" w:rsidP="001228F5">
      <w:pPr>
        <w:rPr>
          <w:lang w:val="en-SG"/>
        </w:rPr>
      </w:pPr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7" w:name="_Toc137656978"/>
      <w:bookmarkStart w:id="18" w:name="_Hlk136447836"/>
      <w:bookmarkEnd w:id="15"/>
      <w:r>
        <w:t>MaintenanceSchedule</w:t>
      </w:r>
      <w:bookmarkEnd w:id="17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8"/>
      <w:r w:rsidR="00C47586">
        <w:t>.</w:t>
      </w:r>
    </w:p>
    <w:p w14:paraId="745C40F1" w14:textId="4BF73DA0" w:rsidR="00DE541F" w:rsidRDefault="00DE541F" w:rsidP="00DE541F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 w:rsidR="00D00E55">
        <w:rPr>
          <w:noProof/>
        </w:rPr>
        <w:t>7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654CA5" w14:paraId="108080AC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1AD178" w14:textId="3A73C835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"/>
            <w:bookmarkStart w:id="20" w:name="_Toc133154369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AE2D2B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B9B1EF" w14:textId="06D47C8A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EBEB6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5B19BA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ACAD49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654CA5" w14:paraId="144D65E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D4EDF9" w14:textId="20BA6119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BA38BA" w14:textId="292BC0F1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61F3E85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AE2D0A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0029F5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A89E9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D988C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605C4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C02B6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654CA5" w14:paraId="134CEA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4A5EA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1EE8F0" w14:textId="203EEDCA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DB342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C846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201AC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09A2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1619F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EFE0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88E1D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6350AD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F5CC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5798EF" w14:textId="77777777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2E3B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6A39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2FD0D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6ADBC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D88C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F60CD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56A0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224C3C7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1B014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0BA63A" w14:textId="293510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4DED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154A1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88E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03402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C19A1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40865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DD33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40EDEE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7B0F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DB000" w14:textId="4E9922AF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25E4E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CAC01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38143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C3D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934C6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E80E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8660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2F08DDE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0E96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6B610" w14:textId="63D48131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34CA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035B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98971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E9851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338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C6862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49D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1458267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7F701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AFDBD" w14:textId="7918EA3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E5130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7C57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FE47F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1C506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45990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C3C9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7D5C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F857568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C7B85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F680D2" w14:textId="3AE017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B8D52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D5087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B371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2A66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7A9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7597B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9B3D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27F712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F5EE1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B19D4" w14:textId="1C83931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ACC6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E17FD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11E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D99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32328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9041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DBB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A16A5D9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8016D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F92A8B" w14:textId="4995915D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1FAA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A931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C8D35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F5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037D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9AADB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06F5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05C3D07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E55A9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1F847" w14:textId="4B7C4E3E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2E7AF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2FE79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361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32F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28067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CD3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E5E4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455D326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20423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97FBB0" w14:textId="7AD278B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9F570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A2A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A1B41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75F6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2D17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0AE28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A036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95A9C3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62964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C9A08" w14:textId="19FA6309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DF62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825E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402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ED7D0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E1DA7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7FE0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28F5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2DA2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27241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9FB4C3" w14:textId="4167B444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657B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C098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9F5C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B21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7FC15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9ABB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DFF7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5522F63B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BD7D59" w14:textId="427B79C8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7EB771" w14:textId="15FBC8C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504A7D" w14:textId="7752029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46481E" w14:textId="203AFABB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499545" w14:textId="11B1ACAE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F040E5" w14:textId="683A5365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F68050" w14:textId="209E2EC6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A53EED" w14:textId="6F7516AD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6BD6F9" w14:textId="79F3E640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654CA5" w14:paraId="5F99FC35" w14:textId="77777777" w:rsidTr="00654CA5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4D253A" w14:textId="38FC1A06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654CA5" w14:paraId="1B396FF7" w14:textId="77777777" w:rsidTr="00654CA5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16D6ACD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0361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90F0158" w14:textId="6E3EE56A" w:rsidR="007B0C81" w:rsidRDefault="00AB586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64D5CD3B" w14:textId="59DBCF00" w:rsidR="009F10E3" w:rsidRPr="00784134" w:rsidRDefault="009F10E3" w:rsidP="009F10E3">
      <w:pPr>
        <w:pStyle w:val="1"/>
      </w:pPr>
      <w:bookmarkStart w:id="21" w:name="_Toc137656979"/>
      <w:r>
        <w:t>PowerUsage</w:t>
      </w:r>
      <w:bookmarkEnd w:id="21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2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2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5C07E9D" w14:textId="2D597DBA" w:rsidR="00AB586F" w:rsidRDefault="00D00E55" w:rsidP="00AB586F">
      <w:pPr>
        <w:pStyle w:val="af3"/>
        <w:rPr>
          <w:lang w:val="en-SG"/>
        </w:rPr>
      </w:pPr>
      <w:r>
        <w:t>Table</w:t>
      </w:r>
      <w:r w:rsidR="00B32F20">
        <w:fldChar w:fldCharType="begin"/>
      </w:r>
      <w:r w:rsidR="00B32F20">
        <w:instrText xml:space="preserve"> SEQ Table \* ARABIC </w:instrText>
      </w:r>
      <w:r w:rsidR="00B32F20">
        <w:fldChar w:fldCharType="separate"/>
      </w:r>
      <w:r>
        <w:rPr>
          <w:noProof/>
        </w:rPr>
        <w:t>8</w:t>
      </w:r>
      <w:r w:rsidR="00B32F20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0"/>
    </w:p>
    <w:tbl>
      <w:tblPr>
        <w:tblW w:w="0" w:type="auto"/>
        <w:tblInd w:w="-45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146"/>
        <w:gridCol w:w="2045"/>
        <w:gridCol w:w="2045"/>
      </w:tblGrid>
      <w:tr w:rsidR="00DD52BE" w14:paraId="2C682D84" w14:textId="77777777">
        <w:trPr>
          <w:trHeight w:val="439"/>
        </w:trPr>
        <w:tc>
          <w:tcPr>
            <w:tcW w:w="3146" w:type="dxa"/>
            <w:tcBorders>
              <w:top w:val="single" w:sz="12" w:space="0" w:color="0066CC"/>
              <w:left w:val="single" w:sz="12" w:space="0" w:color="0066CC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5EF44025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bookmarkStart w:id="23" w:name="PowerUsage"/>
            <w:bookmarkEnd w:id="23"/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Customer</w:t>
            </w:r>
          </w:p>
        </w:tc>
        <w:tc>
          <w:tcPr>
            <w:tcW w:w="2045" w:type="dxa"/>
            <w:tcBorders>
              <w:top w:val="single" w:sz="12" w:space="0" w:color="0066CC"/>
              <w:left w:val="nil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5B4DC14D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Description</w:t>
            </w:r>
          </w:p>
        </w:tc>
        <w:tc>
          <w:tcPr>
            <w:tcW w:w="2045" w:type="dxa"/>
            <w:tcBorders>
              <w:top w:val="single" w:sz="12" w:space="0" w:color="0066CC"/>
              <w:left w:val="nil"/>
              <w:bottom w:val="single" w:sz="12" w:space="0" w:color="0066CC"/>
              <w:right w:val="single" w:sz="12" w:space="0" w:color="0066CC"/>
            </w:tcBorders>
            <w:shd w:val="solid" w:color="0066CC" w:fill="auto"/>
          </w:tcPr>
          <w:p w14:paraId="50FD9C76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C0C0C0"/>
                <w:kern w:val="0"/>
                <w:sz w:val="16"/>
                <w:szCs w:val="16"/>
                <w:lang w:bidi="th-TH"/>
              </w:rPr>
              <w:t>Power</w:t>
            </w:r>
          </w:p>
        </w:tc>
      </w:tr>
      <w:tr w:rsidR="00DD52BE" w14:paraId="3B6B660B" w14:textId="77777777">
        <w:trPr>
          <w:trHeight w:val="480"/>
        </w:trPr>
        <w:tc>
          <w:tcPr>
            <w:tcW w:w="3146" w:type="dxa"/>
            <w:tcBorders>
              <w:top w:val="single" w:sz="12" w:space="0" w:color="0066CC"/>
              <w:left w:val="single" w:sz="12" w:space="0" w:color="0066CC"/>
              <w:bottom w:val="nil"/>
              <w:right w:val="single" w:sz="12" w:space="0" w:color="0066CC"/>
            </w:tcBorders>
          </w:tcPr>
          <w:p w14:paraId="33A6E1D8" w14:textId="7D1DFEA2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TotalPowerUsageforCustomer:sejong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2432DA7C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PowerUsageTotal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4DF497AB" w14:textId="02BE7DC6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  <w:t>175.8</w:t>
            </w:r>
            <w:r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  <w:t>㎾</w:t>
            </w:r>
          </w:p>
        </w:tc>
      </w:tr>
      <w:tr w:rsidR="00DD52BE" w14:paraId="632375AA" w14:textId="77777777">
        <w:trPr>
          <w:trHeight w:val="480"/>
        </w:trPr>
        <w:tc>
          <w:tcPr>
            <w:tcW w:w="3146" w:type="dxa"/>
            <w:tcBorders>
              <w:top w:val="nil"/>
              <w:left w:val="single" w:sz="12" w:space="0" w:color="0066CC"/>
              <w:bottom w:val="nil"/>
              <w:right w:val="single" w:sz="12" w:space="0" w:color="0066CC"/>
            </w:tcBorders>
          </w:tcPr>
          <w:p w14:paraId="2236958E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23142F18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  <w:t>SubscribedPower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585F82A2" w14:textId="60EBBE3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  <w:t>63,404.3KVA</w:t>
            </w:r>
          </w:p>
        </w:tc>
      </w:tr>
      <w:tr w:rsidR="00DD52BE" w14:paraId="627D6D0A" w14:textId="77777777">
        <w:trPr>
          <w:trHeight w:val="480"/>
        </w:trPr>
        <w:tc>
          <w:tcPr>
            <w:tcW w:w="3146" w:type="dxa"/>
            <w:tcBorders>
              <w:top w:val="nil"/>
              <w:left w:val="single" w:sz="12" w:space="0" w:color="0066CC"/>
              <w:bottom w:val="single" w:sz="12" w:space="0" w:color="0066CC"/>
              <w:right w:val="single" w:sz="12" w:space="0" w:color="0066CC"/>
            </w:tcBorders>
          </w:tcPr>
          <w:p w14:paraId="6265DB6A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789F577B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00"/>
                <w:kern w:val="0"/>
                <w:sz w:val="16"/>
                <w:szCs w:val="16"/>
                <w:lang w:bidi="th-TH"/>
              </w:rPr>
              <w:t>RemainingPower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13EC120E" w14:textId="4EED210B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  <w:t>-63,228.5</w:t>
            </w:r>
            <w:r>
              <w:rPr>
                <w:rFonts w:ascii="Noto Sans" w:eastAsia="맑은 고딕" w:hAnsi="Noto Sans" w:cs="Noto Sans"/>
                <w:color w:val="000000"/>
                <w:kern w:val="0"/>
                <w:sz w:val="16"/>
                <w:szCs w:val="16"/>
                <w:lang w:bidi="th-TH"/>
              </w:rPr>
              <w:t>㎾</w:t>
            </w:r>
          </w:p>
        </w:tc>
      </w:tr>
      <w:tr w:rsidR="00DD52BE" w14:paraId="54F8586C" w14:textId="77777777">
        <w:trPr>
          <w:trHeight w:val="94"/>
        </w:trPr>
        <w:tc>
          <w:tcPr>
            <w:tcW w:w="3146" w:type="dxa"/>
            <w:tcBorders>
              <w:top w:val="single" w:sz="12" w:space="0" w:color="0066CC"/>
              <w:left w:val="single" w:sz="12" w:space="0" w:color="0066CC"/>
              <w:bottom w:val="nil"/>
              <w:right w:val="nil"/>
            </w:tcBorders>
          </w:tcPr>
          <w:p w14:paraId="00CCFD31" w14:textId="7A198466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  <w:t>Attachments:RemoteHandsReport</w:t>
            </w:r>
          </w:p>
        </w:tc>
        <w:tc>
          <w:tcPr>
            <w:tcW w:w="2045" w:type="dxa"/>
            <w:tcBorders>
              <w:top w:val="single" w:sz="12" w:space="0" w:color="0066CC"/>
              <w:left w:val="nil"/>
              <w:bottom w:val="nil"/>
              <w:right w:val="nil"/>
            </w:tcBorders>
          </w:tcPr>
          <w:p w14:paraId="5319EB22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45" w:type="dxa"/>
            <w:tcBorders>
              <w:top w:val="single" w:sz="12" w:space="0" w:color="0066CC"/>
              <w:left w:val="nil"/>
              <w:bottom w:val="nil"/>
              <w:right w:val="single" w:sz="12" w:space="0" w:color="0066CC"/>
            </w:tcBorders>
          </w:tcPr>
          <w:p w14:paraId="245E693F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</w:tr>
      <w:tr w:rsidR="00DD52BE" w14:paraId="2AF5B7DE" w14:textId="77777777">
        <w:trPr>
          <w:trHeight w:val="94"/>
        </w:trPr>
        <w:tc>
          <w:tcPr>
            <w:tcW w:w="3146" w:type="dxa"/>
            <w:tcBorders>
              <w:top w:val="nil"/>
              <w:left w:val="single" w:sz="12" w:space="0" w:color="0066CC"/>
              <w:bottom w:val="single" w:sz="12" w:space="0" w:color="0066CC"/>
              <w:right w:val="nil"/>
            </w:tcBorders>
          </w:tcPr>
          <w:p w14:paraId="56650C76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nil"/>
            </w:tcBorders>
          </w:tcPr>
          <w:p w14:paraId="7D9BF3EA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2045" w:type="dxa"/>
            <w:tcBorders>
              <w:top w:val="nil"/>
              <w:left w:val="nil"/>
              <w:bottom w:val="single" w:sz="12" w:space="0" w:color="0066CC"/>
              <w:right w:val="single" w:sz="12" w:space="0" w:color="0066CC"/>
            </w:tcBorders>
          </w:tcPr>
          <w:p w14:paraId="62E94B2C" w14:textId="77777777" w:rsidR="00DD52BE" w:rsidRDefault="00DD52B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Noto Sans" w:eastAsia="맑은 고딕" w:hAnsi="Noto Sans" w:cs="Noto Sans"/>
                <w:b/>
                <w:bCs/>
                <w:color w:val="000080"/>
                <w:kern w:val="0"/>
                <w:sz w:val="16"/>
                <w:szCs w:val="16"/>
                <w:lang w:bidi="th-TH"/>
              </w:rPr>
            </w:pPr>
          </w:p>
        </w:tc>
      </w:tr>
    </w:tbl>
    <w:p w14:paraId="0E8AA406" w14:textId="77777777" w:rsidR="00AB586F" w:rsidRPr="00AB586F" w:rsidRDefault="00AB586F" w:rsidP="00AB586F">
      <w:pPr>
        <w:rPr>
          <w:lang w:val="en-SG"/>
        </w:rPr>
      </w:pPr>
    </w:p>
    <w:sectPr w:rsidR="00AB586F" w:rsidRPr="00AB586F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E920C" w14:textId="77777777" w:rsidR="002D4116" w:rsidRDefault="002D4116" w:rsidP="007F0A39">
      <w:pPr>
        <w:spacing w:line="240" w:lineRule="auto"/>
      </w:pPr>
      <w:r>
        <w:separator/>
      </w:r>
    </w:p>
  </w:endnote>
  <w:endnote w:type="continuationSeparator" w:id="0">
    <w:p w14:paraId="1AA525E3" w14:textId="77777777" w:rsidR="002D4116" w:rsidRDefault="002D4116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2A20B2E-306C-40EF-B7C3-2CA19016FE64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BBC9CB81-984B-4711-9608-5FE4CF1315B9}"/>
    <w:embedBold r:id="rId3" w:fontKey="{64FC73C0-7302-4F46-B18E-31FA9CCBB6EC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E0428AE2-723B-4458-AD63-C896C8728C63}"/>
    <w:embedBold r:id="rId5" w:fontKey="{610AC683-DCB3-4476-91EF-28FAC2A2AA4E}"/>
    <w:embedItalic r:id="rId6" w:fontKey="{DCDBDD2F-9EA8-4649-84C0-FA1CEC0CAF44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70CE9B64-860C-49B2-9F35-0055D53A751C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5C5D7BB-43AF-469A-AA21-86715992E5E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4EE526AB-D598-4FED-A9C4-B9B98261CBB4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2A985" w14:textId="77777777" w:rsidR="002D4116" w:rsidRDefault="002D4116" w:rsidP="007F0A39">
      <w:pPr>
        <w:spacing w:line="240" w:lineRule="auto"/>
      </w:pPr>
      <w:r>
        <w:separator/>
      </w:r>
    </w:p>
  </w:footnote>
  <w:footnote w:type="continuationSeparator" w:id="0">
    <w:p w14:paraId="25C9463B" w14:textId="77777777" w:rsidR="002D4116" w:rsidRDefault="002D4116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0D48879C" w:rsidR="00886E56" w:rsidRPr="00CA4305" w:rsidRDefault="00B32F20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ExecutiveSummary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0D48879C" w:rsidR="00886E56" w:rsidRPr="00CA4305" w:rsidRDefault="00B32F20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ExecutiveSummary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4169"/>
    <w:rsid w:val="00075088"/>
    <w:rsid w:val="00075A25"/>
    <w:rsid w:val="00082198"/>
    <w:rsid w:val="00084116"/>
    <w:rsid w:val="00085CE6"/>
    <w:rsid w:val="000900C4"/>
    <w:rsid w:val="00090AF4"/>
    <w:rsid w:val="0009234E"/>
    <w:rsid w:val="000928A2"/>
    <w:rsid w:val="00093808"/>
    <w:rsid w:val="0009380C"/>
    <w:rsid w:val="00093D1E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5718"/>
    <w:rsid w:val="000F6404"/>
    <w:rsid w:val="000F670F"/>
    <w:rsid w:val="000F7028"/>
    <w:rsid w:val="000F7259"/>
    <w:rsid w:val="000F74C1"/>
    <w:rsid w:val="000F76FF"/>
    <w:rsid w:val="001014B4"/>
    <w:rsid w:val="001026E6"/>
    <w:rsid w:val="00103349"/>
    <w:rsid w:val="0010536F"/>
    <w:rsid w:val="00105A6C"/>
    <w:rsid w:val="00105BB0"/>
    <w:rsid w:val="00107394"/>
    <w:rsid w:val="00112B7B"/>
    <w:rsid w:val="001144B3"/>
    <w:rsid w:val="00114F0D"/>
    <w:rsid w:val="00115484"/>
    <w:rsid w:val="00115DB9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2542"/>
    <w:rsid w:val="00175CE6"/>
    <w:rsid w:val="00176657"/>
    <w:rsid w:val="001820B4"/>
    <w:rsid w:val="001837EB"/>
    <w:rsid w:val="00184E30"/>
    <w:rsid w:val="00187C23"/>
    <w:rsid w:val="00190923"/>
    <w:rsid w:val="00190F0E"/>
    <w:rsid w:val="001925FE"/>
    <w:rsid w:val="00192C6B"/>
    <w:rsid w:val="0019566B"/>
    <w:rsid w:val="001A1037"/>
    <w:rsid w:val="001A254A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B7472"/>
    <w:rsid w:val="001C0830"/>
    <w:rsid w:val="001C33DC"/>
    <w:rsid w:val="001C4915"/>
    <w:rsid w:val="001C5768"/>
    <w:rsid w:val="001C674E"/>
    <w:rsid w:val="001D07D4"/>
    <w:rsid w:val="001D1A3D"/>
    <w:rsid w:val="001D27A9"/>
    <w:rsid w:val="001E2D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0388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35DC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3E2A"/>
    <w:rsid w:val="002B427B"/>
    <w:rsid w:val="002B5225"/>
    <w:rsid w:val="002B55A9"/>
    <w:rsid w:val="002C4167"/>
    <w:rsid w:val="002C6D60"/>
    <w:rsid w:val="002C6F7F"/>
    <w:rsid w:val="002D4116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41ED"/>
    <w:rsid w:val="0032740B"/>
    <w:rsid w:val="003316AF"/>
    <w:rsid w:val="0033246D"/>
    <w:rsid w:val="00332D23"/>
    <w:rsid w:val="00333830"/>
    <w:rsid w:val="003402F6"/>
    <w:rsid w:val="00340CE7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859C9"/>
    <w:rsid w:val="00390910"/>
    <w:rsid w:val="00390B50"/>
    <w:rsid w:val="00394B0C"/>
    <w:rsid w:val="00394EFE"/>
    <w:rsid w:val="00395570"/>
    <w:rsid w:val="00396D07"/>
    <w:rsid w:val="003A0542"/>
    <w:rsid w:val="003A065C"/>
    <w:rsid w:val="003A11D4"/>
    <w:rsid w:val="003A3095"/>
    <w:rsid w:val="003A526F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412F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3B71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336B"/>
    <w:rsid w:val="0048262D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11AA"/>
    <w:rsid w:val="004A34AD"/>
    <w:rsid w:val="004A51CB"/>
    <w:rsid w:val="004A5220"/>
    <w:rsid w:val="004A6858"/>
    <w:rsid w:val="004A7485"/>
    <w:rsid w:val="004B07A4"/>
    <w:rsid w:val="004B46D8"/>
    <w:rsid w:val="004C14DE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545"/>
    <w:rsid w:val="00530CE4"/>
    <w:rsid w:val="00530F86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0758"/>
    <w:rsid w:val="00580AF6"/>
    <w:rsid w:val="00584762"/>
    <w:rsid w:val="0058556B"/>
    <w:rsid w:val="00587A4B"/>
    <w:rsid w:val="00590718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619D"/>
    <w:rsid w:val="005B7387"/>
    <w:rsid w:val="005B7521"/>
    <w:rsid w:val="005C0A59"/>
    <w:rsid w:val="005C2336"/>
    <w:rsid w:val="005C3BFF"/>
    <w:rsid w:val="005C6AC2"/>
    <w:rsid w:val="005D3FB4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30A5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3721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4CA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0E25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0FE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6F7DF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3839"/>
    <w:rsid w:val="00724028"/>
    <w:rsid w:val="007241BE"/>
    <w:rsid w:val="00732512"/>
    <w:rsid w:val="00732654"/>
    <w:rsid w:val="007353A6"/>
    <w:rsid w:val="00735AC8"/>
    <w:rsid w:val="00741B1D"/>
    <w:rsid w:val="00742D3C"/>
    <w:rsid w:val="007459EA"/>
    <w:rsid w:val="00750404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3C5C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0C81"/>
    <w:rsid w:val="007B1C57"/>
    <w:rsid w:val="007B2549"/>
    <w:rsid w:val="007B3D97"/>
    <w:rsid w:val="007B6728"/>
    <w:rsid w:val="007B7F50"/>
    <w:rsid w:val="007C036F"/>
    <w:rsid w:val="007C1893"/>
    <w:rsid w:val="007C2083"/>
    <w:rsid w:val="007C4CDB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650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943"/>
    <w:rsid w:val="00803E7A"/>
    <w:rsid w:val="0080759B"/>
    <w:rsid w:val="0081346E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7F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E5384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69BF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9B7"/>
    <w:rsid w:val="00955AEE"/>
    <w:rsid w:val="00955D2D"/>
    <w:rsid w:val="00955D91"/>
    <w:rsid w:val="00961DFD"/>
    <w:rsid w:val="009638C5"/>
    <w:rsid w:val="00963E98"/>
    <w:rsid w:val="0096417B"/>
    <w:rsid w:val="00965255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8D4"/>
    <w:rsid w:val="00977984"/>
    <w:rsid w:val="009836E3"/>
    <w:rsid w:val="009853BD"/>
    <w:rsid w:val="00987A1D"/>
    <w:rsid w:val="009911C2"/>
    <w:rsid w:val="00994A23"/>
    <w:rsid w:val="009958A9"/>
    <w:rsid w:val="009A1DDC"/>
    <w:rsid w:val="009A37B6"/>
    <w:rsid w:val="009A3DF2"/>
    <w:rsid w:val="009A44C3"/>
    <w:rsid w:val="009A5F48"/>
    <w:rsid w:val="009B10D1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207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4FE3"/>
    <w:rsid w:val="00A061B9"/>
    <w:rsid w:val="00A07505"/>
    <w:rsid w:val="00A1150B"/>
    <w:rsid w:val="00A11546"/>
    <w:rsid w:val="00A1176C"/>
    <w:rsid w:val="00A11F34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3622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69BC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4FAD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586F"/>
    <w:rsid w:val="00AB65C1"/>
    <w:rsid w:val="00AB7245"/>
    <w:rsid w:val="00AC1DC7"/>
    <w:rsid w:val="00AC364D"/>
    <w:rsid w:val="00AC6F58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4DA7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0BE0"/>
    <w:rsid w:val="00B31F8D"/>
    <w:rsid w:val="00B3271C"/>
    <w:rsid w:val="00B32F20"/>
    <w:rsid w:val="00B34F88"/>
    <w:rsid w:val="00B40B05"/>
    <w:rsid w:val="00B41841"/>
    <w:rsid w:val="00B42284"/>
    <w:rsid w:val="00B44BCB"/>
    <w:rsid w:val="00B50C23"/>
    <w:rsid w:val="00B51DBA"/>
    <w:rsid w:val="00B57476"/>
    <w:rsid w:val="00B57D2F"/>
    <w:rsid w:val="00B57DE5"/>
    <w:rsid w:val="00B60769"/>
    <w:rsid w:val="00B63E4C"/>
    <w:rsid w:val="00B67203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A7EDC"/>
    <w:rsid w:val="00BB0937"/>
    <w:rsid w:val="00BB1A41"/>
    <w:rsid w:val="00BB4188"/>
    <w:rsid w:val="00BB44CD"/>
    <w:rsid w:val="00BB4769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3C8D"/>
    <w:rsid w:val="00C14611"/>
    <w:rsid w:val="00C1692E"/>
    <w:rsid w:val="00C17A8B"/>
    <w:rsid w:val="00C217EF"/>
    <w:rsid w:val="00C23BD5"/>
    <w:rsid w:val="00C24CE7"/>
    <w:rsid w:val="00C25227"/>
    <w:rsid w:val="00C2651B"/>
    <w:rsid w:val="00C26D92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4256"/>
    <w:rsid w:val="00C7580F"/>
    <w:rsid w:val="00C75B3F"/>
    <w:rsid w:val="00C76797"/>
    <w:rsid w:val="00C81031"/>
    <w:rsid w:val="00C81CEC"/>
    <w:rsid w:val="00C82360"/>
    <w:rsid w:val="00C82E9D"/>
    <w:rsid w:val="00C85998"/>
    <w:rsid w:val="00C9104B"/>
    <w:rsid w:val="00C91173"/>
    <w:rsid w:val="00C9356F"/>
    <w:rsid w:val="00C95A64"/>
    <w:rsid w:val="00C961C1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10D6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CF73AD"/>
    <w:rsid w:val="00D00E55"/>
    <w:rsid w:val="00D0574F"/>
    <w:rsid w:val="00D074F4"/>
    <w:rsid w:val="00D101E0"/>
    <w:rsid w:val="00D11C56"/>
    <w:rsid w:val="00D173DB"/>
    <w:rsid w:val="00D26C14"/>
    <w:rsid w:val="00D3185D"/>
    <w:rsid w:val="00D319DE"/>
    <w:rsid w:val="00D31A0C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17B4"/>
    <w:rsid w:val="00D63C01"/>
    <w:rsid w:val="00D64F85"/>
    <w:rsid w:val="00D65A4F"/>
    <w:rsid w:val="00D70305"/>
    <w:rsid w:val="00D70C68"/>
    <w:rsid w:val="00D714DC"/>
    <w:rsid w:val="00D71FFF"/>
    <w:rsid w:val="00D7234B"/>
    <w:rsid w:val="00D7569D"/>
    <w:rsid w:val="00D75DA3"/>
    <w:rsid w:val="00D7643F"/>
    <w:rsid w:val="00D804D1"/>
    <w:rsid w:val="00D834D6"/>
    <w:rsid w:val="00D83855"/>
    <w:rsid w:val="00D839C3"/>
    <w:rsid w:val="00D863C3"/>
    <w:rsid w:val="00D87611"/>
    <w:rsid w:val="00D91FA0"/>
    <w:rsid w:val="00D93793"/>
    <w:rsid w:val="00D9596D"/>
    <w:rsid w:val="00D95B78"/>
    <w:rsid w:val="00D96F4E"/>
    <w:rsid w:val="00D9786C"/>
    <w:rsid w:val="00DA10D1"/>
    <w:rsid w:val="00DA250A"/>
    <w:rsid w:val="00DA3E42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52BE"/>
    <w:rsid w:val="00DD646C"/>
    <w:rsid w:val="00DE0128"/>
    <w:rsid w:val="00DE0A69"/>
    <w:rsid w:val="00DE0EAA"/>
    <w:rsid w:val="00DE1C3F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312C"/>
    <w:rsid w:val="00E248C5"/>
    <w:rsid w:val="00E266AA"/>
    <w:rsid w:val="00E26C49"/>
    <w:rsid w:val="00E26EE0"/>
    <w:rsid w:val="00E26F2A"/>
    <w:rsid w:val="00E27112"/>
    <w:rsid w:val="00E35197"/>
    <w:rsid w:val="00E40A8E"/>
    <w:rsid w:val="00E444AD"/>
    <w:rsid w:val="00E4548D"/>
    <w:rsid w:val="00E47A27"/>
    <w:rsid w:val="00E500CB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2643"/>
    <w:rsid w:val="00E73FF4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92CEB"/>
    <w:rsid w:val="00EA14BD"/>
    <w:rsid w:val="00EA1B43"/>
    <w:rsid w:val="00EA27C5"/>
    <w:rsid w:val="00EA5497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1A89"/>
    <w:rsid w:val="00ED2CEF"/>
    <w:rsid w:val="00ED2E67"/>
    <w:rsid w:val="00ED3F9E"/>
    <w:rsid w:val="00ED4299"/>
    <w:rsid w:val="00ED4F08"/>
    <w:rsid w:val="00ED5846"/>
    <w:rsid w:val="00ED5EBA"/>
    <w:rsid w:val="00EE13EC"/>
    <w:rsid w:val="00EE7C1B"/>
    <w:rsid w:val="00EE7F5C"/>
    <w:rsid w:val="00EF14E1"/>
    <w:rsid w:val="00EF224A"/>
    <w:rsid w:val="00EF299A"/>
    <w:rsid w:val="00EF4223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45EC"/>
    <w:rsid w:val="00F349CF"/>
    <w:rsid w:val="00F37044"/>
    <w:rsid w:val="00F37ADF"/>
    <w:rsid w:val="00F40BA3"/>
    <w:rsid w:val="00F40CB0"/>
    <w:rsid w:val="00F4317B"/>
    <w:rsid w:val="00F44706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4CC6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0AB"/>
    <w:rsid w:val="00F853BF"/>
    <w:rsid w:val="00F943F5"/>
    <w:rsid w:val="00FA0CBF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5EFB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2A49"/>
    <w:rsid w:val="00FE56CF"/>
    <w:rsid w:val="00FE60F9"/>
    <w:rsid w:val="00FE73B6"/>
    <w:rsid w:val="00FF155A"/>
    <w:rsid w:val="00FF78ED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597</TotalTime>
  <Pages>4</Pages>
  <Words>712</Words>
  <Characters>4062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553</cp:revision>
  <cp:lastPrinted>2023-04-23T13:35:00Z</cp:lastPrinted>
  <dcterms:created xsi:type="dcterms:W3CDTF">2023-06-15T04:32:00Z</dcterms:created>
  <dcterms:modified xsi:type="dcterms:W3CDTF">2024-01-02T08:33:00Z</dcterms:modified>
</cp:coreProperties>
</file>