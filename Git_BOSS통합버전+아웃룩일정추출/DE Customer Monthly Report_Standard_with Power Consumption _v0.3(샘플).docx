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0F670F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0F670F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0F670F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0F670F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0F670F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0F670F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0F670F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0F670F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0F670F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0F670F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3EC19802" w:rsidR="00886E56" w:rsidRDefault="00886E56" w:rsidP="00EC3100"/>
    <w:p w14:paraId="32D67CFB" w14:textId="4DECCC9C" w:rsidR="008B33EC" w:rsidRDefault="008B33EC" w:rsidP="00EC3100"/>
    <w:p w14:paraId="6A762FB1" w14:textId="77777777" w:rsidR="008B33EC" w:rsidRDefault="008B33EC" w:rsidP="00EC3100"/>
    <w:p w14:paraId="30561B67" w14:textId="6764B5C1" w:rsidR="008B33EC" w:rsidRDefault="008B33EC" w:rsidP="00EC3100"/>
    <w:p w14:paraId="30EE11EE" w14:textId="386C10E8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  <w:rPr>
          <w:lang w:val="en-SG"/>
        </w:rPr>
      </w:pPr>
      <w:r>
        <w:t>Table</w:t>
      </w:r>
      <w:r w:rsidR="000F670F">
        <w:fldChar w:fldCharType="begin"/>
      </w:r>
      <w:r w:rsidR="000F670F">
        <w:instrText xml:space="preserve"> SEQ Table \* ARABIC </w:instrText>
      </w:r>
      <w:r w:rsidR="000F670F">
        <w:fldChar w:fldCharType="separate"/>
      </w:r>
      <w:r w:rsidR="00D00E55">
        <w:rPr>
          <w:noProof/>
        </w:rPr>
        <w:t>1</w:t>
      </w:r>
      <w:r w:rsidR="000F670F">
        <w:rPr>
          <w:noProof/>
        </w:rPr>
        <w:fldChar w:fldCharType="end"/>
      </w:r>
      <w:r>
        <w:rPr>
          <w:lang w:val="en-SG"/>
        </w:rPr>
        <w:t>-ServiceLevelAvailability</w:t>
      </w:r>
    </w:p>
    <w:p w14:paraId="30523057" w14:textId="77777777" w:rsidR="00175CE6" w:rsidRPr="00175CE6" w:rsidRDefault="00175CE6" w:rsidP="00175CE6">
      <w:pPr>
        <w:rPr>
          <w:lang w:val="en-SG"/>
        </w:rPr>
      </w:pPr>
      <w:bookmarkStart w:id="3" w:name="SLA"/>
      <w:bookmarkEnd w:id="3"/>
    </w:p>
    <w:p w14:paraId="58910E00" w14:textId="0E2E97BE" w:rsidR="00A766D6" w:rsidRPr="007A636D" w:rsidRDefault="00A766D6" w:rsidP="007F6B7F">
      <w:pPr>
        <w:pStyle w:val="1"/>
      </w:pPr>
      <w:bookmarkStart w:id="4" w:name="_Toc137656973"/>
      <w:r w:rsidRPr="007A636D">
        <w:t>TemperatureandRelativeHumidity</w:t>
      </w:r>
      <w:bookmarkEnd w:id="4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033F4B03" w14:textId="033F33FE" w:rsidR="001641E7" w:rsidRDefault="001641E7" w:rsidP="001641E7">
      <w:pPr>
        <w:pStyle w:val="af3"/>
      </w:pPr>
      <w:r>
        <w:t>Table</w:t>
      </w:r>
      <w:r w:rsidR="000F670F">
        <w:fldChar w:fldCharType="begin"/>
      </w:r>
      <w:r w:rsidR="000F670F">
        <w:instrText xml:space="preserve"> SEQ Table \* ARABIC </w:instrText>
      </w:r>
      <w:r w:rsidR="000F670F">
        <w:fldChar w:fldCharType="separate"/>
      </w:r>
      <w:r w:rsidR="00D00E55">
        <w:rPr>
          <w:noProof/>
        </w:rPr>
        <w:t>2</w:t>
      </w:r>
      <w:r w:rsidR="000F670F">
        <w:rPr>
          <w:noProof/>
        </w:rPr>
        <w:fldChar w:fldCharType="end"/>
      </w:r>
      <w:r>
        <w:rPr>
          <w:lang w:val="en-SG"/>
        </w:rPr>
        <w:t>-MonthlyRecordsforTemperatureandRelativeHumidity</w:t>
      </w:r>
    </w:p>
    <w:p w14:paraId="77F1644C" w14:textId="77777777" w:rsidR="008E498E" w:rsidRPr="00D47CB4" w:rsidRDefault="008E498E" w:rsidP="00D47CB4">
      <w:pPr>
        <w:rPr>
          <w:rFonts w:hint="eastAsia"/>
          <w:b/>
          <w:iCs/>
        </w:rPr>
      </w:pPr>
      <w:bookmarkStart w:id="5" w:name="Temp_Humidity"/>
      <w:bookmarkEnd w:id="5"/>
    </w:p>
    <w:p w14:paraId="1B2982D5" w14:textId="3605F405" w:rsidR="00A766D6" w:rsidRPr="007A636D" w:rsidRDefault="006A179D" w:rsidP="002B55A9">
      <w:pPr>
        <w:pStyle w:val="1"/>
      </w:pPr>
      <w:bookmarkStart w:id="6" w:name="_Toc137656974"/>
      <w:r>
        <w:t>IncidentReportSummary</w:t>
      </w:r>
      <w:bookmarkEnd w:id="6"/>
    </w:p>
    <w:p w14:paraId="3426E49E" w14:textId="6273EF45" w:rsidR="006A179D" w:rsidRPr="00F61B54" w:rsidRDefault="006A179D" w:rsidP="002B55A9">
      <w:pPr>
        <w:pStyle w:val="a2"/>
        <w:rPr>
          <w:szCs w:val="18"/>
        </w:rPr>
      </w:pPr>
      <w:r w:rsidRPr="00F61B54">
        <w:rPr>
          <w:szCs w:val="18"/>
        </w:rPr>
        <w:t>TheIncidentReportsummarywillcomprisedetailsofincidentsoccurredwithinthereportingmonththataffectstheperformanceofthePower,Temperature,RelativeHumidityandSecurityAccesstothecustomerleasedarea.</w:t>
      </w:r>
    </w:p>
    <w:p w14:paraId="6C49C1CD" w14:textId="7B3A6AE3" w:rsidR="004A51CB" w:rsidRPr="00084116" w:rsidRDefault="006A179D" w:rsidP="00084116">
      <w:pPr>
        <w:pStyle w:val="a3"/>
        <w:ind w:left="0"/>
        <w:jc w:val="both"/>
        <w:rPr>
          <w:rFonts w:cs="Arial"/>
        </w:rPr>
      </w:pPr>
      <w:r w:rsidRPr="00F61B54">
        <w:rPr>
          <w:rFonts w:cs="Arial"/>
        </w:rPr>
        <w:t>Belowisasummaryoftheincidentreportforthemonth.</w:t>
      </w:r>
    </w:p>
    <w:p w14:paraId="1FFFF372" w14:textId="0EB29FDD" w:rsidR="002E2CBB" w:rsidRDefault="002E2CBB" w:rsidP="002E2CBB">
      <w:pPr>
        <w:pStyle w:val="af3"/>
        <w:rPr>
          <w:lang w:val="en-SG"/>
        </w:rPr>
      </w:pPr>
      <w:r>
        <w:t>Table</w:t>
      </w:r>
      <w:r w:rsidR="000F670F">
        <w:fldChar w:fldCharType="begin"/>
      </w:r>
      <w:r w:rsidR="000F670F">
        <w:instrText xml:space="preserve"> SEQ Table \* ARABIC </w:instrText>
      </w:r>
      <w:r w:rsidR="000F670F">
        <w:fldChar w:fldCharType="separate"/>
      </w:r>
      <w:r w:rsidR="00D00E55">
        <w:rPr>
          <w:noProof/>
        </w:rPr>
        <w:t>3</w:t>
      </w:r>
      <w:r w:rsidR="000F670F">
        <w:rPr>
          <w:noProof/>
        </w:rPr>
        <w:fldChar w:fldCharType="end"/>
      </w:r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tbl>
      <w:tblPr>
        <w:tblW w:w="736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"/>
        <w:gridCol w:w="792"/>
        <w:gridCol w:w="3713"/>
        <w:gridCol w:w="1199"/>
        <w:gridCol w:w="1099"/>
        <w:gridCol w:w="928"/>
        <w:gridCol w:w="16"/>
      </w:tblGrid>
      <w:tr w:rsidR="009D2072" w14:paraId="4B03419B" w14:textId="77777777" w:rsidTr="009D2072">
        <w:trPr>
          <w:gridAfter w:val="1"/>
          <w:trHeight w:val="480"/>
        </w:trPr>
        <w:tc>
          <w:tcPr>
            <w:tcW w:w="620" w:type="dxa"/>
            <w:tcBorders>
              <w:top w:val="single" w:sz="8" w:space="0" w:color="042AA6"/>
              <w:left w:val="single" w:sz="8" w:space="0" w:color="042AA6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3AA3E08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7" w:name="Incident"/>
            <w:bookmarkStart w:id="8" w:name="_Toc133154360"/>
            <w:bookmarkEnd w:id="7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11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51AA6E6" w14:textId="4279E1B1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Incident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TicketNo.</w:t>
            </w:r>
          </w:p>
        </w:tc>
        <w:tc>
          <w:tcPr>
            <w:tcW w:w="172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A81B845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Descriptions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D870C6D" w14:textId="5E37CB30" w:rsidR="009D2072" w:rsidRDefault="009D2072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StartDateTime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0F497DF" w14:textId="0A27BD8C" w:rsidR="009D2072" w:rsidRDefault="009D2072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EndDateTime</w:t>
            </w:r>
          </w:p>
        </w:tc>
        <w:tc>
          <w:tcPr>
            <w:tcW w:w="104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27343F7" w14:textId="319F58C3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Comments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AttachedIR</w:t>
            </w:r>
          </w:p>
        </w:tc>
      </w:tr>
      <w:tr w:rsidR="009D2072" w14:paraId="2928D429" w14:textId="77777777" w:rsidTr="009D2072">
        <w:trPr>
          <w:gridAfter w:val="1"/>
          <w:trHeight w:val="501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F8C048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F5765B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5730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6CA3FA0" w14:textId="6410CEB7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Replacementofagingnetworkequipment(ANEXIA)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F7AA4D" w14:textId="73D71C77" w:rsidR="009D2072" w:rsidRDefault="009D207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2023-06-0111:28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4D2942" w14:textId="1E6C0734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34A849" w14:textId="315D270A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9D2072" w14:paraId="46AC091B" w14:textId="77777777" w:rsidTr="009D2072">
        <w:trPr>
          <w:gridAfter w:val="1"/>
          <w:trHeight w:val="501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5FE1FE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6D907C" w14:textId="5DAF799B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4CBC44" w14:textId="2FD91A62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DF40A9" w14:textId="36D5EABC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2C089EF" w14:textId="479AEC90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7856EF" w14:textId="1D7227FB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9D2072" w14:paraId="375A350E" w14:textId="77777777" w:rsidTr="009D2072">
        <w:trPr>
          <w:gridAfter w:val="1"/>
          <w:trHeight w:val="501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E63B6E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82D702" w14:textId="3F748F97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7F3EB8" w14:textId="75B571AA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95EE44" w14:textId="4CD6707B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E25CE0" w14:textId="59A603E9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11E3BA" w14:textId="50F0EAB1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9D2072" w14:paraId="5AD8D824" w14:textId="77777777" w:rsidTr="009D2072">
        <w:trPr>
          <w:gridAfter w:val="1"/>
          <w:trHeight w:val="501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B235CD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C6B989" w14:textId="45687B77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C8A238" w14:textId="54556509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043C4C" w14:textId="6B11FE2E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8A167C" w14:textId="2C512AD7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8D7BF1" w14:textId="40E544F6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9D2072" w14:paraId="0ACBF4B5" w14:textId="77777777" w:rsidTr="009D2072">
        <w:trPr>
          <w:gridAfter w:val="1"/>
          <w:trHeight w:val="501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E8C634" w14:textId="77777777" w:rsidR="009D2072" w:rsidRDefault="009D2072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088CA9" w14:textId="36935674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090C15" w14:textId="4D6865C0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214F8F" w14:textId="391446C6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F5D0D4" w14:textId="59EBF378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59317A" w14:textId="4BE81EC1" w:rsidR="009D2072" w:rsidRDefault="009D207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9D2072" w14:paraId="7C7634F9" w14:textId="77777777" w:rsidTr="009D2072">
        <w:trPr>
          <w:gridAfter w:val="1"/>
          <w:trHeight w:val="265"/>
        </w:trPr>
        <w:tc>
          <w:tcPr>
            <w:tcW w:w="736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777FFF" w14:textId="22F0BBFD" w:rsidR="009D2072" w:rsidRDefault="009D207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Attachments:IncidentReport</w:t>
            </w:r>
          </w:p>
        </w:tc>
      </w:tr>
      <w:tr w:rsidR="009D2072" w14:paraId="043D90C9" w14:textId="77777777" w:rsidTr="009D2072">
        <w:trPr>
          <w:trHeight w:val="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DB1E67" w14:textId="77777777" w:rsidR="009D2072" w:rsidRDefault="009D207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2A4FA0" w14:textId="77777777" w:rsidR="009D2072" w:rsidRDefault="009D207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3B0FDCAF" w14:textId="77777777" w:rsidR="008E498E" w:rsidRDefault="008E498E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31DA5D9C" w14:textId="20382A96" w:rsidR="00693F52" w:rsidRPr="007A636D" w:rsidRDefault="00AF1866" w:rsidP="0082385E">
      <w:pPr>
        <w:pStyle w:val="1"/>
      </w:pPr>
      <w:bookmarkStart w:id="9" w:name="_Toc137656975"/>
      <w:r>
        <w:t>SiteAccessReport</w:t>
      </w:r>
      <w:bookmarkEnd w:id="8"/>
      <w:bookmarkEnd w:id="9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t>Table</w:t>
      </w:r>
      <w:r w:rsidR="000F670F">
        <w:fldChar w:fldCharType="begin"/>
      </w:r>
      <w:r w:rsidR="000F670F">
        <w:instrText xml:space="preserve"> SEQ Table \* ARABIC </w:instrText>
      </w:r>
      <w:r w:rsidR="000F670F">
        <w:fldChar w:fldCharType="separate"/>
      </w:r>
      <w:r w:rsidR="00D00E55">
        <w:rPr>
          <w:noProof/>
        </w:rPr>
        <w:t>4</w:t>
      </w:r>
      <w:r w:rsidR="000F670F">
        <w:rPr>
          <w:noProof/>
        </w:rPr>
        <w:fldChar w:fldCharType="end"/>
      </w:r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tbl>
      <w:tblPr>
        <w:tblW w:w="740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1592"/>
        <w:gridCol w:w="1098"/>
        <w:gridCol w:w="1638"/>
        <w:gridCol w:w="1239"/>
        <w:gridCol w:w="16"/>
      </w:tblGrid>
      <w:tr w:rsidR="005D3FB4" w14:paraId="5312F4D5" w14:textId="77777777" w:rsidTr="005D3FB4">
        <w:trPr>
          <w:gridAfter w:val="1"/>
          <w:trHeight w:val="459"/>
        </w:trPr>
        <w:tc>
          <w:tcPr>
            <w:tcW w:w="18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84D6DEA" w14:textId="723325DC" w:rsidR="005D3FB4" w:rsidRDefault="005D3F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0" w:name="SiteAccess"/>
            <w:bookmarkEnd w:id="10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6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D7E9A53" w14:textId="2F406BE6" w:rsidR="005D3FB4" w:rsidRDefault="005D3F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1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CF346C9" w14:textId="55781D83" w:rsidR="005D3FB4" w:rsidRDefault="005D3F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6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BEF3E52" w14:textId="4775228D" w:rsidR="005D3FB4" w:rsidRDefault="005D3F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SiteVisitDateTime</w:t>
            </w:r>
          </w:p>
        </w:tc>
        <w:tc>
          <w:tcPr>
            <w:tcW w:w="1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436BD8F" w14:textId="73BB5309" w:rsidR="005D3FB4" w:rsidRDefault="005D3FB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VisitorNames</w:t>
            </w:r>
          </w:p>
        </w:tc>
      </w:tr>
      <w:tr w:rsidR="005D3FB4" w14:paraId="33A33450" w14:textId="77777777" w:rsidTr="005D3FB4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478013" w14:textId="746D7BF9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091392" w14:textId="2739FB77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40AA7E" w14:textId="7670CF61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D99789" w14:textId="60D0C38F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9754F5" w14:textId="43EB2096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5D3FB4" w14:paraId="19F5B216" w14:textId="77777777" w:rsidTr="005D3FB4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1ABDD4" w14:textId="2E4DF9F4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F11C8B" w14:textId="007AC8DB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E0F8FA" w14:textId="01782A6A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BC9206" w14:textId="79FFE877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3AA5C1" w14:textId="69861F44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5D3FB4" w14:paraId="54685877" w14:textId="77777777" w:rsidTr="005D3FB4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BDA8B9" w14:textId="596A52F0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FE738F" w14:textId="5EFC95DB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A41130" w14:textId="1B0DD624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343FEC" w14:textId="7CDCE5E9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7850046" w14:textId="416D1CBF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5D3FB4" w14:paraId="3510A09B" w14:textId="77777777" w:rsidTr="005D3FB4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216C1AB" w14:textId="11F4A408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10A14C" w14:textId="714575CF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08DB31" w14:textId="10C57B2A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1CDC6EE" w14:textId="0312C291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559A62" w14:textId="01BEF305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5D3FB4" w14:paraId="2D0A75CD" w14:textId="77777777" w:rsidTr="005D3FB4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EE2FA7" w14:textId="157DBF18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A6EF3D" w14:textId="1418AFA4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34BB46" w14:textId="1216F413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01242E" w14:textId="159E47DA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D5B194" w14:textId="74373A65" w:rsidR="005D3FB4" w:rsidRDefault="005D3FB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5D3FB4" w14:paraId="4DEB66E1" w14:textId="77777777" w:rsidTr="005D3FB4">
        <w:trPr>
          <w:gridAfter w:val="1"/>
          <w:trHeight w:val="265"/>
        </w:trPr>
        <w:tc>
          <w:tcPr>
            <w:tcW w:w="740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555F6D8" w14:textId="6D241911" w:rsidR="005D3FB4" w:rsidRDefault="005D3FB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Attachments:SiteAccessVisitReport</w:t>
            </w:r>
          </w:p>
        </w:tc>
      </w:tr>
      <w:tr w:rsidR="005D3FB4" w14:paraId="589F92CA" w14:textId="77777777" w:rsidTr="005D3FB4">
        <w:trPr>
          <w:trHeight w:val="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D6983C" w14:textId="77777777" w:rsidR="005D3FB4" w:rsidRDefault="005D3FB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9B0F1C" w14:textId="77777777" w:rsidR="005D3FB4" w:rsidRDefault="005D3FB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B71C445" w14:textId="77777777" w:rsidR="004031F0" w:rsidRPr="001228F5" w:rsidRDefault="004031F0" w:rsidP="001228F5">
      <w:pPr>
        <w:rPr>
          <w:lang w:val="en-SG"/>
        </w:rPr>
      </w:pPr>
    </w:p>
    <w:p w14:paraId="74437F39" w14:textId="4D3AC3C6" w:rsidR="00244E40" w:rsidRPr="007A636D" w:rsidRDefault="00151A9E" w:rsidP="0082385E">
      <w:pPr>
        <w:pStyle w:val="1"/>
      </w:pPr>
      <w:bookmarkStart w:id="11" w:name="_Toc137656976"/>
      <w:r w:rsidRPr="007A636D">
        <w:t>S</w:t>
      </w:r>
      <w:r w:rsidR="00BD232D">
        <w:t>hipmentReport</w:t>
      </w:r>
      <w:bookmarkEnd w:id="11"/>
    </w:p>
    <w:p w14:paraId="7DAD9420" w14:textId="7F637F05" w:rsidR="00877516" w:rsidRDefault="00877516" w:rsidP="00877516">
      <w:pPr>
        <w:pStyle w:val="a2"/>
      </w:pPr>
      <w:bookmarkStart w:id="12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2"/>
      <w:r>
        <w:t>.</w:t>
      </w:r>
    </w:p>
    <w:p w14:paraId="666D1139" w14:textId="5E830669" w:rsidR="00F26FC1" w:rsidRDefault="005061F6" w:rsidP="00F26FC1">
      <w:pPr>
        <w:pStyle w:val="af3"/>
        <w:rPr>
          <w:lang w:val="en-SG"/>
        </w:rPr>
      </w:pPr>
      <w:r>
        <w:t>Table</w:t>
      </w:r>
      <w:r w:rsidR="000F670F">
        <w:fldChar w:fldCharType="begin"/>
      </w:r>
      <w:r w:rsidR="000F670F">
        <w:instrText xml:space="preserve"> SEQ Table \* ARABIC </w:instrText>
      </w:r>
      <w:r w:rsidR="000F670F">
        <w:fldChar w:fldCharType="separate"/>
      </w:r>
      <w:r w:rsidR="00D00E55">
        <w:rPr>
          <w:noProof/>
        </w:rPr>
        <w:t>5</w:t>
      </w:r>
      <w:r w:rsidR="000F670F">
        <w:rPr>
          <w:noProof/>
        </w:rPr>
        <w:fldChar w:fldCharType="end"/>
      </w:r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tbl>
      <w:tblPr>
        <w:tblW w:w="738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1595"/>
        <w:gridCol w:w="1059"/>
        <w:gridCol w:w="1497"/>
        <w:gridCol w:w="1396"/>
        <w:gridCol w:w="16"/>
      </w:tblGrid>
      <w:tr w:rsidR="00240388" w14:paraId="26A2F55A" w14:textId="77777777" w:rsidTr="00240388">
        <w:trPr>
          <w:gridAfter w:val="1"/>
          <w:trHeight w:val="459"/>
        </w:trPr>
        <w:tc>
          <w:tcPr>
            <w:tcW w:w="18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B2AA99D" w14:textId="69598CD0" w:rsidR="00240388" w:rsidRDefault="002403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3" w:name="Shipment"/>
            <w:bookmarkEnd w:id="13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6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EB9AFB2" w14:textId="2B7BE899" w:rsidR="00240388" w:rsidRDefault="002403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0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4961A54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D7CDA1D" w14:textId="4B96F1AD" w:rsidR="00240388" w:rsidRDefault="002403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9C85CF5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Status</w:t>
            </w:r>
          </w:p>
        </w:tc>
      </w:tr>
      <w:tr w:rsidR="00240388" w14:paraId="474A2A0B" w14:textId="77777777" w:rsidTr="00240388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AB4912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Completed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1F2D67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11561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1D978B" w14:textId="77777777" w:rsidR="00240388" w:rsidRDefault="00240388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F4B8224" w14:textId="78C2473F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CC8654" w14:textId="77777777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</w:tr>
      <w:tr w:rsidR="00240388" w14:paraId="631CC367" w14:textId="77777777" w:rsidTr="00240388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3BC68F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Completed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3D1845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7603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D8CB02" w14:textId="77777777" w:rsidR="00240388" w:rsidRDefault="00240388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F1088F" w14:textId="50342E14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E2211B" w14:textId="77777777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</w:tr>
      <w:tr w:rsidR="00240388" w14:paraId="5D3D0A0C" w14:textId="77777777" w:rsidTr="00240388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8121E7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Completed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1FE92CE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7397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52B44B" w14:textId="77777777" w:rsidR="00240388" w:rsidRDefault="00240388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DB515A" w14:textId="7CD88835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CCB4B4" w14:textId="77777777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</w:tr>
      <w:tr w:rsidR="00240388" w14:paraId="4F73CE41" w14:textId="77777777" w:rsidTr="00240388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B75218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Completed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D50D21" w14:textId="77777777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6448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657D7D" w14:textId="77777777" w:rsidR="00240388" w:rsidRDefault="00240388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박용서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8BD75C" w14:textId="19EE5C62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D1D20C" w14:textId="77777777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  <w:r>
              <w:rPr>
                <w:rFonts w:ascii="바탕" w:eastAsia="바탕" w:hAnsi="바탕" w:hint="eastAsia"/>
                <w:color w:val="010028"/>
                <w:sz w:val="16"/>
                <w:szCs w:val="16"/>
              </w:rPr>
              <w:t>Inbound</w:t>
            </w:r>
          </w:p>
        </w:tc>
      </w:tr>
      <w:tr w:rsidR="00240388" w14:paraId="441BA700" w14:textId="77777777" w:rsidTr="00240388">
        <w:trPr>
          <w:gridAfter w:val="1"/>
          <w:trHeight w:val="501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BC80C9" w14:textId="685ACA48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A56B72" w14:textId="7E0F0C36" w:rsidR="00240388" w:rsidRDefault="002403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17D8BD" w14:textId="22546E94" w:rsidR="00240388" w:rsidRDefault="00240388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E2D32E" w14:textId="1C22DA17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CC63C1" w14:textId="00157249" w:rsidR="00240388" w:rsidRDefault="00240388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240388" w14:paraId="5190DA7D" w14:textId="77777777" w:rsidTr="00240388">
        <w:trPr>
          <w:gridAfter w:val="1"/>
          <w:trHeight w:val="265"/>
        </w:trPr>
        <w:tc>
          <w:tcPr>
            <w:tcW w:w="738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E27434" w14:textId="51CE0A66" w:rsidR="00240388" w:rsidRDefault="0024038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Attachments:ShipmentReport</w:t>
            </w:r>
          </w:p>
        </w:tc>
      </w:tr>
      <w:tr w:rsidR="00240388" w14:paraId="4E9A7F4F" w14:textId="77777777" w:rsidTr="00240388">
        <w:trPr>
          <w:trHeight w:val="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1AC0F5" w14:textId="77777777" w:rsidR="00240388" w:rsidRDefault="0024038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693EC9" w14:textId="77777777" w:rsidR="00240388" w:rsidRDefault="0024038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729D698D" w14:textId="77777777" w:rsidR="00A77927" w:rsidRPr="00A250BB" w:rsidRDefault="00A77927" w:rsidP="00A250BB">
      <w:pPr>
        <w:rPr>
          <w:lang w:val="en-SG"/>
        </w:rPr>
      </w:pPr>
    </w:p>
    <w:p w14:paraId="0BC67C65" w14:textId="5C79A135" w:rsidR="00375C20" w:rsidRPr="007A636D" w:rsidRDefault="00375C20" w:rsidP="0082385E">
      <w:pPr>
        <w:pStyle w:val="1"/>
      </w:pPr>
      <w:bookmarkStart w:id="14" w:name="_Toc137656977"/>
      <w:r>
        <w:lastRenderedPageBreak/>
        <w:t>RemoteHandsReport</w:t>
      </w:r>
      <w:bookmarkEnd w:id="14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r w:rsidR="000F670F">
        <w:fldChar w:fldCharType="begin"/>
      </w:r>
      <w:r w:rsidR="000F670F">
        <w:instrText xml:space="preserve"> SEQ Table \* ARABIC </w:instrText>
      </w:r>
      <w:r w:rsidR="000F670F">
        <w:fldChar w:fldCharType="separate"/>
      </w:r>
      <w:r w:rsidR="00D00E55">
        <w:rPr>
          <w:noProof/>
        </w:rPr>
        <w:t>6</w:t>
      </w:r>
      <w:r w:rsidR="000F670F">
        <w:rPr>
          <w:noProof/>
        </w:rPr>
        <w:fldChar w:fldCharType="end"/>
      </w:r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5" w:name="_Toc133154364"/>
    </w:p>
    <w:tbl>
      <w:tblPr>
        <w:tblW w:w="870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9"/>
        <w:gridCol w:w="1753"/>
        <w:gridCol w:w="1397"/>
        <w:gridCol w:w="1039"/>
        <w:gridCol w:w="1516"/>
        <w:gridCol w:w="1460"/>
        <w:gridCol w:w="16"/>
      </w:tblGrid>
      <w:tr w:rsidR="00C26D92" w14:paraId="57628058" w14:textId="77777777" w:rsidTr="00C26D92">
        <w:trPr>
          <w:gridAfter w:val="1"/>
          <w:trHeight w:val="459"/>
        </w:trPr>
        <w:tc>
          <w:tcPr>
            <w:tcW w:w="15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9B2F977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6" w:name="RHS"/>
            <w:bookmarkEnd w:id="16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7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2192053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Subject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8F9DEAE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TicketSub-Type</w:t>
            </w:r>
          </w:p>
        </w:tc>
        <w:tc>
          <w:tcPr>
            <w:tcW w:w="10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4E07A79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2C755D1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ServiceID</w:t>
            </w:r>
          </w:p>
        </w:tc>
        <w:tc>
          <w:tcPr>
            <w:tcW w:w="14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433EEF3" w14:textId="77777777" w:rsidR="00C26D92" w:rsidRDefault="00C26D92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TotalHoursSpent</w:t>
            </w:r>
          </w:p>
        </w:tc>
      </w:tr>
      <w:tr w:rsidR="00C26D92" w14:paraId="568496E4" w14:textId="77777777" w:rsidTr="00C26D92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E2A647" w14:textId="13C093BB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11EABB" w14:textId="5DF03277" w:rsidR="00C26D92" w:rsidRDefault="00C26D9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66C202" w14:textId="62CCEEA6" w:rsidR="00C26D92" w:rsidRDefault="00C26D92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2D716F" w14:textId="6AEC33F6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659DB2" w14:textId="02926686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C5F7E7E" w14:textId="4573C36C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26D92" w14:paraId="0FB21873" w14:textId="77777777" w:rsidTr="00C26D92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9D90FB" w14:textId="051CEE8A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CFB318" w14:textId="41F7E89E" w:rsidR="00C26D92" w:rsidRDefault="00C26D9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166540" w14:textId="5EA3CFFC" w:rsidR="00C26D92" w:rsidRDefault="00C26D92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3737AC" w14:textId="4D6EE78A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5F78C9" w14:textId="32B56FAD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A96C72" w14:textId="758A11D1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26D92" w14:paraId="10083D0B" w14:textId="77777777" w:rsidTr="00C26D92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60AEBF" w14:textId="4CDA7430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1CAD5B" w14:textId="73A8399D" w:rsidR="00C26D92" w:rsidRDefault="00C26D9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3338FA" w14:textId="17B7369F" w:rsidR="00C26D92" w:rsidRDefault="00C26D92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1D9C26" w14:textId="6AB72B87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FC22AA" w14:textId="100DDBF9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CAAAD4" w14:textId="7EBC9195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26D92" w14:paraId="19BED321" w14:textId="77777777" w:rsidTr="00C26D92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1A810D" w14:textId="2329EED3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D59016" w14:textId="1ABBEB7F" w:rsidR="00C26D92" w:rsidRDefault="00C26D9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0576F5" w14:textId="36462E9F" w:rsidR="00C26D92" w:rsidRDefault="00C26D92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B15C1C" w14:textId="3D77482D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D278679" w14:textId="2418CBF4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5EA3CE" w14:textId="66550ECE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26D92" w14:paraId="37BBDDE5" w14:textId="77777777" w:rsidTr="00C26D92">
        <w:trPr>
          <w:gridAfter w:val="1"/>
          <w:trHeight w:val="501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8B662CB" w14:textId="6825D365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F8DC5E" w14:textId="0E2BAC60" w:rsidR="00C26D92" w:rsidRDefault="00C26D92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2AB4BA" w14:textId="3C809AD1" w:rsidR="00C26D92" w:rsidRDefault="00C26D92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640E5A" w14:textId="2CC029C1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8750CF" w14:textId="630EA52E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534054C" w14:textId="43E3CE45" w:rsidR="00C26D92" w:rsidRDefault="00C26D92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C26D92" w14:paraId="53B7C304" w14:textId="77777777" w:rsidTr="00C26D92">
        <w:trPr>
          <w:gridAfter w:val="1"/>
          <w:trHeight w:val="265"/>
        </w:trPr>
        <w:tc>
          <w:tcPr>
            <w:tcW w:w="870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3C7741" w14:textId="156D10E0" w:rsidR="00C26D92" w:rsidRDefault="00C26D9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Attachments:RemoteHandsReport</w:t>
            </w:r>
          </w:p>
        </w:tc>
      </w:tr>
      <w:tr w:rsidR="00C26D92" w14:paraId="53626E18" w14:textId="77777777" w:rsidTr="00C26D92">
        <w:trPr>
          <w:trHeight w:val="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C15874" w14:textId="77777777" w:rsidR="00C26D92" w:rsidRDefault="00C26D9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6B3879" w14:textId="77777777" w:rsidR="00C26D92" w:rsidRDefault="00C26D92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1339DF19" w14:textId="77777777" w:rsidR="004031F0" w:rsidRDefault="004031F0" w:rsidP="001228F5">
      <w:pPr>
        <w:rPr>
          <w:lang w:val="en-SG"/>
        </w:rPr>
      </w:pPr>
    </w:p>
    <w:p w14:paraId="57EBED49" w14:textId="3F6B2020" w:rsidR="008E498E" w:rsidRDefault="008E498E" w:rsidP="001228F5">
      <w:pPr>
        <w:rPr>
          <w:lang w:val="en-SG"/>
        </w:rPr>
      </w:pPr>
    </w:p>
    <w:p w14:paraId="48990036" w14:textId="3C84BC3F" w:rsidR="008E498E" w:rsidRDefault="008E498E" w:rsidP="001228F5">
      <w:pPr>
        <w:rPr>
          <w:lang w:val="en-SG"/>
        </w:rPr>
      </w:pPr>
    </w:p>
    <w:p w14:paraId="7E8B431E" w14:textId="7728D1E1" w:rsidR="008E498E" w:rsidRDefault="008E498E" w:rsidP="001228F5">
      <w:pPr>
        <w:rPr>
          <w:lang w:val="en-SG"/>
        </w:rPr>
      </w:pPr>
    </w:p>
    <w:p w14:paraId="37137BFF" w14:textId="3D567B1E" w:rsidR="008E498E" w:rsidRDefault="008E498E" w:rsidP="001228F5">
      <w:pPr>
        <w:rPr>
          <w:lang w:val="en-SG"/>
        </w:rPr>
      </w:pPr>
    </w:p>
    <w:p w14:paraId="4180ACCF" w14:textId="4E120DFF" w:rsidR="008E498E" w:rsidRDefault="008E498E" w:rsidP="001228F5">
      <w:pPr>
        <w:rPr>
          <w:lang w:val="en-SG"/>
        </w:rPr>
      </w:pPr>
    </w:p>
    <w:p w14:paraId="26C508A8" w14:textId="0F204F59" w:rsidR="008E498E" w:rsidRDefault="008E498E" w:rsidP="001228F5">
      <w:pPr>
        <w:rPr>
          <w:lang w:val="en-SG"/>
        </w:rPr>
      </w:pPr>
    </w:p>
    <w:p w14:paraId="70C4D265" w14:textId="0537591C" w:rsidR="008E498E" w:rsidRDefault="008E498E" w:rsidP="001228F5">
      <w:pPr>
        <w:rPr>
          <w:lang w:val="en-SG"/>
        </w:rPr>
      </w:pPr>
    </w:p>
    <w:p w14:paraId="56546C98" w14:textId="6B57202C" w:rsidR="008E498E" w:rsidRDefault="008E498E" w:rsidP="001228F5">
      <w:pPr>
        <w:rPr>
          <w:lang w:val="en-SG"/>
        </w:rPr>
      </w:pPr>
    </w:p>
    <w:p w14:paraId="30672A7C" w14:textId="77777777" w:rsidR="00A250BB" w:rsidRDefault="00A250BB" w:rsidP="001228F5">
      <w:pPr>
        <w:rPr>
          <w:lang w:val="en-SG"/>
        </w:rPr>
      </w:pPr>
    </w:p>
    <w:p w14:paraId="30DAAC9D" w14:textId="77777777" w:rsidR="004021BA" w:rsidRPr="001228F5" w:rsidRDefault="004021BA" w:rsidP="001228F5">
      <w:pPr>
        <w:rPr>
          <w:lang w:val="en-SG"/>
        </w:rPr>
      </w:pPr>
    </w:p>
    <w:p w14:paraId="78034E27" w14:textId="5B9F80BD" w:rsidR="009367E6" w:rsidRPr="00784134" w:rsidRDefault="00847ED8" w:rsidP="00AB41C4">
      <w:pPr>
        <w:pStyle w:val="1"/>
      </w:pPr>
      <w:bookmarkStart w:id="17" w:name="_Toc137656978"/>
      <w:bookmarkStart w:id="18" w:name="_Hlk136447836"/>
      <w:bookmarkEnd w:id="15"/>
      <w:r>
        <w:t>MaintenanceSchedule</w:t>
      </w:r>
      <w:bookmarkEnd w:id="17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18"/>
      <w:r w:rsidR="00C47586">
        <w:t>.</w:t>
      </w:r>
    </w:p>
    <w:p w14:paraId="745C40F1" w14:textId="4BF73DA0" w:rsidR="00DE541F" w:rsidRDefault="00DE541F" w:rsidP="00DE541F">
      <w:pPr>
        <w:pStyle w:val="af3"/>
        <w:rPr>
          <w:lang w:val="en-SG"/>
        </w:rPr>
      </w:pPr>
      <w:r>
        <w:t>Table</w:t>
      </w:r>
      <w:r w:rsidR="000F670F">
        <w:fldChar w:fldCharType="begin"/>
      </w:r>
      <w:r w:rsidR="000F670F">
        <w:instrText xml:space="preserve"> SEQ Table \* ARABIC </w:instrText>
      </w:r>
      <w:r w:rsidR="000F670F">
        <w:fldChar w:fldCharType="separate"/>
      </w:r>
      <w:r w:rsidR="00D00E55">
        <w:rPr>
          <w:noProof/>
        </w:rPr>
        <w:t>7</w:t>
      </w:r>
      <w:r w:rsidR="000F670F">
        <w:rPr>
          <w:noProof/>
        </w:rPr>
        <w:fldChar w:fldCharType="end"/>
      </w:r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tbl>
      <w:tblPr>
        <w:tblW w:w="78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2"/>
        <w:gridCol w:w="3127"/>
        <w:gridCol w:w="1371"/>
        <w:gridCol w:w="452"/>
        <w:gridCol w:w="496"/>
        <w:gridCol w:w="452"/>
        <w:gridCol w:w="496"/>
        <w:gridCol w:w="452"/>
        <w:gridCol w:w="496"/>
        <w:gridCol w:w="16"/>
      </w:tblGrid>
      <w:tr w:rsidR="00654CA5" w14:paraId="108080AC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71AD178" w14:textId="3A73C835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9" w:name="Maintenance"/>
            <w:bookmarkStart w:id="20" w:name="_Toc133154369"/>
            <w:bookmarkEnd w:id="19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3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AE2D2B1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Systems</w:t>
            </w:r>
          </w:p>
        </w:tc>
        <w:tc>
          <w:tcPr>
            <w:tcW w:w="900" w:type="dxa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AB9B1EF" w14:textId="06D47C8A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Maint.Frequency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0EBEB60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Apr-23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5B19BA3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May-23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9ACAD49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Jun-23</w:t>
            </w:r>
          </w:p>
        </w:tc>
      </w:tr>
      <w:tr w:rsidR="00654CA5" w14:paraId="144D65E3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CD4EDF9" w14:textId="20BA6119" w:rsidR="00654CA5" w:rsidRDefault="00654CA5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FBA38BA" w14:textId="292BC0F1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261F3E85" w14:textId="77777777" w:rsidR="00654CA5" w:rsidRDefault="00654CA5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7AE2D0A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0029F5E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FA89E9B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2D988C3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E605C42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1C02B64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</w:tr>
      <w:tr w:rsidR="00654CA5" w14:paraId="134CEA26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4A5EAC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1EE8F0" w14:textId="203EEDCA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WaterLeakDetection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DB3427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6C846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201ACA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B09A24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1619F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CEFE09D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988E1D7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716350AD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8BF5CCB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5798EF" w14:textId="77777777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BMS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92E3B7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36A39F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42FD0D1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96ADBC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7D88C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F60CD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56A0C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224C3C72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1B0140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0BA63A" w14:textId="29351070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CoolingTowers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EF4DED4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154A1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2C88E2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03402C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C19A13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4408653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6DD334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40EDEE6F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B7B0FC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0DB000" w14:textId="4E9922AF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CHWP&amp;CWP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25E4E4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7CAC017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838143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6C3DFF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5934C6F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EE80E4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78660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72F08DDE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E0E967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5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66B610" w14:textId="63D48131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CRACUnits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634CA5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8035B1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198971A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5E9851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A338C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C6862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5149DA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14582673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7F7011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FAFDBD" w14:textId="7918EA3B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ThermalGraphicScanning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E51308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17C57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FE47FC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21C506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45990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0C3C9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7D5CA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3F857568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C7B850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CF680D2" w14:textId="3AE01770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ShutdownMaintenanceforDRUPS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B8D521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D5087C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B3716A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212A66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87A94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7597B4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49B3D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27F71226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F5EE12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lastRenderedPageBreak/>
              <w:t>8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EBB19D4" w14:textId="1C839316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Fan&amp;CapReplacementforDRUPS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DACC6E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E17FD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3F11EF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43D996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32328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C9041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ADBB4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3A16A5D9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C8016D8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8F92A8B" w14:textId="4995915D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FireDrills(Building/DCevacuation)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E1FAAD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5A931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C8D35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5F5943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F037D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9AADB7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06F5F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05C3D071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E55A9D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6D1F847" w14:textId="4B7C4E3E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FireProtection(pre-action&amp;buildingsystem)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2E7AF5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22FE79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D361FF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2632FA7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28067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8CD32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8E5E4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455D3261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204230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97FBB0" w14:textId="7AD278B6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9F5704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DA2A9D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A1B41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E875F6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62D179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0AE280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8A036A5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795A9C32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362964C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2C9A08" w14:textId="19FA6309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FireExtinguisherIn-houseInspection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1DF622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27825EE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54026A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FED7D04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E1DA7F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87FE06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28F562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654CA5" w14:paraId="712DA26F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272413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9FB4C3" w14:textId="4167B444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GeneratorRun-Test(in-housenoloadtest)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E657BB" w14:textId="77777777" w:rsidR="00654CA5" w:rsidRDefault="00654CA5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C0984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79F5CA7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7B21943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7FC15B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29ABBA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ADFF73" w14:textId="77777777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654CA5" w14:paraId="5522F63B" w14:textId="77777777" w:rsidTr="00654CA5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EBD7D59" w14:textId="427B79C8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67EB771" w14:textId="15FBC8C6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504A7D" w14:textId="7752029B" w:rsidR="00654CA5" w:rsidRDefault="00654CA5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46481E" w14:textId="203AFABB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0499545" w14:textId="11B1ACAE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1F040E5" w14:textId="683A5365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F68050" w14:textId="209E2EC6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3A53EED" w14:textId="6F7516AD" w:rsidR="00654CA5" w:rsidRDefault="00654CA5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6BD6F9" w14:textId="79F3E640" w:rsidR="00654CA5" w:rsidRDefault="00654CA5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</w:tr>
      <w:tr w:rsidR="00654CA5" w14:paraId="5F99FC35" w14:textId="77777777" w:rsidTr="00654CA5">
        <w:trPr>
          <w:gridAfter w:val="1"/>
          <w:trHeight w:val="265"/>
        </w:trPr>
        <w:tc>
          <w:tcPr>
            <w:tcW w:w="7800" w:type="dxa"/>
            <w:gridSpan w:val="9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94D253A" w14:textId="38FC1A06" w:rsidR="00654CA5" w:rsidRDefault="00654CA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Attachments:MasterSchedule</w:t>
            </w:r>
          </w:p>
        </w:tc>
      </w:tr>
      <w:tr w:rsidR="00654CA5" w14:paraId="1B396FF7" w14:textId="77777777" w:rsidTr="00654CA5">
        <w:trPr>
          <w:trHeight w:val="99"/>
        </w:trPr>
        <w:tc>
          <w:tcPr>
            <w:tcW w:w="0" w:type="auto"/>
            <w:gridSpan w:val="9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316D6ACD" w14:textId="77777777" w:rsidR="00654CA5" w:rsidRDefault="00654CA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70361" w14:textId="77777777" w:rsidR="00654CA5" w:rsidRDefault="00654CA5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15A1A022" w14:textId="77777777" w:rsidR="00A77927" w:rsidRDefault="00A77927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64D5CD3B" w14:textId="59DBCF00" w:rsidR="009F10E3" w:rsidRPr="00784134" w:rsidRDefault="009F10E3" w:rsidP="009F10E3">
      <w:pPr>
        <w:pStyle w:val="1"/>
      </w:pPr>
      <w:bookmarkStart w:id="21" w:name="_Toc137656979"/>
      <w:r>
        <w:t>PowerUsage</w:t>
      </w:r>
      <w:bookmarkEnd w:id="21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2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2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642C3913" w14:textId="6C1CC029" w:rsidR="00A77927" w:rsidRDefault="00D00E55" w:rsidP="00A77927">
      <w:pPr>
        <w:pStyle w:val="af3"/>
        <w:rPr>
          <w:lang w:val="en-SG"/>
        </w:rPr>
      </w:pPr>
      <w:r>
        <w:t>Table</w:t>
      </w:r>
      <w:r w:rsidR="000F670F">
        <w:fldChar w:fldCharType="begin"/>
      </w:r>
      <w:r w:rsidR="000F670F">
        <w:instrText xml:space="preserve"> SEQ Table \* ARABIC </w:instrText>
      </w:r>
      <w:r w:rsidR="000F670F">
        <w:fldChar w:fldCharType="separate"/>
      </w:r>
      <w:r>
        <w:rPr>
          <w:noProof/>
        </w:rPr>
        <w:t>8</w:t>
      </w:r>
      <w:r w:rsidR="000F670F">
        <w:rPr>
          <w:noProof/>
        </w:rPr>
        <w:fldChar w:fldCharType="end"/>
      </w:r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  <w:bookmarkEnd w:id="20"/>
    </w:p>
    <w:p w14:paraId="25A1308F" w14:textId="77777777" w:rsidR="00A77927" w:rsidRPr="00A77927" w:rsidRDefault="00A77927" w:rsidP="00A77927">
      <w:pPr>
        <w:rPr>
          <w:lang w:val="en-SG"/>
        </w:rPr>
      </w:pPr>
      <w:bookmarkStart w:id="23" w:name="PowerUsage"/>
      <w:bookmarkEnd w:id="23"/>
    </w:p>
    <w:sectPr w:rsidR="00A77927" w:rsidRPr="00A77927" w:rsidSect="008641FB">
      <w:headerReference w:type="default" r:id="rId12"/>
      <w:footerReference w:type="default" r:id="rId13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3175F" w14:textId="77777777" w:rsidR="005E2917" w:rsidRDefault="005E2917" w:rsidP="007F0A39">
      <w:pPr>
        <w:spacing w:line="240" w:lineRule="auto"/>
      </w:pPr>
      <w:r>
        <w:separator/>
      </w:r>
    </w:p>
  </w:endnote>
  <w:endnote w:type="continuationSeparator" w:id="0">
    <w:p w14:paraId="0FE48198" w14:textId="77777777" w:rsidR="005E2917" w:rsidRDefault="005E2917" w:rsidP="007F0A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0AAF05F1-65A5-4159-930A-53BB3C09A223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EF066CE9-FB49-4808-A330-CE3DB365D819}"/>
    <w:embedBold r:id="rId3" w:fontKey="{945B9FC8-8229-473B-806F-7756247BD84E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96A22F81-0758-4C65-B951-6BC5FC9EE33F}"/>
    <w:embedBold r:id="rId5" w:fontKey="{E2529809-1528-4B5A-88D3-1D14834A3944}"/>
    <w:embedItalic r:id="rId6" w:fontKey="{3FDC3112-2A7A-4BF3-9E89-32010BF5C340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charset w:val="00"/>
    <w:family w:val="swiss"/>
    <w:pitch w:val="variable"/>
    <w:sig w:usb0="E00082FF" w:usb1="4000205F" w:usb2="08000029" w:usb3="00000000" w:csb0="0000019F" w:csb1="00000000"/>
    <w:embedRegular r:id="rId7" w:fontKey="{83049774-B77F-416C-8954-50971A6D247E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88845BFD-8C2A-440C-938D-0736450836F1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4F468" w14:textId="77777777" w:rsidR="005E2917" w:rsidRDefault="005E2917" w:rsidP="007F0A39">
      <w:pPr>
        <w:spacing w:line="240" w:lineRule="auto"/>
      </w:pPr>
      <w:r>
        <w:separator/>
      </w:r>
    </w:p>
  </w:footnote>
  <w:footnote w:type="continuationSeparator" w:id="0">
    <w:p w14:paraId="02DF44C5" w14:textId="77777777" w:rsidR="005E2917" w:rsidRDefault="005E2917" w:rsidP="007F0A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9264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Picture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7216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3E137297" w:rsidR="00886E56" w:rsidRPr="00CA4305" w:rsidRDefault="000F670F" w:rsidP="00CA4305">
                          <w:pPr>
                            <w:pStyle w:val="a7"/>
                          </w:pPr>
                          <w:r>
                            <w:fldChar w:fldCharType="begin"/>
                          </w:r>
                          <w:r>
                            <w:instrText xml:space="preserve"> STYLEREF 1 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ExecutiveSummary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16.2pt;margin-top:318.35pt;width:510.25pt;height:15.6pt;rotation:90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3E137297" w:rsidR="00886E56" w:rsidRPr="00CA4305" w:rsidRDefault="000F670F" w:rsidP="00CA4305">
                    <w:pPr>
                      <w:pStyle w:val="a7"/>
                    </w:pPr>
                    <w:r>
                      <w:fldChar w:fldCharType="begin"/>
                    </w:r>
                    <w:r>
                      <w:instrText xml:space="preserve"> STYLEREF 1 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ExecutiveSummary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10E48"/>
    <w:rsid w:val="00011A51"/>
    <w:rsid w:val="00011D7A"/>
    <w:rsid w:val="0001693A"/>
    <w:rsid w:val="00017FCB"/>
    <w:rsid w:val="00020934"/>
    <w:rsid w:val="00021CA5"/>
    <w:rsid w:val="0002335D"/>
    <w:rsid w:val="00025597"/>
    <w:rsid w:val="00025D22"/>
    <w:rsid w:val="00030D09"/>
    <w:rsid w:val="00036CB3"/>
    <w:rsid w:val="000446B0"/>
    <w:rsid w:val="00046590"/>
    <w:rsid w:val="000467AA"/>
    <w:rsid w:val="0004761C"/>
    <w:rsid w:val="00050A14"/>
    <w:rsid w:val="00051066"/>
    <w:rsid w:val="000514B5"/>
    <w:rsid w:val="00054C2C"/>
    <w:rsid w:val="000629AC"/>
    <w:rsid w:val="0006617A"/>
    <w:rsid w:val="00067B64"/>
    <w:rsid w:val="00067B95"/>
    <w:rsid w:val="00067CF2"/>
    <w:rsid w:val="000702E1"/>
    <w:rsid w:val="00070DF7"/>
    <w:rsid w:val="00072F62"/>
    <w:rsid w:val="0007337D"/>
    <w:rsid w:val="000738EB"/>
    <w:rsid w:val="00075A25"/>
    <w:rsid w:val="00082198"/>
    <w:rsid w:val="00084116"/>
    <w:rsid w:val="00085CE6"/>
    <w:rsid w:val="000900C4"/>
    <w:rsid w:val="0009234E"/>
    <w:rsid w:val="000928A2"/>
    <w:rsid w:val="00093808"/>
    <w:rsid w:val="0009380C"/>
    <w:rsid w:val="00094420"/>
    <w:rsid w:val="0009516A"/>
    <w:rsid w:val="0009745D"/>
    <w:rsid w:val="000A2A1F"/>
    <w:rsid w:val="000A3389"/>
    <w:rsid w:val="000A3E18"/>
    <w:rsid w:val="000A5675"/>
    <w:rsid w:val="000B0359"/>
    <w:rsid w:val="000B0F9A"/>
    <w:rsid w:val="000B2E93"/>
    <w:rsid w:val="000B5001"/>
    <w:rsid w:val="000B554A"/>
    <w:rsid w:val="000B71AF"/>
    <w:rsid w:val="000C23DD"/>
    <w:rsid w:val="000C33A8"/>
    <w:rsid w:val="000C7111"/>
    <w:rsid w:val="000C77A0"/>
    <w:rsid w:val="000C7FF2"/>
    <w:rsid w:val="000D3FF6"/>
    <w:rsid w:val="000D4C31"/>
    <w:rsid w:val="000D6D0D"/>
    <w:rsid w:val="000D741B"/>
    <w:rsid w:val="000D76F3"/>
    <w:rsid w:val="000E1BF1"/>
    <w:rsid w:val="000E3094"/>
    <w:rsid w:val="000E63CF"/>
    <w:rsid w:val="000F0676"/>
    <w:rsid w:val="000F1070"/>
    <w:rsid w:val="000F2A08"/>
    <w:rsid w:val="000F337D"/>
    <w:rsid w:val="000F4843"/>
    <w:rsid w:val="000F50D3"/>
    <w:rsid w:val="000F5718"/>
    <w:rsid w:val="000F6404"/>
    <w:rsid w:val="000F670F"/>
    <w:rsid w:val="000F7259"/>
    <w:rsid w:val="000F74C1"/>
    <w:rsid w:val="001014B4"/>
    <w:rsid w:val="001026E6"/>
    <w:rsid w:val="0010536F"/>
    <w:rsid w:val="00105A6C"/>
    <w:rsid w:val="00105BB0"/>
    <w:rsid w:val="00107394"/>
    <w:rsid w:val="00112B7B"/>
    <w:rsid w:val="001144B3"/>
    <w:rsid w:val="00114F0D"/>
    <w:rsid w:val="00115484"/>
    <w:rsid w:val="001206A7"/>
    <w:rsid w:val="001220A5"/>
    <w:rsid w:val="001228F5"/>
    <w:rsid w:val="001234DD"/>
    <w:rsid w:val="00127DA0"/>
    <w:rsid w:val="00130D49"/>
    <w:rsid w:val="0013109A"/>
    <w:rsid w:val="00134C88"/>
    <w:rsid w:val="00136EDF"/>
    <w:rsid w:val="0013703D"/>
    <w:rsid w:val="001410FC"/>
    <w:rsid w:val="00143247"/>
    <w:rsid w:val="00143BAC"/>
    <w:rsid w:val="00145988"/>
    <w:rsid w:val="00146A82"/>
    <w:rsid w:val="0014718F"/>
    <w:rsid w:val="00147535"/>
    <w:rsid w:val="00151A9E"/>
    <w:rsid w:val="00154A2F"/>
    <w:rsid w:val="0015519B"/>
    <w:rsid w:val="00161E3E"/>
    <w:rsid w:val="001629C5"/>
    <w:rsid w:val="001641E7"/>
    <w:rsid w:val="001652D1"/>
    <w:rsid w:val="00166019"/>
    <w:rsid w:val="00172542"/>
    <w:rsid w:val="00175CE6"/>
    <w:rsid w:val="00176657"/>
    <w:rsid w:val="001820B4"/>
    <w:rsid w:val="001837EB"/>
    <w:rsid w:val="00187C23"/>
    <w:rsid w:val="00190923"/>
    <w:rsid w:val="00190F0E"/>
    <w:rsid w:val="001925FE"/>
    <w:rsid w:val="00192C6B"/>
    <w:rsid w:val="0019566B"/>
    <w:rsid w:val="001A1037"/>
    <w:rsid w:val="001A26F6"/>
    <w:rsid w:val="001A3811"/>
    <w:rsid w:val="001A6FE8"/>
    <w:rsid w:val="001B00D4"/>
    <w:rsid w:val="001B0A2D"/>
    <w:rsid w:val="001B233C"/>
    <w:rsid w:val="001B2BBD"/>
    <w:rsid w:val="001B3AB3"/>
    <w:rsid w:val="001B3B7A"/>
    <w:rsid w:val="001B4191"/>
    <w:rsid w:val="001B4640"/>
    <w:rsid w:val="001B60A6"/>
    <w:rsid w:val="001B69A2"/>
    <w:rsid w:val="001B6C74"/>
    <w:rsid w:val="001B6DD5"/>
    <w:rsid w:val="001C0830"/>
    <w:rsid w:val="001C33DC"/>
    <w:rsid w:val="001C4915"/>
    <w:rsid w:val="001C5768"/>
    <w:rsid w:val="001C674E"/>
    <w:rsid w:val="001D07D4"/>
    <w:rsid w:val="001D1A3D"/>
    <w:rsid w:val="001D27A9"/>
    <w:rsid w:val="001E63B5"/>
    <w:rsid w:val="001E649C"/>
    <w:rsid w:val="001E6612"/>
    <w:rsid w:val="001F0B85"/>
    <w:rsid w:val="001F1EE7"/>
    <w:rsid w:val="001F27F8"/>
    <w:rsid w:val="001F4105"/>
    <w:rsid w:val="001F46A5"/>
    <w:rsid w:val="001F5A16"/>
    <w:rsid w:val="00201A1A"/>
    <w:rsid w:val="00202EB3"/>
    <w:rsid w:val="00203EEA"/>
    <w:rsid w:val="00203FB4"/>
    <w:rsid w:val="00207DF4"/>
    <w:rsid w:val="00212B9A"/>
    <w:rsid w:val="0022159C"/>
    <w:rsid w:val="002237DD"/>
    <w:rsid w:val="00223C80"/>
    <w:rsid w:val="00223D06"/>
    <w:rsid w:val="002313E6"/>
    <w:rsid w:val="00231F96"/>
    <w:rsid w:val="00240388"/>
    <w:rsid w:val="002416AC"/>
    <w:rsid w:val="0024179C"/>
    <w:rsid w:val="0024409B"/>
    <w:rsid w:val="00244E40"/>
    <w:rsid w:val="002453B9"/>
    <w:rsid w:val="00245B79"/>
    <w:rsid w:val="0024682D"/>
    <w:rsid w:val="0025519E"/>
    <w:rsid w:val="002558DF"/>
    <w:rsid w:val="00256373"/>
    <w:rsid w:val="002576B4"/>
    <w:rsid w:val="00260583"/>
    <w:rsid w:val="00270AE0"/>
    <w:rsid w:val="00274283"/>
    <w:rsid w:val="00275FA9"/>
    <w:rsid w:val="002809C1"/>
    <w:rsid w:val="00280E22"/>
    <w:rsid w:val="00281105"/>
    <w:rsid w:val="00283001"/>
    <w:rsid w:val="00285397"/>
    <w:rsid w:val="002853DC"/>
    <w:rsid w:val="00286A7C"/>
    <w:rsid w:val="00291039"/>
    <w:rsid w:val="00292500"/>
    <w:rsid w:val="00292568"/>
    <w:rsid w:val="00297277"/>
    <w:rsid w:val="00297F44"/>
    <w:rsid w:val="002A2A56"/>
    <w:rsid w:val="002A3620"/>
    <w:rsid w:val="002A5007"/>
    <w:rsid w:val="002A52FF"/>
    <w:rsid w:val="002A7A50"/>
    <w:rsid w:val="002B076D"/>
    <w:rsid w:val="002B3E2A"/>
    <w:rsid w:val="002B427B"/>
    <w:rsid w:val="002B5225"/>
    <w:rsid w:val="002B55A9"/>
    <w:rsid w:val="002C4167"/>
    <w:rsid w:val="002C6D60"/>
    <w:rsid w:val="002C6F7F"/>
    <w:rsid w:val="002E02A8"/>
    <w:rsid w:val="002E1B45"/>
    <w:rsid w:val="002E2CBB"/>
    <w:rsid w:val="002E44D9"/>
    <w:rsid w:val="002E4A85"/>
    <w:rsid w:val="002E74BC"/>
    <w:rsid w:val="0030092B"/>
    <w:rsid w:val="00303AA7"/>
    <w:rsid w:val="00307297"/>
    <w:rsid w:val="00312634"/>
    <w:rsid w:val="00312879"/>
    <w:rsid w:val="00313BB1"/>
    <w:rsid w:val="003148D8"/>
    <w:rsid w:val="00314DEB"/>
    <w:rsid w:val="00320970"/>
    <w:rsid w:val="00320D46"/>
    <w:rsid w:val="00321347"/>
    <w:rsid w:val="00321CF4"/>
    <w:rsid w:val="0032740B"/>
    <w:rsid w:val="003316AF"/>
    <w:rsid w:val="0033246D"/>
    <w:rsid w:val="00332D23"/>
    <w:rsid w:val="00333830"/>
    <w:rsid w:val="003402F6"/>
    <w:rsid w:val="0034112D"/>
    <w:rsid w:val="00343150"/>
    <w:rsid w:val="0034348C"/>
    <w:rsid w:val="0034614E"/>
    <w:rsid w:val="0034661D"/>
    <w:rsid w:val="00347182"/>
    <w:rsid w:val="00350928"/>
    <w:rsid w:val="00350A8C"/>
    <w:rsid w:val="00351956"/>
    <w:rsid w:val="003527CA"/>
    <w:rsid w:val="00352F0F"/>
    <w:rsid w:val="0035379E"/>
    <w:rsid w:val="00354DEA"/>
    <w:rsid w:val="00357467"/>
    <w:rsid w:val="0035748A"/>
    <w:rsid w:val="003579FD"/>
    <w:rsid w:val="0037077D"/>
    <w:rsid w:val="0037085B"/>
    <w:rsid w:val="00371774"/>
    <w:rsid w:val="00374219"/>
    <w:rsid w:val="00375C20"/>
    <w:rsid w:val="00376B22"/>
    <w:rsid w:val="00376F69"/>
    <w:rsid w:val="00377821"/>
    <w:rsid w:val="0038285E"/>
    <w:rsid w:val="00382950"/>
    <w:rsid w:val="003850A0"/>
    <w:rsid w:val="003857F8"/>
    <w:rsid w:val="00390910"/>
    <w:rsid w:val="00390B50"/>
    <w:rsid w:val="00394B0C"/>
    <w:rsid w:val="00394EFE"/>
    <w:rsid w:val="00395570"/>
    <w:rsid w:val="00396D07"/>
    <w:rsid w:val="003A0542"/>
    <w:rsid w:val="003A065C"/>
    <w:rsid w:val="003A11D4"/>
    <w:rsid w:val="003A3095"/>
    <w:rsid w:val="003A649A"/>
    <w:rsid w:val="003A6A8A"/>
    <w:rsid w:val="003B0585"/>
    <w:rsid w:val="003B1CE9"/>
    <w:rsid w:val="003B5488"/>
    <w:rsid w:val="003B583F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3E34"/>
    <w:rsid w:val="003D412F"/>
    <w:rsid w:val="003D7DC7"/>
    <w:rsid w:val="003E090E"/>
    <w:rsid w:val="003E2A6B"/>
    <w:rsid w:val="003E7495"/>
    <w:rsid w:val="003E78AB"/>
    <w:rsid w:val="003F29D5"/>
    <w:rsid w:val="003F4020"/>
    <w:rsid w:val="003F643A"/>
    <w:rsid w:val="003F6941"/>
    <w:rsid w:val="003F7737"/>
    <w:rsid w:val="003F7D60"/>
    <w:rsid w:val="004011C4"/>
    <w:rsid w:val="004021BA"/>
    <w:rsid w:val="00402AFD"/>
    <w:rsid w:val="004031F0"/>
    <w:rsid w:val="00405370"/>
    <w:rsid w:val="00405ED7"/>
    <w:rsid w:val="00405FDE"/>
    <w:rsid w:val="004119E0"/>
    <w:rsid w:val="004120A8"/>
    <w:rsid w:val="00414D37"/>
    <w:rsid w:val="00414F14"/>
    <w:rsid w:val="00416047"/>
    <w:rsid w:val="00416934"/>
    <w:rsid w:val="00417FA3"/>
    <w:rsid w:val="00421161"/>
    <w:rsid w:val="00421F6C"/>
    <w:rsid w:val="00423C09"/>
    <w:rsid w:val="00432018"/>
    <w:rsid w:val="0043765D"/>
    <w:rsid w:val="00441B56"/>
    <w:rsid w:val="0044507C"/>
    <w:rsid w:val="00445975"/>
    <w:rsid w:val="00450006"/>
    <w:rsid w:val="00454FE6"/>
    <w:rsid w:val="00455360"/>
    <w:rsid w:val="00457741"/>
    <w:rsid w:val="00462137"/>
    <w:rsid w:val="00463CF2"/>
    <w:rsid w:val="00465DE7"/>
    <w:rsid w:val="00465E8F"/>
    <w:rsid w:val="0046689C"/>
    <w:rsid w:val="00466E2E"/>
    <w:rsid w:val="00467CA8"/>
    <w:rsid w:val="004706D2"/>
    <w:rsid w:val="004720CF"/>
    <w:rsid w:val="0047257E"/>
    <w:rsid w:val="0047323A"/>
    <w:rsid w:val="0048262D"/>
    <w:rsid w:val="00484720"/>
    <w:rsid w:val="0048551A"/>
    <w:rsid w:val="00485A7D"/>
    <w:rsid w:val="00490062"/>
    <w:rsid w:val="00490AFD"/>
    <w:rsid w:val="004920D3"/>
    <w:rsid w:val="004932D5"/>
    <w:rsid w:val="004936C5"/>
    <w:rsid w:val="00493ED8"/>
    <w:rsid w:val="00494F9A"/>
    <w:rsid w:val="00495A71"/>
    <w:rsid w:val="004962CC"/>
    <w:rsid w:val="0049669E"/>
    <w:rsid w:val="00496718"/>
    <w:rsid w:val="004A11AA"/>
    <w:rsid w:val="004A34AD"/>
    <w:rsid w:val="004A51CB"/>
    <w:rsid w:val="004A5220"/>
    <w:rsid w:val="004A6858"/>
    <w:rsid w:val="004A7485"/>
    <w:rsid w:val="004B07A4"/>
    <w:rsid w:val="004B46D8"/>
    <w:rsid w:val="004C175E"/>
    <w:rsid w:val="004C57E8"/>
    <w:rsid w:val="004C59FB"/>
    <w:rsid w:val="004C63C2"/>
    <w:rsid w:val="004C7D5F"/>
    <w:rsid w:val="004D042A"/>
    <w:rsid w:val="004D2200"/>
    <w:rsid w:val="004D5B40"/>
    <w:rsid w:val="004D7CE4"/>
    <w:rsid w:val="004E24E8"/>
    <w:rsid w:val="004E52E7"/>
    <w:rsid w:val="004E651E"/>
    <w:rsid w:val="004E6EA8"/>
    <w:rsid w:val="004E7BA9"/>
    <w:rsid w:val="004F0AC6"/>
    <w:rsid w:val="004F1860"/>
    <w:rsid w:val="004F1AAC"/>
    <w:rsid w:val="004F2931"/>
    <w:rsid w:val="004F66E6"/>
    <w:rsid w:val="004F6D8F"/>
    <w:rsid w:val="004F6E94"/>
    <w:rsid w:val="0050020C"/>
    <w:rsid w:val="00500B16"/>
    <w:rsid w:val="00501A12"/>
    <w:rsid w:val="005061F6"/>
    <w:rsid w:val="005124D9"/>
    <w:rsid w:val="00513F4C"/>
    <w:rsid w:val="00515DD5"/>
    <w:rsid w:val="00517051"/>
    <w:rsid w:val="00523D94"/>
    <w:rsid w:val="0052485A"/>
    <w:rsid w:val="00524BA5"/>
    <w:rsid w:val="00525287"/>
    <w:rsid w:val="005254F5"/>
    <w:rsid w:val="00527CAE"/>
    <w:rsid w:val="00530545"/>
    <w:rsid w:val="00530CE4"/>
    <w:rsid w:val="005348FF"/>
    <w:rsid w:val="00534D72"/>
    <w:rsid w:val="0053614C"/>
    <w:rsid w:val="00540995"/>
    <w:rsid w:val="00543883"/>
    <w:rsid w:val="00543B83"/>
    <w:rsid w:val="00544CA7"/>
    <w:rsid w:val="00544E68"/>
    <w:rsid w:val="00547535"/>
    <w:rsid w:val="005502DE"/>
    <w:rsid w:val="00550C76"/>
    <w:rsid w:val="00552A93"/>
    <w:rsid w:val="00553C99"/>
    <w:rsid w:val="00555881"/>
    <w:rsid w:val="00557ACD"/>
    <w:rsid w:val="005710CD"/>
    <w:rsid w:val="00572F06"/>
    <w:rsid w:val="00575506"/>
    <w:rsid w:val="0057647A"/>
    <w:rsid w:val="00580758"/>
    <w:rsid w:val="00580AF6"/>
    <w:rsid w:val="00584762"/>
    <w:rsid w:val="0058556B"/>
    <w:rsid w:val="00587A4B"/>
    <w:rsid w:val="00593415"/>
    <w:rsid w:val="0059682B"/>
    <w:rsid w:val="00596AEF"/>
    <w:rsid w:val="005A0823"/>
    <w:rsid w:val="005A16BD"/>
    <w:rsid w:val="005A26F9"/>
    <w:rsid w:val="005B1C21"/>
    <w:rsid w:val="005B220B"/>
    <w:rsid w:val="005B3BD2"/>
    <w:rsid w:val="005B5E9C"/>
    <w:rsid w:val="005B7387"/>
    <w:rsid w:val="005B7521"/>
    <w:rsid w:val="005C0A59"/>
    <w:rsid w:val="005C2336"/>
    <w:rsid w:val="005C3BFF"/>
    <w:rsid w:val="005C6AC2"/>
    <w:rsid w:val="005D3FB4"/>
    <w:rsid w:val="005D7F92"/>
    <w:rsid w:val="005E1B0D"/>
    <w:rsid w:val="005E1BAD"/>
    <w:rsid w:val="005E2023"/>
    <w:rsid w:val="005E2917"/>
    <w:rsid w:val="005E7C97"/>
    <w:rsid w:val="005F0EA1"/>
    <w:rsid w:val="005F36C3"/>
    <w:rsid w:val="0060147E"/>
    <w:rsid w:val="00601898"/>
    <w:rsid w:val="00605192"/>
    <w:rsid w:val="00605231"/>
    <w:rsid w:val="006116E6"/>
    <w:rsid w:val="0061246B"/>
    <w:rsid w:val="00612CD3"/>
    <w:rsid w:val="00612E30"/>
    <w:rsid w:val="00616517"/>
    <w:rsid w:val="00616B99"/>
    <w:rsid w:val="00617022"/>
    <w:rsid w:val="006220B4"/>
    <w:rsid w:val="0062227B"/>
    <w:rsid w:val="00623872"/>
    <w:rsid w:val="006274F7"/>
    <w:rsid w:val="00627F74"/>
    <w:rsid w:val="006301A1"/>
    <w:rsid w:val="00630C58"/>
    <w:rsid w:val="00636189"/>
    <w:rsid w:val="00640A1B"/>
    <w:rsid w:val="006410E9"/>
    <w:rsid w:val="0064246F"/>
    <w:rsid w:val="006431E8"/>
    <w:rsid w:val="00643EA7"/>
    <w:rsid w:val="0064608D"/>
    <w:rsid w:val="00647BB5"/>
    <w:rsid w:val="00650E40"/>
    <w:rsid w:val="00650ED3"/>
    <w:rsid w:val="00650EF5"/>
    <w:rsid w:val="00651126"/>
    <w:rsid w:val="00651685"/>
    <w:rsid w:val="006539B5"/>
    <w:rsid w:val="00654CA5"/>
    <w:rsid w:val="00657088"/>
    <w:rsid w:val="00660E5B"/>
    <w:rsid w:val="00666FD9"/>
    <w:rsid w:val="00670081"/>
    <w:rsid w:val="00670F48"/>
    <w:rsid w:val="00672087"/>
    <w:rsid w:val="006746E6"/>
    <w:rsid w:val="006763C9"/>
    <w:rsid w:val="00680F1E"/>
    <w:rsid w:val="0068156D"/>
    <w:rsid w:val="00683252"/>
    <w:rsid w:val="006857DD"/>
    <w:rsid w:val="00693649"/>
    <w:rsid w:val="00693F52"/>
    <w:rsid w:val="00694F69"/>
    <w:rsid w:val="006960AB"/>
    <w:rsid w:val="00696B3A"/>
    <w:rsid w:val="00697CF1"/>
    <w:rsid w:val="00697E63"/>
    <w:rsid w:val="006A179D"/>
    <w:rsid w:val="006A23E2"/>
    <w:rsid w:val="006A2FA1"/>
    <w:rsid w:val="006A33BF"/>
    <w:rsid w:val="006B0E25"/>
    <w:rsid w:val="006B34AF"/>
    <w:rsid w:val="006B3DD1"/>
    <w:rsid w:val="006B5F8C"/>
    <w:rsid w:val="006B608D"/>
    <w:rsid w:val="006B7FB1"/>
    <w:rsid w:val="006C1E2F"/>
    <w:rsid w:val="006C2296"/>
    <w:rsid w:val="006C35AF"/>
    <w:rsid w:val="006C5F4F"/>
    <w:rsid w:val="006C7459"/>
    <w:rsid w:val="006C7AC4"/>
    <w:rsid w:val="006D660D"/>
    <w:rsid w:val="006D6F4A"/>
    <w:rsid w:val="006E0C94"/>
    <w:rsid w:val="006E1328"/>
    <w:rsid w:val="006E2713"/>
    <w:rsid w:val="006E47CB"/>
    <w:rsid w:val="006F0FA7"/>
    <w:rsid w:val="006F2694"/>
    <w:rsid w:val="006F344A"/>
    <w:rsid w:val="006F363E"/>
    <w:rsid w:val="006F38B5"/>
    <w:rsid w:val="006F576C"/>
    <w:rsid w:val="006F5F4C"/>
    <w:rsid w:val="006F6207"/>
    <w:rsid w:val="006F6FBB"/>
    <w:rsid w:val="006F7DFB"/>
    <w:rsid w:val="00700EB9"/>
    <w:rsid w:val="007027F6"/>
    <w:rsid w:val="0070490C"/>
    <w:rsid w:val="00704C35"/>
    <w:rsid w:val="007066DF"/>
    <w:rsid w:val="00707C74"/>
    <w:rsid w:val="00712493"/>
    <w:rsid w:val="00712919"/>
    <w:rsid w:val="00712A04"/>
    <w:rsid w:val="00712E5D"/>
    <w:rsid w:val="00714276"/>
    <w:rsid w:val="0071575B"/>
    <w:rsid w:val="00715C5A"/>
    <w:rsid w:val="00717134"/>
    <w:rsid w:val="00721CD8"/>
    <w:rsid w:val="00723839"/>
    <w:rsid w:val="00724028"/>
    <w:rsid w:val="007241BE"/>
    <w:rsid w:val="00732512"/>
    <w:rsid w:val="00732654"/>
    <w:rsid w:val="007353A6"/>
    <w:rsid w:val="00735AC8"/>
    <w:rsid w:val="00741B1D"/>
    <w:rsid w:val="00742D3C"/>
    <w:rsid w:val="007459EA"/>
    <w:rsid w:val="0075253E"/>
    <w:rsid w:val="00752847"/>
    <w:rsid w:val="00753C89"/>
    <w:rsid w:val="00753DEC"/>
    <w:rsid w:val="0075712A"/>
    <w:rsid w:val="00760127"/>
    <w:rsid w:val="007610FB"/>
    <w:rsid w:val="00761845"/>
    <w:rsid w:val="007622B5"/>
    <w:rsid w:val="00767EC9"/>
    <w:rsid w:val="007726E7"/>
    <w:rsid w:val="007754C0"/>
    <w:rsid w:val="00781688"/>
    <w:rsid w:val="00783C0F"/>
    <w:rsid w:val="00784134"/>
    <w:rsid w:val="0078543B"/>
    <w:rsid w:val="00785E1D"/>
    <w:rsid w:val="0078615C"/>
    <w:rsid w:val="007862BC"/>
    <w:rsid w:val="0079021B"/>
    <w:rsid w:val="0079132E"/>
    <w:rsid w:val="00791CC8"/>
    <w:rsid w:val="0079210E"/>
    <w:rsid w:val="0079309A"/>
    <w:rsid w:val="00793A50"/>
    <w:rsid w:val="00795328"/>
    <w:rsid w:val="00795B17"/>
    <w:rsid w:val="0079639C"/>
    <w:rsid w:val="00797A0C"/>
    <w:rsid w:val="007A0F25"/>
    <w:rsid w:val="007A18A7"/>
    <w:rsid w:val="007A202B"/>
    <w:rsid w:val="007A3BA6"/>
    <w:rsid w:val="007A40A1"/>
    <w:rsid w:val="007A636D"/>
    <w:rsid w:val="007A77FB"/>
    <w:rsid w:val="007B0730"/>
    <w:rsid w:val="007B0965"/>
    <w:rsid w:val="007B1C57"/>
    <w:rsid w:val="007B2549"/>
    <w:rsid w:val="007B3D97"/>
    <w:rsid w:val="007B7F50"/>
    <w:rsid w:val="007C036F"/>
    <w:rsid w:val="007C1893"/>
    <w:rsid w:val="007C2083"/>
    <w:rsid w:val="007C5048"/>
    <w:rsid w:val="007C5915"/>
    <w:rsid w:val="007C5FA3"/>
    <w:rsid w:val="007D152E"/>
    <w:rsid w:val="007D57B7"/>
    <w:rsid w:val="007D5834"/>
    <w:rsid w:val="007D60F9"/>
    <w:rsid w:val="007D713E"/>
    <w:rsid w:val="007E13E1"/>
    <w:rsid w:val="007E1A96"/>
    <w:rsid w:val="007E211E"/>
    <w:rsid w:val="007E3BD4"/>
    <w:rsid w:val="007E49E7"/>
    <w:rsid w:val="007E4D31"/>
    <w:rsid w:val="007F0A39"/>
    <w:rsid w:val="007F0AAE"/>
    <w:rsid w:val="007F0F4E"/>
    <w:rsid w:val="007F0FBB"/>
    <w:rsid w:val="007F2583"/>
    <w:rsid w:val="007F3E88"/>
    <w:rsid w:val="007F4B51"/>
    <w:rsid w:val="007F5613"/>
    <w:rsid w:val="007F6B7F"/>
    <w:rsid w:val="00801D61"/>
    <w:rsid w:val="00803E7A"/>
    <w:rsid w:val="0080759B"/>
    <w:rsid w:val="0081346E"/>
    <w:rsid w:val="00814762"/>
    <w:rsid w:val="00816CA3"/>
    <w:rsid w:val="00817CAE"/>
    <w:rsid w:val="00820996"/>
    <w:rsid w:val="00821BDB"/>
    <w:rsid w:val="0082385E"/>
    <w:rsid w:val="00826D95"/>
    <w:rsid w:val="00834FC2"/>
    <w:rsid w:val="0084019E"/>
    <w:rsid w:val="00841222"/>
    <w:rsid w:val="00843493"/>
    <w:rsid w:val="00843560"/>
    <w:rsid w:val="00844412"/>
    <w:rsid w:val="00844FA3"/>
    <w:rsid w:val="00847701"/>
    <w:rsid w:val="00847713"/>
    <w:rsid w:val="00847ED8"/>
    <w:rsid w:val="008571A6"/>
    <w:rsid w:val="00862394"/>
    <w:rsid w:val="00863C72"/>
    <w:rsid w:val="00863CC4"/>
    <w:rsid w:val="008641FB"/>
    <w:rsid w:val="00867339"/>
    <w:rsid w:val="00873E6C"/>
    <w:rsid w:val="00874103"/>
    <w:rsid w:val="00874CF5"/>
    <w:rsid w:val="008765C9"/>
    <w:rsid w:val="00877516"/>
    <w:rsid w:val="00886E56"/>
    <w:rsid w:val="008872A2"/>
    <w:rsid w:val="00891301"/>
    <w:rsid w:val="008915E7"/>
    <w:rsid w:val="00896D9C"/>
    <w:rsid w:val="00897E96"/>
    <w:rsid w:val="008A030B"/>
    <w:rsid w:val="008A0BE3"/>
    <w:rsid w:val="008A1153"/>
    <w:rsid w:val="008A2827"/>
    <w:rsid w:val="008A43C0"/>
    <w:rsid w:val="008A513C"/>
    <w:rsid w:val="008B148D"/>
    <w:rsid w:val="008B15D4"/>
    <w:rsid w:val="008B2DE8"/>
    <w:rsid w:val="008B33EC"/>
    <w:rsid w:val="008B6F32"/>
    <w:rsid w:val="008B78A5"/>
    <w:rsid w:val="008C1E7E"/>
    <w:rsid w:val="008C5B2E"/>
    <w:rsid w:val="008C5E47"/>
    <w:rsid w:val="008C6CD9"/>
    <w:rsid w:val="008D1172"/>
    <w:rsid w:val="008D17D8"/>
    <w:rsid w:val="008D1D63"/>
    <w:rsid w:val="008D3093"/>
    <w:rsid w:val="008D5D8E"/>
    <w:rsid w:val="008E07AC"/>
    <w:rsid w:val="008E161A"/>
    <w:rsid w:val="008E2575"/>
    <w:rsid w:val="008E294B"/>
    <w:rsid w:val="008E498E"/>
    <w:rsid w:val="008F048F"/>
    <w:rsid w:val="008F2795"/>
    <w:rsid w:val="009023EE"/>
    <w:rsid w:val="00906123"/>
    <w:rsid w:val="00910EF5"/>
    <w:rsid w:val="00911170"/>
    <w:rsid w:val="00912C14"/>
    <w:rsid w:val="0091392C"/>
    <w:rsid w:val="00914F46"/>
    <w:rsid w:val="00914FA9"/>
    <w:rsid w:val="009153D0"/>
    <w:rsid w:val="00916137"/>
    <w:rsid w:val="00917148"/>
    <w:rsid w:val="00917C90"/>
    <w:rsid w:val="0092122E"/>
    <w:rsid w:val="009213E4"/>
    <w:rsid w:val="00924BC2"/>
    <w:rsid w:val="00924D24"/>
    <w:rsid w:val="00925563"/>
    <w:rsid w:val="009267B0"/>
    <w:rsid w:val="00927185"/>
    <w:rsid w:val="0093006F"/>
    <w:rsid w:val="009324B6"/>
    <w:rsid w:val="00933CA9"/>
    <w:rsid w:val="009341E9"/>
    <w:rsid w:val="009367E6"/>
    <w:rsid w:val="00936CB7"/>
    <w:rsid w:val="0094295B"/>
    <w:rsid w:val="009437DF"/>
    <w:rsid w:val="00945E46"/>
    <w:rsid w:val="00945E8F"/>
    <w:rsid w:val="00946BFE"/>
    <w:rsid w:val="00946D4A"/>
    <w:rsid w:val="00951160"/>
    <w:rsid w:val="00954A8A"/>
    <w:rsid w:val="009559B7"/>
    <w:rsid w:val="00955AEE"/>
    <w:rsid w:val="00955D91"/>
    <w:rsid w:val="00961DFD"/>
    <w:rsid w:val="009638C5"/>
    <w:rsid w:val="0096417B"/>
    <w:rsid w:val="0096549F"/>
    <w:rsid w:val="009671BE"/>
    <w:rsid w:val="00970B92"/>
    <w:rsid w:val="0097121A"/>
    <w:rsid w:val="00971860"/>
    <w:rsid w:val="009722ED"/>
    <w:rsid w:val="009723C7"/>
    <w:rsid w:val="00972574"/>
    <w:rsid w:val="00972685"/>
    <w:rsid w:val="009729D2"/>
    <w:rsid w:val="00975D29"/>
    <w:rsid w:val="0097647E"/>
    <w:rsid w:val="00977984"/>
    <w:rsid w:val="009836E3"/>
    <w:rsid w:val="009853BD"/>
    <w:rsid w:val="00987A1D"/>
    <w:rsid w:val="009911C2"/>
    <w:rsid w:val="00994A23"/>
    <w:rsid w:val="009958A9"/>
    <w:rsid w:val="009A1DDC"/>
    <w:rsid w:val="009A3DF2"/>
    <w:rsid w:val="009A44C3"/>
    <w:rsid w:val="009A5F48"/>
    <w:rsid w:val="009B1CA5"/>
    <w:rsid w:val="009B4010"/>
    <w:rsid w:val="009B448C"/>
    <w:rsid w:val="009B5236"/>
    <w:rsid w:val="009B63E2"/>
    <w:rsid w:val="009B7E93"/>
    <w:rsid w:val="009C1181"/>
    <w:rsid w:val="009C31D0"/>
    <w:rsid w:val="009C43FB"/>
    <w:rsid w:val="009C6FB2"/>
    <w:rsid w:val="009D2072"/>
    <w:rsid w:val="009D51A5"/>
    <w:rsid w:val="009D6170"/>
    <w:rsid w:val="009D6A45"/>
    <w:rsid w:val="009E0621"/>
    <w:rsid w:val="009E13F2"/>
    <w:rsid w:val="009E313E"/>
    <w:rsid w:val="009E3570"/>
    <w:rsid w:val="009E6D18"/>
    <w:rsid w:val="009E6EC1"/>
    <w:rsid w:val="009E6EC9"/>
    <w:rsid w:val="009F10E3"/>
    <w:rsid w:val="009F1222"/>
    <w:rsid w:val="009F1713"/>
    <w:rsid w:val="009F4EF6"/>
    <w:rsid w:val="009F57D9"/>
    <w:rsid w:val="009F5BD0"/>
    <w:rsid w:val="009F6F2D"/>
    <w:rsid w:val="00A033B7"/>
    <w:rsid w:val="00A061B9"/>
    <w:rsid w:val="00A07505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3CD5"/>
    <w:rsid w:val="00A250BB"/>
    <w:rsid w:val="00A26F88"/>
    <w:rsid w:val="00A33532"/>
    <w:rsid w:val="00A349F0"/>
    <w:rsid w:val="00A34D44"/>
    <w:rsid w:val="00A35DF4"/>
    <w:rsid w:val="00A3694A"/>
    <w:rsid w:val="00A440B3"/>
    <w:rsid w:val="00A46755"/>
    <w:rsid w:val="00A5025B"/>
    <w:rsid w:val="00A51BCA"/>
    <w:rsid w:val="00A520B8"/>
    <w:rsid w:val="00A53465"/>
    <w:rsid w:val="00A53671"/>
    <w:rsid w:val="00A551EA"/>
    <w:rsid w:val="00A56335"/>
    <w:rsid w:val="00A57170"/>
    <w:rsid w:val="00A57E5D"/>
    <w:rsid w:val="00A610CB"/>
    <w:rsid w:val="00A6159D"/>
    <w:rsid w:val="00A62248"/>
    <w:rsid w:val="00A641A7"/>
    <w:rsid w:val="00A649AE"/>
    <w:rsid w:val="00A65908"/>
    <w:rsid w:val="00A65B1D"/>
    <w:rsid w:val="00A673A5"/>
    <w:rsid w:val="00A67D55"/>
    <w:rsid w:val="00A7081D"/>
    <w:rsid w:val="00A72B9C"/>
    <w:rsid w:val="00A747D9"/>
    <w:rsid w:val="00A74FAD"/>
    <w:rsid w:val="00A766D6"/>
    <w:rsid w:val="00A77927"/>
    <w:rsid w:val="00A828B7"/>
    <w:rsid w:val="00A85E69"/>
    <w:rsid w:val="00A85FF7"/>
    <w:rsid w:val="00A86434"/>
    <w:rsid w:val="00A87020"/>
    <w:rsid w:val="00A874D3"/>
    <w:rsid w:val="00A903B3"/>
    <w:rsid w:val="00A90583"/>
    <w:rsid w:val="00A91055"/>
    <w:rsid w:val="00A93264"/>
    <w:rsid w:val="00A939C9"/>
    <w:rsid w:val="00A94055"/>
    <w:rsid w:val="00A9598A"/>
    <w:rsid w:val="00AA2135"/>
    <w:rsid w:val="00AA4DCD"/>
    <w:rsid w:val="00AA5C0F"/>
    <w:rsid w:val="00AA7320"/>
    <w:rsid w:val="00AA7885"/>
    <w:rsid w:val="00AA796D"/>
    <w:rsid w:val="00AB2BE4"/>
    <w:rsid w:val="00AB41C4"/>
    <w:rsid w:val="00AB7245"/>
    <w:rsid w:val="00AC1DC7"/>
    <w:rsid w:val="00AC364D"/>
    <w:rsid w:val="00AC6F58"/>
    <w:rsid w:val="00AD0F9B"/>
    <w:rsid w:val="00AD6CCE"/>
    <w:rsid w:val="00AE2B8E"/>
    <w:rsid w:val="00AE5265"/>
    <w:rsid w:val="00AE5576"/>
    <w:rsid w:val="00AF162C"/>
    <w:rsid w:val="00AF1866"/>
    <w:rsid w:val="00AF29A5"/>
    <w:rsid w:val="00AF42F5"/>
    <w:rsid w:val="00AF4DA7"/>
    <w:rsid w:val="00AF54EC"/>
    <w:rsid w:val="00AF5554"/>
    <w:rsid w:val="00AF5D4C"/>
    <w:rsid w:val="00AF5DED"/>
    <w:rsid w:val="00B00444"/>
    <w:rsid w:val="00B019B0"/>
    <w:rsid w:val="00B02D64"/>
    <w:rsid w:val="00B03866"/>
    <w:rsid w:val="00B03C88"/>
    <w:rsid w:val="00B04CFC"/>
    <w:rsid w:val="00B07CC0"/>
    <w:rsid w:val="00B102FE"/>
    <w:rsid w:val="00B11ABA"/>
    <w:rsid w:val="00B1397F"/>
    <w:rsid w:val="00B22B85"/>
    <w:rsid w:val="00B22C54"/>
    <w:rsid w:val="00B231C8"/>
    <w:rsid w:val="00B23C97"/>
    <w:rsid w:val="00B23D78"/>
    <w:rsid w:val="00B269B7"/>
    <w:rsid w:val="00B2728D"/>
    <w:rsid w:val="00B31F8D"/>
    <w:rsid w:val="00B3271C"/>
    <w:rsid w:val="00B34F88"/>
    <w:rsid w:val="00B40B05"/>
    <w:rsid w:val="00B41841"/>
    <w:rsid w:val="00B42284"/>
    <w:rsid w:val="00B50C23"/>
    <w:rsid w:val="00B51DBA"/>
    <w:rsid w:val="00B57476"/>
    <w:rsid w:val="00B57D2F"/>
    <w:rsid w:val="00B57DE5"/>
    <w:rsid w:val="00B60769"/>
    <w:rsid w:val="00B63E4C"/>
    <w:rsid w:val="00B67EA0"/>
    <w:rsid w:val="00B709C3"/>
    <w:rsid w:val="00B7185B"/>
    <w:rsid w:val="00B73219"/>
    <w:rsid w:val="00B73552"/>
    <w:rsid w:val="00B735CD"/>
    <w:rsid w:val="00B77E54"/>
    <w:rsid w:val="00B81560"/>
    <w:rsid w:val="00B8334D"/>
    <w:rsid w:val="00B85391"/>
    <w:rsid w:val="00B858A3"/>
    <w:rsid w:val="00B9112D"/>
    <w:rsid w:val="00B913D9"/>
    <w:rsid w:val="00B919DF"/>
    <w:rsid w:val="00B91B75"/>
    <w:rsid w:val="00B94D42"/>
    <w:rsid w:val="00B95B0F"/>
    <w:rsid w:val="00BA3763"/>
    <w:rsid w:val="00BA4265"/>
    <w:rsid w:val="00BA5D5D"/>
    <w:rsid w:val="00BA5DC9"/>
    <w:rsid w:val="00BB0937"/>
    <w:rsid w:val="00BB1A41"/>
    <w:rsid w:val="00BB4188"/>
    <w:rsid w:val="00BB4769"/>
    <w:rsid w:val="00BB4819"/>
    <w:rsid w:val="00BB5E2C"/>
    <w:rsid w:val="00BB5F5F"/>
    <w:rsid w:val="00BC0C63"/>
    <w:rsid w:val="00BC3C99"/>
    <w:rsid w:val="00BC48D4"/>
    <w:rsid w:val="00BC5528"/>
    <w:rsid w:val="00BC59D5"/>
    <w:rsid w:val="00BC7A0C"/>
    <w:rsid w:val="00BD1E57"/>
    <w:rsid w:val="00BD232D"/>
    <w:rsid w:val="00BD4E0B"/>
    <w:rsid w:val="00BD4FB4"/>
    <w:rsid w:val="00BD52B9"/>
    <w:rsid w:val="00BD6E9C"/>
    <w:rsid w:val="00BD6F6F"/>
    <w:rsid w:val="00BE0BD7"/>
    <w:rsid w:val="00BE3328"/>
    <w:rsid w:val="00BE3BAA"/>
    <w:rsid w:val="00BE3E6D"/>
    <w:rsid w:val="00BE3F1B"/>
    <w:rsid w:val="00BE4174"/>
    <w:rsid w:val="00BE60C9"/>
    <w:rsid w:val="00BE78E9"/>
    <w:rsid w:val="00BF210A"/>
    <w:rsid w:val="00BF39A3"/>
    <w:rsid w:val="00BF567D"/>
    <w:rsid w:val="00C001AC"/>
    <w:rsid w:val="00C019C6"/>
    <w:rsid w:val="00C0566D"/>
    <w:rsid w:val="00C06A53"/>
    <w:rsid w:val="00C076DC"/>
    <w:rsid w:val="00C07749"/>
    <w:rsid w:val="00C077B0"/>
    <w:rsid w:val="00C1021E"/>
    <w:rsid w:val="00C12256"/>
    <w:rsid w:val="00C12E2F"/>
    <w:rsid w:val="00C13C8D"/>
    <w:rsid w:val="00C14611"/>
    <w:rsid w:val="00C1692E"/>
    <w:rsid w:val="00C17A8B"/>
    <w:rsid w:val="00C217EF"/>
    <w:rsid w:val="00C23BD5"/>
    <w:rsid w:val="00C24CE7"/>
    <w:rsid w:val="00C25227"/>
    <w:rsid w:val="00C2651B"/>
    <w:rsid w:val="00C26D92"/>
    <w:rsid w:val="00C31D11"/>
    <w:rsid w:val="00C33652"/>
    <w:rsid w:val="00C43E57"/>
    <w:rsid w:val="00C447B3"/>
    <w:rsid w:val="00C45091"/>
    <w:rsid w:val="00C462E2"/>
    <w:rsid w:val="00C47586"/>
    <w:rsid w:val="00C5414F"/>
    <w:rsid w:val="00C56D70"/>
    <w:rsid w:val="00C56E92"/>
    <w:rsid w:val="00C623D5"/>
    <w:rsid w:val="00C62E21"/>
    <w:rsid w:val="00C62F73"/>
    <w:rsid w:val="00C64459"/>
    <w:rsid w:val="00C66FDA"/>
    <w:rsid w:val="00C70FEE"/>
    <w:rsid w:val="00C72851"/>
    <w:rsid w:val="00C74256"/>
    <w:rsid w:val="00C7580F"/>
    <w:rsid w:val="00C75B3F"/>
    <w:rsid w:val="00C76797"/>
    <w:rsid w:val="00C81031"/>
    <w:rsid w:val="00C81CEC"/>
    <w:rsid w:val="00C82360"/>
    <w:rsid w:val="00C82E9D"/>
    <w:rsid w:val="00C85998"/>
    <w:rsid w:val="00C9104B"/>
    <w:rsid w:val="00C91173"/>
    <w:rsid w:val="00C9356F"/>
    <w:rsid w:val="00C95A64"/>
    <w:rsid w:val="00C962A3"/>
    <w:rsid w:val="00C97F5A"/>
    <w:rsid w:val="00CA01AE"/>
    <w:rsid w:val="00CA02BC"/>
    <w:rsid w:val="00CA085B"/>
    <w:rsid w:val="00CA30BD"/>
    <w:rsid w:val="00CA4305"/>
    <w:rsid w:val="00CA4347"/>
    <w:rsid w:val="00CA4E58"/>
    <w:rsid w:val="00CB0949"/>
    <w:rsid w:val="00CB24BD"/>
    <w:rsid w:val="00CB736F"/>
    <w:rsid w:val="00CC14F3"/>
    <w:rsid w:val="00CC254E"/>
    <w:rsid w:val="00CC58EB"/>
    <w:rsid w:val="00CC67DB"/>
    <w:rsid w:val="00CC6F08"/>
    <w:rsid w:val="00CD0693"/>
    <w:rsid w:val="00CD2109"/>
    <w:rsid w:val="00CD2647"/>
    <w:rsid w:val="00CD342A"/>
    <w:rsid w:val="00CD5CBC"/>
    <w:rsid w:val="00CD75BA"/>
    <w:rsid w:val="00CE7DCC"/>
    <w:rsid w:val="00CF35C5"/>
    <w:rsid w:val="00CF3A91"/>
    <w:rsid w:val="00CF619C"/>
    <w:rsid w:val="00D00E55"/>
    <w:rsid w:val="00D0574F"/>
    <w:rsid w:val="00D074F4"/>
    <w:rsid w:val="00D101E0"/>
    <w:rsid w:val="00D11C56"/>
    <w:rsid w:val="00D173DB"/>
    <w:rsid w:val="00D26C14"/>
    <w:rsid w:val="00D319DE"/>
    <w:rsid w:val="00D31A0C"/>
    <w:rsid w:val="00D3307E"/>
    <w:rsid w:val="00D34016"/>
    <w:rsid w:val="00D36F67"/>
    <w:rsid w:val="00D37C87"/>
    <w:rsid w:val="00D42D9E"/>
    <w:rsid w:val="00D430C3"/>
    <w:rsid w:val="00D4372B"/>
    <w:rsid w:val="00D4376E"/>
    <w:rsid w:val="00D44F8D"/>
    <w:rsid w:val="00D47786"/>
    <w:rsid w:val="00D47CB4"/>
    <w:rsid w:val="00D52478"/>
    <w:rsid w:val="00D6091B"/>
    <w:rsid w:val="00D63C01"/>
    <w:rsid w:val="00D64F85"/>
    <w:rsid w:val="00D65A4F"/>
    <w:rsid w:val="00D70305"/>
    <w:rsid w:val="00D70C68"/>
    <w:rsid w:val="00D71FFF"/>
    <w:rsid w:val="00D7569D"/>
    <w:rsid w:val="00D75DA3"/>
    <w:rsid w:val="00D7643F"/>
    <w:rsid w:val="00D804D1"/>
    <w:rsid w:val="00D834D6"/>
    <w:rsid w:val="00D83855"/>
    <w:rsid w:val="00D839C3"/>
    <w:rsid w:val="00D863C3"/>
    <w:rsid w:val="00D91FA0"/>
    <w:rsid w:val="00D93793"/>
    <w:rsid w:val="00D9596D"/>
    <w:rsid w:val="00D95B78"/>
    <w:rsid w:val="00D96F4E"/>
    <w:rsid w:val="00D9786C"/>
    <w:rsid w:val="00DA10D1"/>
    <w:rsid w:val="00DA250A"/>
    <w:rsid w:val="00DA5C4D"/>
    <w:rsid w:val="00DA61FC"/>
    <w:rsid w:val="00DB12A6"/>
    <w:rsid w:val="00DB192A"/>
    <w:rsid w:val="00DB3C0F"/>
    <w:rsid w:val="00DB4DD7"/>
    <w:rsid w:val="00DB706D"/>
    <w:rsid w:val="00DB77E8"/>
    <w:rsid w:val="00DC19DB"/>
    <w:rsid w:val="00DC1F36"/>
    <w:rsid w:val="00DC214A"/>
    <w:rsid w:val="00DC3C31"/>
    <w:rsid w:val="00DC4941"/>
    <w:rsid w:val="00DC4A3F"/>
    <w:rsid w:val="00DC5C64"/>
    <w:rsid w:val="00DD0906"/>
    <w:rsid w:val="00DD0DA3"/>
    <w:rsid w:val="00DD3D3F"/>
    <w:rsid w:val="00DD4033"/>
    <w:rsid w:val="00DD646C"/>
    <w:rsid w:val="00DE0128"/>
    <w:rsid w:val="00DE0A69"/>
    <w:rsid w:val="00DE0EAA"/>
    <w:rsid w:val="00DE1C3F"/>
    <w:rsid w:val="00DE1EA8"/>
    <w:rsid w:val="00DE253A"/>
    <w:rsid w:val="00DE2664"/>
    <w:rsid w:val="00DE541F"/>
    <w:rsid w:val="00DE7689"/>
    <w:rsid w:val="00DF03A8"/>
    <w:rsid w:val="00DF13D0"/>
    <w:rsid w:val="00DF2078"/>
    <w:rsid w:val="00DF6778"/>
    <w:rsid w:val="00E042CF"/>
    <w:rsid w:val="00E14AB8"/>
    <w:rsid w:val="00E151A5"/>
    <w:rsid w:val="00E17E45"/>
    <w:rsid w:val="00E214D0"/>
    <w:rsid w:val="00E248C5"/>
    <w:rsid w:val="00E266AA"/>
    <w:rsid w:val="00E26C49"/>
    <w:rsid w:val="00E26EE0"/>
    <w:rsid w:val="00E26F2A"/>
    <w:rsid w:val="00E35197"/>
    <w:rsid w:val="00E40A8E"/>
    <w:rsid w:val="00E444AD"/>
    <w:rsid w:val="00E4548D"/>
    <w:rsid w:val="00E47A27"/>
    <w:rsid w:val="00E51416"/>
    <w:rsid w:val="00E5337C"/>
    <w:rsid w:val="00E55260"/>
    <w:rsid w:val="00E55535"/>
    <w:rsid w:val="00E566B4"/>
    <w:rsid w:val="00E65C63"/>
    <w:rsid w:val="00E6711A"/>
    <w:rsid w:val="00E71B63"/>
    <w:rsid w:val="00E7222B"/>
    <w:rsid w:val="00E72643"/>
    <w:rsid w:val="00E73FF4"/>
    <w:rsid w:val="00E77976"/>
    <w:rsid w:val="00E77A58"/>
    <w:rsid w:val="00E77E5A"/>
    <w:rsid w:val="00E8501F"/>
    <w:rsid w:val="00E87A32"/>
    <w:rsid w:val="00E87CBD"/>
    <w:rsid w:val="00E9127C"/>
    <w:rsid w:val="00E91793"/>
    <w:rsid w:val="00E919E6"/>
    <w:rsid w:val="00E92917"/>
    <w:rsid w:val="00EA14BD"/>
    <w:rsid w:val="00EA1B43"/>
    <w:rsid w:val="00EA27C5"/>
    <w:rsid w:val="00EA5497"/>
    <w:rsid w:val="00EA57E5"/>
    <w:rsid w:val="00EA75AE"/>
    <w:rsid w:val="00EB16B9"/>
    <w:rsid w:val="00EB4D52"/>
    <w:rsid w:val="00EB6607"/>
    <w:rsid w:val="00EC0B85"/>
    <w:rsid w:val="00EC1115"/>
    <w:rsid w:val="00EC2A16"/>
    <w:rsid w:val="00EC3100"/>
    <w:rsid w:val="00EC3C4F"/>
    <w:rsid w:val="00EC6EE8"/>
    <w:rsid w:val="00ED2CEF"/>
    <w:rsid w:val="00ED2E67"/>
    <w:rsid w:val="00ED3F9E"/>
    <w:rsid w:val="00ED4299"/>
    <w:rsid w:val="00ED4F08"/>
    <w:rsid w:val="00EE13EC"/>
    <w:rsid w:val="00EE7C1B"/>
    <w:rsid w:val="00EE7F5C"/>
    <w:rsid w:val="00EF14E1"/>
    <w:rsid w:val="00EF224A"/>
    <w:rsid w:val="00EF299A"/>
    <w:rsid w:val="00EF48DC"/>
    <w:rsid w:val="00EF4C94"/>
    <w:rsid w:val="00EF4E39"/>
    <w:rsid w:val="00EF519D"/>
    <w:rsid w:val="00EF6443"/>
    <w:rsid w:val="00EF6F1C"/>
    <w:rsid w:val="00EF7955"/>
    <w:rsid w:val="00EF7BFF"/>
    <w:rsid w:val="00EF7EEA"/>
    <w:rsid w:val="00F017DC"/>
    <w:rsid w:val="00F01A9B"/>
    <w:rsid w:val="00F05DA4"/>
    <w:rsid w:val="00F071AE"/>
    <w:rsid w:val="00F109C4"/>
    <w:rsid w:val="00F12EAF"/>
    <w:rsid w:val="00F13AAD"/>
    <w:rsid w:val="00F14555"/>
    <w:rsid w:val="00F20899"/>
    <w:rsid w:val="00F24E98"/>
    <w:rsid w:val="00F25377"/>
    <w:rsid w:val="00F25D6F"/>
    <w:rsid w:val="00F26FC1"/>
    <w:rsid w:val="00F2733F"/>
    <w:rsid w:val="00F314D4"/>
    <w:rsid w:val="00F31976"/>
    <w:rsid w:val="00F32318"/>
    <w:rsid w:val="00F34052"/>
    <w:rsid w:val="00F349CF"/>
    <w:rsid w:val="00F37044"/>
    <w:rsid w:val="00F37ADF"/>
    <w:rsid w:val="00F40BA3"/>
    <w:rsid w:val="00F40CB0"/>
    <w:rsid w:val="00F4317B"/>
    <w:rsid w:val="00F44BD9"/>
    <w:rsid w:val="00F46734"/>
    <w:rsid w:val="00F469F1"/>
    <w:rsid w:val="00F46FA9"/>
    <w:rsid w:val="00F50EE7"/>
    <w:rsid w:val="00F53398"/>
    <w:rsid w:val="00F533B3"/>
    <w:rsid w:val="00F5386E"/>
    <w:rsid w:val="00F55FBF"/>
    <w:rsid w:val="00F564D8"/>
    <w:rsid w:val="00F61B54"/>
    <w:rsid w:val="00F6335C"/>
    <w:rsid w:val="00F64BD7"/>
    <w:rsid w:val="00F65434"/>
    <w:rsid w:val="00F6654C"/>
    <w:rsid w:val="00F675E5"/>
    <w:rsid w:val="00F679DE"/>
    <w:rsid w:val="00F705E4"/>
    <w:rsid w:val="00F713E0"/>
    <w:rsid w:val="00F71549"/>
    <w:rsid w:val="00F75238"/>
    <w:rsid w:val="00F7796A"/>
    <w:rsid w:val="00F779DF"/>
    <w:rsid w:val="00F80F68"/>
    <w:rsid w:val="00F83D6D"/>
    <w:rsid w:val="00F850AB"/>
    <w:rsid w:val="00F853BF"/>
    <w:rsid w:val="00F943F5"/>
    <w:rsid w:val="00FA33CA"/>
    <w:rsid w:val="00FA4E3D"/>
    <w:rsid w:val="00FA65C5"/>
    <w:rsid w:val="00FB0215"/>
    <w:rsid w:val="00FB06DD"/>
    <w:rsid w:val="00FB138B"/>
    <w:rsid w:val="00FB2408"/>
    <w:rsid w:val="00FB363F"/>
    <w:rsid w:val="00FB373A"/>
    <w:rsid w:val="00FB4257"/>
    <w:rsid w:val="00FB6319"/>
    <w:rsid w:val="00FC02F2"/>
    <w:rsid w:val="00FC2676"/>
    <w:rsid w:val="00FC2E2C"/>
    <w:rsid w:val="00FC55E6"/>
    <w:rsid w:val="00FC578D"/>
    <w:rsid w:val="00FC57C2"/>
    <w:rsid w:val="00FC5E68"/>
    <w:rsid w:val="00FD1032"/>
    <w:rsid w:val="00FD37C8"/>
    <w:rsid w:val="00FD4BB3"/>
    <w:rsid w:val="00FD50E2"/>
    <w:rsid w:val="00FD5A42"/>
    <w:rsid w:val="00FD5E38"/>
    <w:rsid w:val="00FD6B02"/>
    <w:rsid w:val="00FD6C4F"/>
    <w:rsid w:val="00FE2A49"/>
    <w:rsid w:val="00FE56CF"/>
    <w:rsid w:val="00FE60F9"/>
    <w:rsid w:val="00FE73B6"/>
    <w:rsid w:val="00FF155A"/>
    <w:rsid w:val="00FF78ED"/>
    <w:rsid w:val="00FF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4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552</TotalTime>
  <Pages>6</Pages>
  <Words>651</Words>
  <Characters>3712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478</cp:revision>
  <cp:lastPrinted>2023-04-23T13:35:00Z</cp:lastPrinted>
  <dcterms:created xsi:type="dcterms:W3CDTF">2023-06-15T04:32:00Z</dcterms:created>
  <dcterms:modified xsi:type="dcterms:W3CDTF">2023-12-12T10:58:00Z</dcterms:modified>
</cp:coreProperties>
</file>