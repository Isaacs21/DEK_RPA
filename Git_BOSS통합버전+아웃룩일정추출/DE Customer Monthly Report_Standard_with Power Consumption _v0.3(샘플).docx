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03380" w14:textId="77777777" w:rsidR="000467AA" w:rsidRPr="00E14AB8" w:rsidRDefault="00834FC2" w:rsidP="00E14AB8">
      <w:pPr>
        <w:pStyle w:val="ae"/>
      </w:pPr>
      <w:r w:rsidRPr="00834FC2">
        <w:t>Monthly</w:t>
      </w:r>
      <w:r w:rsidR="00E14AB8">
        <w:br/>
      </w:r>
      <w:r w:rsidR="00E14AB8" w:rsidRPr="00834FC2">
        <w:t>Report</w:t>
      </w:r>
    </w:p>
    <w:p w14:paraId="10647711" w14:textId="0B7705B4" w:rsidR="00E14AB8" w:rsidRPr="00E14AB8" w:rsidRDefault="003579FD" w:rsidP="00E14AB8">
      <w:pPr>
        <w:pStyle w:val="TitleMonthYear"/>
      </w:pPr>
      <w:r>
        <w:t>February2023</w:t>
      </w:r>
    </w:p>
    <w:tbl>
      <w:tblPr>
        <w:tblStyle w:val="Cover"/>
        <w:tblW w:w="0" w:type="auto"/>
        <w:tblLook w:val="0600" w:firstRow="0" w:lastRow="0" w:firstColumn="0" w:lastColumn="0" w:noHBand="1" w:noVBand="1"/>
      </w:tblPr>
      <w:tblGrid>
        <w:gridCol w:w="7655"/>
        <w:gridCol w:w="2323"/>
      </w:tblGrid>
      <w:tr w:rsidR="000467AA" w:rsidRPr="000467AA" w14:paraId="5BB5C4D3" w14:textId="77777777" w:rsidTr="003A065C">
        <w:tc>
          <w:tcPr>
            <w:tcW w:w="7655" w:type="dxa"/>
            <w:tcMar>
              <w:left w:w="0" w:type="dxa"/>
            </w:tcMar>
          </w:tcPr>
          <w:p w14:paraId="7938782D" w14:textId="0887EED7" w:rsidR="000467AA" w:rsidRPr="000467AA" w:rsidRDefault="000467AA" w:rsidP="000467AA">
            <w:pPr>
              <w:spacing w:line="259" w:lineRule="auto"/>
              <w:rPr>
                <w:rStyle w:val="af1"/>
              </w:rPr>
            </w:pPr>
            <w:r w:rsidRPr="000467AA">
              <w:rPr>
                <w:rStyle w:val="af1"/>
              </w:rPr>
              <w:t>DC</w:t>
            </w:r>
            <w:r w:rsidR="00527CAE">
              <w:rPr>
                <w:rStyle w:val="af1"/>
              </w:rPr>
              <w:t>SiteName</w:t>
            </w:r>
            <w:r w:rsidR="003579FD">
              <w:rPr>
                <w:rStyle w:val="af1"/>
              </w:rPr>
              <w:t>:</w:t>
            </w:r>
            <w:r w:rsidR="00025D22">
              <w:rPr>
                <w:rStyle w:val="af1"/>
              </w:rPr>
              <w:t>N</w:t>
            </w:r>
            <w:r w:rsidR="00EB16B9">
              <w:rPr>
                <w:rStyle w:val="af1"/>
              </w:rPr>
              <w:t>ARRA1</w:t>
            </w:r>
          </w:p>
          <w:p w14:paraId="06674E9D" w14:textId="61E26447" w:rsidR="000467AA" w:rsidRDefault="003579FD" w:rsidP="000467AA">
            <w:pPr>
              <w:spacing w:line="259" w:lineRule="auto"/>
            </w:pPr>
            <w:r>
              <w:t>Customer:</w:t>
            </w:r>
          </w:p>
          <w:p w14:paraId="443F7EAE" w14:textId="0BB00FEE" w:rsidR="000467AA" w:rsidRDefault="00527CAE" w:rsidP="000467AA">
            <w:pPr>
              <w:spacing w:line="259" w:lineRule="auto"/>
            </w:pPr>
            <w:r>
              <w:t>CustomerID</w:t>
            </w:r>
            <w:r w:rsidR="00351956">
              <w:t>:</w:t>
            </w:r>
          </w:p>
          <w:p w14:paraId="52EBA20A" w14:textId="032735A1" w:rsidR="00E151A5" w:rsidRPr="000467AA" w:rsidRDefault="00BB0937" w:rsidP="000467AA">
            <w:pPr>
              <w:spacing w:line="259" w:lineRule="auto"/>
            </w:pPr>
            <w:r>
              <w:t>Report</w:t>
            </w:r>
            <w:r w:rsidR="007C5915">
              <w:t>ID:</w:t>
            </w:r>
            <w:r w:rsidR="00E151A5">
              <w:t>DE-RPT-CUST-2023-xx</w:t>
            </w:r>
          </w:p>
        </w:tc>
        <w:tc>
          <w:tcPr>
            <w:tcW w:w="2323" w:type="dxa"/>
            <w:tcMar>
              <w:left w:w="0" w:type="dxa"/>
            </w:tcMar>
          </w:tcPr>
          <w:p w14:paraId="34B448C1" w14:textId="77777777" w:rsidR="000467AA" w:rsidRDefault="000467AA" w:rsidP="000467AA">
            <w:pPr>
              <w:spacing w:line="259" w:lineRule="auto"/>
            </w:pPr>
            <w:r>
              <w:t>info@digitaledgedc.com</w:t>
            </w:r>
          </w:p>
          <w:p w14:paraId="0357D5E8" w14:textId="77777777" w:rsidR="000467AA" w:rsidRPr="000467AA" w:rsidRDefault="000467AA" w:rsidP="000467AA">
            <w:pPr>
              <w:spacing w:line="259" w:lineRule="auto"/>
            </w:pPr>
            <w:r w:rsidRPr="000467AA">
              <w:t>digitaledgedc.com</w:t>
            </w:r>
          </w:p>
        </w:tc>
      </w:tr>
    </w:tbl>
    <w:p w14:paraId="674CBE8C" w14:textId="77777777" w:rsidR="00834FC2" w:rsidRDefault="00834FC2" w:rsidP="002B427B">
      <w:pPr>
        <w:rPr>
          <w:rFonts w:ascii="Noto Sans" w:hAnsi="Noto Sans" w:cs="Noto Sans"/>
          <w:sz w:val="24"/>
          <w:szCs w:val="24"/>
        </w:rPr>
      </w:pPr>
    </w:p>
    <w:p w14:paraId="0636F048" w14:textId="77777777" w:rsidR="00B31F8D" w:rsidRDefault="00B31F8D" w:rsidP="002B427B">
      <w:pPr>
        <w:rPr>
          <w:rFonts w:ascii="Noto Sans" w:hAnsi="Noto Sans" w:cs="Noto Sans"/>
          <w:sz w:val="24"/>
          <w:szCs w:val="24"/>
        </w:rPr>
        <w:sectPr w:rsidR="00B31F8D" w:rsidSect="00B31F8D">
          <w:headerReference w:type="default" r:id="rId8"/>
          <w:pgSz w:w="11906" w:h="16838" w:code="9"/>
          <w:pgMar w:top="2835" w:right="964" w:bottom="720" w:left="964" w:header="851" w:footer="992" w:gutter="0"/>
          <w:cols w:space="425"/>
          <w:vAlign w:val="bottom"/>
          <w:docGrid w:linePitch="360"/>
        </w:sectPr>
      </w:pPr>
    </w:p>
    <w:p w14:paraId="04ACB175" w14:textId="6B5BF45A" w:rsidR="002B427B" w:rsidRPr="00EC3100" w:rsidRDefault="002B427B" w:rsidP="008641FB">
      <w:pPr>
        <w:pStyle w:val="af2"/>
        <w:rPr>
          <w:rFonts w:hint="eastAsia"/>
        </w:rPr>
      </w:pPr>
      <w:r w:rsidRPr="00EC3100">
        <w:lastRenderedPageBreak/>
        <w:t>DigitalEdgeMonthlyReport</w:t>
      </w:r>
    </w:p>
    <w:sdt>
      <w:sdtPr>
        <w:rPr>
          <w:rFonts w:asciiTheme="minorHAnsi" w:eastAsiaTheme="minorEastAsia" w:hAnsiTheme="minorHAnsi" w:cstheme="minorBidi"/>
          <w:color w:val="010028" w:themeColor="text1"/>
          <w:kern w:val="2"/>
          <w:sz w:val="18"/>
          <w:szCs w:val="18"/>
          <w:lang w:eastAsia="ko-KR"/>
        </w:rPr>
        <w:id w:val="131537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3C05B9" w14:textId="34AD96DB" w:rsidR="009C31D0" w:rsidRDefault="00EC3100" w:rsidP="00D0574F">
          <w:pPr>
            <w:pStyle w:val="TOC"/>
            <w:rPr>
              <w:rFonts w:hint="eastAsia"/>
            </w:rPr>
          </w:pPr>
          <w:r w:rsidRPr="00EC3100"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4B47055" w14:textId="41BA0759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1" w:history="1">
            <w:r w:rsidR="009C31D0" w:rsidRPr="00D0574F">
              <w:rPr>
                <w:rStyle w:val="af"/>
                <w:noProof/>
              </w:rPr>
              <w:t>1.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ExecutiveSummary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_Toc137656971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9465CE6" w14:textId="65FB8EBA" w:rsidR="009C31D0" w:rsidRPr="00D0574F" w:rsidRDefault="00F9027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2" w:history="1">
            <w:r w:rsidR="009C31D0" w:rsidRPr="00D0574F">
              <w:rPr>
                <w:rStyle w:val="af"/>
                <w:b/>
                <w:noProof/>
              </w:rPr>
              <w:t>1.1.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</w:rPr>
              <w:t>ServiceLevelAvailabilityAchievement</w:t>
            </w:r>
            <w:r w:rsidR="009341E9" w:rsidRPr="00D0574F">
              <w:rPr>
                <w:rStyle w:val="af"/>
                <w:b/>
                <w:noProof/>
              </w:rPr>
              <w:t>________________________________________________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_Toc137656972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3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0B66AC3D" w14:textId="51197C10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3" w:history="1">
            <w:r w:rsidR="009C31D0" w:rsidRPr="00D0574F">
              <w:rPr>
                <w:rStyle w:val="af"/>
                <w:noProof/>
              </w:rPr>
              <w:t>2.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TemperatureandRelativeHumidity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_Toc137656973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3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CEA5AFA" w14:textId="34CEB4E2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4" w:history="1">
            <w:r w:rsidR="009C31D0" w:rsidRPr="00D0574F">
              <w:rPr>
                <w:rStyle w:val="af"/>
                <w:noProof/>
              </w:rPr>
              <w:t>3.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IncidentReportSummary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_Toc137656974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4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45B11936" w14:textId="473521B7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5" w:history="1">
            <w:r w:rsidR="009C31D0" w:rsidRPr="00D0574F">
              <w:rPr>
                <w:rStyle w:val="af"/>
                <w:noProof/>
              </w:rPr>
              <w:t>4.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SiteAccessReport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_Toc137656975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6211824" w14:textId="5C5B3F1F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6" w:history="1">
            <w:r w:rsidR="009C31D0" w:rsidRPr="00D0574F">
              <w:rPr>
                <w:rStyle w:val="af"/>
                <w:noProof/>
              </w:rPr>
              <w:t>5.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ShipmentReport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_Toc137656976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5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2EA7E9A8" w14:textId="6EF6C861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7" w:history="1">
            <w:r w:rsidR="009C31D0" w:rsidRPr="00D0574F">
              <w:rPr>
                <w:rStyle w:val="af"/>
                <w:noProof/>
              </w:rPr>
              <w:t>6.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RemoteHandsReport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_Toc137656977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6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7ABB9DEE" w14:textId="0C7210DA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8" w:history="1">
            <w:r w:rsidR="009C31D0" w:rsidRPr="00D0574F">
              <w:rPr>
                <w:rStyle w:val="af"/>
                <w:noProof/>
              </w:rPr>
              <w:t>7.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MaintenanceSchedule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_Toc137656978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7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0AA6B3BE" w14:textId="0EFD25FC" w:rsidR="009C31D0" w:rsidRPr="00D0574F" w:rsidRDefault="00F90270">
          <w:pPr>
            <w:pStyle w:val="10"/>
            <w:rPr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79" w:history="1">
            <w:r w:rsidR="009C31D0" w:rsidRPr="00D0574F">
              <w:rPr>
                <w:rStyle w:val="af"/>
                <w:noProof/>
              </w:rPr>
              <w:t>8.</w:t>
            </w:r>
            <w:r w:rsidR="009C31D0" w:rsidRPr="00D0574F">
              <w:rPr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noProof/>
              </w:rPr>
              <w:t>PowerUsage</w:t>
            </w:r>
            <w:r w:rsidR="009C31D0" w:rsidRPr="00D0574F">
              <w:rPr>
                <w:noProof/>
                <w:webHidden/>
              </w:rPr>
              <w:tab/>
            </w:r>
            <w:r w:rsidR="009C31D0" w:rsidRPr="00D0574F">
              <w:rPr>
                <w:noProof/>
                <w:webHidden/>
              </w:rPr>
              <w:fldChar w:fldCharType="begin"/>
            </w:r>
            <w:r w:rsidR="009C31D0" w:rsidRPr="00D0574F">
              <w:rPr>
                <w:noProof/>
                <w:webHidden/>
              </w:rPr>
              <w:instrText xml:space="preserve"> PAGEREF _Toc137656979 \h </w:instrText>
            </w:r>
            <w:r w:rsidR="009C31D0" w:rsidRPr="00D0574F">
              <w:rPr>
                <w:noProof/>
                <w:webHidden/>
              </w:rPr>
            </w:r>
            <w:r w:rsidR="009C31D0" w:rsidRPr="00D0574F">
              <w:rPr>
                <w:noProof/>
                <w:webHidden/>
              </w:rPr>
              <w:fldChar w:fldCharType="separate"/>
            </w:r>
            <w:r w:rsidR="009C31D0" w:rsidRPr="00D0574F">
              <w:rPr>
                <w:noProof/>
                <w:webHidden/>
              </w:rPr>
              <w:t>8</w:t>
            </w:r>
            <w:r w:rsidR="009C31D0" w:rsidRPr="00D0574F">
              <w:rPr>
                <w:noProof/>
                <w:webHidden/>
              </w:rPr>
              <w:fldChar w:fldCharType="end"/>
            </w:r>
          </w:hyperlink>
        </w:p>
        <w:p w14:paraId="384A324D" w14:textId="627024FF" w:rsidR="009C31D0" w:rsidRPr="00D0574F" w:rsidRDefault="00F90270">
          <w:pPr>
            <w:pStyle w:val="22"/>
            <w:rPr>
              <w:b/>
              <w:noProof/>
              <w:color w:val="auto"/>
              <w:sz w:val="22"/>
              <w:szCs w:val="28"/>
              <w:lang w:val="en-SG" w:eastAsia="zh-CN" w:bidi="th-TH"/>
              <w14:ligatures w14:val="standardContextual"/>
            </w:rPr>
          </w:pPr>
          <w:hyperlink w:anchor="_Toc137656980" w:history="1">
            <w:r w:rsidR="009C31D0" w:rsidRPr="00D0574F">
              <w:rPr>
                <w:rStyle w:val="af"/>
                <w:b/>
                <w:noProof/>
              </w:rPr>
              <w:t>8.1.</w:t>
            </w:r>
            <w:r w:rsidR="009C31D0" w:rsidRPr="00D0574F">
              <w:rPr>
                <w:b/>
                <w:noProof/>
                <w:color w:val="auto"/>
                <w:sz w:val="22"/>
                <w:szCs w:val="28"/>
                <w:lang w:val="en-SG" w:eastAsia="zh-CN" w:bidi="th-TH"/>
                <w14:ligatures w14:val="standardContextual"/>
              </w:rPr>
              <w:tab/>
            </w:r>
            <w:r w:rsidR="009C31D0" w:rsidRPr="00D0574F">
              <w:rPr>
                <w:rStyle w:val="af"/>
                <w:b/>
                <w:noProof/>
                <w:shd w:val="clear" w:color="auto" w:fill="FFFFFF"/>
              </w:rPr>
              <w:t>SummaryofPowerUsagefortheMonth</w:t>
            </w:r>
            <w:r w:rsidR="00D0574F" w:rsidRPr="00D0574F">
              <w:rPr>
                <w:rStyle w:val="af"/>
                <w:b/>
                <w:noProof/>
                <w:shd w:val="clear" w:color="auto" w:fill="FFFFFF"/>
              </w:rPr>
              <w:t>_____________________________________________</w:t>
            </w:r>
            <w:r w:rsidR="009C31D0" w:rsidRPr="00D0574F">
              <w:rPr>
                <w:b/>
                <w:noProof/>
                <w:webHidden/>
              </w:rPr>
              <w:tab/>
            </w:r>
            <w:r w:rsidR="009C31D0" w:rsidRPr="00D0574F">
              <w:rPr>
                <w:b/>
                <w:noProof/>
                <w:webHidden/>
              </w:rPr>
              <w:fldChar w:fldCharType="begin"/>
            </w:r>
            <w:r w:rsidR="009C31D0" w:rsidRPr="00D0574F">
              <w:rPr>
                <w:b/>
                <w:noProof/>
                <w:webHidden/>
              </w:rPr>
              <w:instrText xml:space="preserve"> PAGEREF _Toc137656980 \h </w:instrText>
            </w:r>
            <w:r w:rsidR="009C31D0" w:rsidRPr="00D0574F">
              <w:rPr>
                <w:b/>
                <w:noProof/>
                <w:webHidden/>
              </w:rPr>
            </w:r>
            <w:r w:rsidR="009C31D0" w:rsidRPr="00D0574F">
              <w:rPr>
                <w:b/>
                <w:noProof/>
                <w:webHidden/>
              </w:rPr>
              <w:fldChar w:fldCharType="separate"/>
            </w:r>
            <w:r w:rsidR="009C31D0" w:rsidRPr="00D0574F">
              <w:rPr>
                <w:b/>
                <w:noProof/>
                <w:webHidden/>
              </w:rPr>
              <w:t>8</w:t>
            </w:r>
            <w:r w:rsidR="009C31D0" w:rsidRPr="00D0574F">
              <w:rPr>
                <w:b/>
                <w:noProof/>
                <w:webHidden/>
              </w:rPr>
              <w:fldChar w:fldCharType="end"/>
            </w:r>
          </w:hyperlink>
        </w:p>
        <w:p w14:paraId="6F2EBC1A" w14:textId="141F608C" w:rsidR="00EC3100" w:rsidRDefault="00EC3100">
          <w:r>
            <w:rPr>
              <w:b/>
              <w:bCs/>
              <w:noProof/>
            </w:rPr>
            <w:fldChar w:fldCharType="end"/>
          </w:r>
        </w:p>
      </w:sdtContent>
    </w:sdt>
    <w:p w14:paraId="6EF321AF" w14:textId="77777777" w:rsidR="001A1037" w:rsidRDefault="001A1037"/>
    <w:p w14:paraId="471146A2" w14:textId="1E5AF75F" w:rsidR="00886E56" w:rsidRDefault="00886E56" w:rsidP="00EC3100"/>
    <w:p w14:paraId="32D67CFB" w14:textId="4DECCC9C" w:rsidR="008B33EC" w:rsidRDefault="008B33EC" w:rsidP="00EC3100"/>
    <w:p w14:paraId="6A762FB1" w14:textId="77777777" w:rsidR="008B33EC" w:rsidRDefault="008B33EC" w:rsidP="00EC3100"/>
    <w:p w14:paraId="30561B67" w14:textId="6764B5C1" w:rsidR="008B33EC" w:rsidRDefault="008B33EC" w:rsidP="00EC3100"/>
    <w:p w14:paraId="30EE11EE" w14:textId="386C10E8" w:rsidR="008B33EC" w:rsidRDefault="008B33EC" w:rsidP="00EC3100"/>
    <w:p w14:paraId="07692655" w14:textId="77777777" w:rsidR="008B33EC" w:rsidRDefault="008B33EC" w:rsidP="00EC3100"/>
    <w:p w14:paraId="356B57BE" w14:textId="77777777" w:rsidR="008B33EC" w:rsidRDefault="008B33EC" w:rsidP="00EC3100"/>
    <w:p w14:paraId="1D898A31" w14:textId="77777777" w:rsidR="008B33EC" w:rsidRDefault="008B33EC" w:rsidP="00EC3100"/>
    <w:p w14:paraId="0DB44F3D" w14:textId="77777777" w:rsidR="008B33EC" w:rsidRDefault="008B33EC" w:rsidP="00EC3100"/>
    <w:p w14:paraId="74BF4A20" w14:textId="77777777" w:rsidR="008B33EC" w:rsidRDefault="008B33EC" w:rsidP="00EC3100"/>
    <w:p w14:paraId="00603AAD" w14:textId="77777777" w:rsidR="008B33EC" w:rsidRDefault="008B33EC" w:rsidP="00EC3100">
      <w:pPr>
        <w:sectPr w:rsidR="008B33EC" w:rsidSect="008641FB">
          <w:headerReference w:type="default" r:id="rId9"/>
          <w:footerReference w:type="default" r:id="rId10"/>
          <w:footerReference w:type="first" r:id="rId11"/>
          <w:pgSz w:w="11906" w:h="16838"/>
          <w:pgMar w:top="1418" w:right="851" w:bottom="1418" w:left="2948" w:header="680" w:footer="737" w:gutter="0"/>
          <w:cols w:space="425"/>
          <w:docGrid w:linePitch="360"/>
        </w:sectPr>
      </w:pPr>
    </w:p>
    <w:p w14:paraId="5AA06DAA" w14:textId="715EEA7D" w:rsidR="004706D2" w:rsidRDefault="004706D2"/>
    <w:p w14:paraId="3D97063B" w14:textId="3C4FCC4D" w:rsidR="002B427B" w:rsidRPr="008D3093" w:rsidRDefault="002B427B" w:rsidP="00496718">
      <w:pPr>
        <w:pStyle w:val="1"/>
        <w:spacing w:before="0"/>
      </w:pPr>
      <w:bookmarkStart w:id="0" w:name="_Toc137656971"/>
      <w:r w:rsidRPr="008D3093">
        <w:t>ExecutiveSummary</w:t>
      </w:r>
      <w:bookmarkEnd w:id="0"/>
    </w:p>
    <w:p w14:paraId="7648A44A" w14:textId="0B2D371A" w:rsidR="00EE7C1B" w:rsidRPr="00EE7C1B" w:rsidRDefault="00EE7C1B" w:rsidP="00314DEB">
      <w:pPr>
        <w:pStyle w:val="a2"/>
        <w:rPr>
          <w:b/>
        </w:rPr>
      </w:pPr>
      <w:bookmarkStart w:id="1" w:name="_Toc133154352"/>
      <w:r w:rsidRPr="00EE7C1B">
        <w:t>Duringthemonth</w:t>
      </w:r>
      <w:r>
        <w:t>,theServiceAvailabilityforallfacilityservicesfortheDataCenterisat100%.Therearenoincidentsreportedforthemonth.</w:t>
      </w:r>
    </w:p>
    <w:p w14:paraId="65D6E5B7" w14:textId="21A57675" w:rsidR="00161E3E" w:rsidRPr="00161E3E" w:rsidRDefault="003A065C" w:rsidP="00C97F5A">
      <w:pPr>
        <w:pStyle w:val="20"/>
      </w:pPr>
      <w:bookmarkStart w:id="2" w:name="_Toc137656972"/>
      <w:r>
        <w:t>ServiceLevel</w:t>
      </w:r>
      <w:r w:rsidRPr="00C97F5A">
        <w:t>Availability</w:t>
      </w:r>
      <w:r>
        <w:t>Achievement</w:t>
      </w:r>
      <w:bookmarkEnd w:id="1"/>
      <w:bookmarkEnd w:id="2"/>
    </w:p>
    <w:p w14:paraId="01F13E25" w14:textId="2EE818D3" w:rsidR="008C1E7E" w:rsidRDefault="008C1E7E" w:rsidP="0058556B">
      <w:pPr>
        <w:pStyle w:val="a2"/>
        <w:spacing w:before="0" w:after="0" w:line="240" w:lineRule="auto"/>
      </w:pPr>
      <w:r>
        <w:t>AllSLAsweremetforthemonthof</w:t>
      </w:r>
      <w:r w:rsidR="0058556B">
        <w:t>xx</w:t>
      </w:r>
      <w:r>
        <w:t>2023.</w:t>
      </w:r>
    </w:p>
    <w:p w14:paraId="0FE3E426" w14:textId="77777777" w:rsidR="00605192" w:rsidRDefault="00605192" w:rsidP="0058556B">
      <w:pPr>
        <w:pStyle w:val="a2"/>
        <w:spacing w:before="0" w:after="0" w:line="240" w:lineRule="auto"/>
      </w:pPr>
    </w:p>
    <w:p w14:paraId="5FC9C4F7" w14:textId="5C643146" w:rsidR="007C5048" w:rsidRDefault="007C5048" w:rsidP="007C5048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1</w:t>
        </w:r>
      </w:fldSimple>
      <w:r>
        <w:rPr>
          <w:lang w:val="en-SG"/>
        </w:rPr>
        <w:t>-ServiceLevelAvailability</w:t>
      </w:r>
    </w:p>
    <w:p w14:paraId="0CDD84C7" w14:textId="77777777" w:rsidR="002701D1" w:rsidRDefault="002701D1" w:rsidP="002701D1">
      <w:pPr>
        <w:rPr>
          <w:lang w:val="en-SG"/>
        </w:rPr>
      </w:pPr>
    </w:p>
    <w:p w14:paraId="79EB1E3E" w14:textId="77777777" w:rsidR="002701D1" w:rsidRDefault="002701D1" w:rsidP="002701D1">
      <w:pPr>
        <w:rPr>
          <w:lang w:val="en-SG"/>
        </w:rPr>
      </w:pPr>
      <w:bookmarkStart w:id="3" w:name="SLA"/>
      <w:bookmarkEnd w:id="3"/>
    </w:p>
    <w:p w14:paraId="07700EA1" w14:textId="77777777" w:rsidR="00B9606F" w:rsidRPr="002701D1" w:rsidRDefault="00B9606F" w:rsidP="002701D1">
      <w:pPr>
        <w:rPr>
          <w:rFonts w:hint="eastAsia"/>
          <w:lang w:val="en-SG"/>
        </w:rPr>
      </w:pPr>
    </w:p>
    <w:p w14:paraId="58910E00" w14:textId="0E2E97BE" w:rsidR="00A766D6" w:rsidRPr="007A636D" w:rsidRDefault="00A766D6" w:rsidP="007F6B7F">
      <w:pPr>
        <w:pStyle w:val="1"/>
      </w:pPr>
      <w:bookmarkStart w:id="4" w:name="_Toc137656973"/>
      <w:r w:rsidRPr="007A636D">
        <w:t>TemperatureandRelativeHumidity</w:t>
      </w:r>
      <w:bookmarkEnd w:id="4"/>
    </w:p>
    <w:p w14:paraId="0BB729AC" w14:textId="2CA4E296" w:rsidR="00BE3E6D" w:rsidRDefault="00BE3E6D" w:rsidP="00BE3E6D">
      <w:pPr>
        <w:pStyle w:val="a2"/>
      </w:pPr>
      <w:r>
        <w:t>Thefollowingtableshowstheaveragetemperature,</w:t>
      </w:r>
      <w:r w:rsidR="00DA61FC">
        <w:t>relative</w:t>
      </w:r>
      <w:r w:rsidR="00933CA9">
        <w:t>humidity,</w:t>
      </w:r>
      <w:r>
        <w:t>andthetrendforDataHallxxx…</w:t>
      </w:r>
    </w:p>
    <w:p w14:paraId="0CC66AA7" w14:textId="5E536FDB" w:rsidR="00BE3E6D" w:rsidRDefault="00BE3E6D" w:rsidP="00BE3E6D">
      <w:pPr>
        <w:pStyle w:val="a2"/>
        <w:numPr>
          <w:ilvl w:val="0"/>
          <w:numId w:val="45"/>
        </w:numPr>
        <w:spacing w:before="0" w:after="0" w:line="240" w:lineRule="auto"/>
        <w:ind w:left="714" w:hanging="357"/>
      </w:pPr>
      <w:r>
        <w:t>TherecordedresultfortemperatureiswithintheSLA:18°C-27°C</w:t>
      </w:r>
    </w:p>
    <w:p w14:paraId="6446A1A7" w14:textId="6E7729FB" w:rsidR="00914FA9" w:rsidRPr="00FE56CF" w:rsidRDefault="00F6654C" w:rsidP="00FE56CF">
      <w:pPr>
        <w:pStyle w:val="a2"/>
        <w:numPr>
          <w:ilvl w:val="0"/>
          <w:numId w:val="45"/>
        </w:numPr>
        <w:spacing w:before="120" w:line="240" w:lineRule="auto"/>
        <w:ind w:left="714" w:hanging="357"/>
      </w:pPr>
      <w:r>
        <w:rPr>
          <w:rFonts w:hint="eastAsia"/>
        </w:rPr>
        <w:t>The</w:t>
      </w:r>
      <w:r>
        <w:t>recordedresultfor</w:t>
      </w:r>
      <w:r>
        <w:rPr>
          <w:rFonts w:hint="eastAsia"/>
        </w:rPr>
        <w:t>relativehumidity(RH)</w:t>
      </w:r>
      <w:r>
        <w:t>iswithinthe</w:t>
      </w:r>
      <w:r>
        <w:rPr>
          <w:rFonts w:hint="eastAsia"/>
        </w:rPr>
        <w:t>SLA:</w:t>
      </w:r>
      <w:r w:rsidRPr="00722F77">
        <w:t>30%-70%</w:t>
      </w:r>
    </w:p>
    <w:p w14:paraId="4A17A784" w14:textId="735DE982" w:rsidR="004120A8" w:rsidRDefault="001641E7" w:rsidP="00453874">
      <w:pPr>
        <w:pStyle w:val="af3"/>
      </w:pPr>
      <w:r>
        <w:t>Table</w:t>
      </w:r>
      <w:fldSimple w:instr=" SEQ Table \* ARABIC ">
        <w:r w:rsidR="00D00E55">
          <w:rPr>
            <w:noProof/>
          </w:rPr>
          <w:t>2</w:t>
        </w:r>
      </w:fldSimple>
      <w:r>
        <w:rPr>
          <w:lang w:val="en-SG"/>
        </w:rPr>
        <w:t>-MonthlyRecordsforTemperatureandRelativeHumidity</w:t>
      </w:r>
    </w:p>
    <w:p w14:paraId="6E943959" w14:textId="01AE18D3" w:rsidR="007569B1" w:rsidRDefault="007569B1" w:rsidP="00453874"/>
    <w:p w14:paraId="1E0731F6" w14:textId="77777777" w:rsidR="007569B1" w:rsidRDefault="007569B1" w:rsidP="00453874">
      <w:bookmarkStart w:id="5" w:name="Temp_Humidity"/>
      <w:bookmarkEnd w:id="5"/>
    </w:p>
    <w:p w14:paraId="713D6844" w14:textId="77777777" w:rsidR="00CB21B6" w:rsidRDefault="00CB21B6" w:rsidP="00453874">
      <w:pPr>
        <w:rPr>
          <w:rFonts w:hint="eastAsia"/>
        </w:rPr>
      </w:pPr>
    </w:p>
    <w:p w14:paraId="2A3F6EB2" w14:textId="5C696E97" w:rsidR="00D47CB4" w:rsidRDefault="00BB4188" w:rsidP="00D47CB4">
      <w:pPr>
        <w:pStyle w:val="af3"/>
        <w:rPr>
          <w:lang w:val="en-SG"/>
        </w:rPr>
      </w:pPr>
      <w:bookmarkStart w:id="6" w:name="_Hlk136439336"/>
      <w:r>
        <w:t>Figure</w:t>
      </w:r>
      <w:fldSimple w:instr=" SEQ Figure \* ARABIC ">
        <w:r>
          <w:rPr>
            <w:noProof/>
          </w:rPr>
          <w:t>1</w:t>
        </w:r>
      </w:fldSimple>
      <w:r>
        <w:rPr>
          <w:lang w:val="en-SG"/>
        </w:rPr>
        <w:t>-</w:t>
      </w:r>
      <w:r w:rsidRPr="008D28CA">
        <w:rPr>
          <w:lang w:val="en-SG"/>
        </w:rPr>
        <w:t>TrendLogforTemperatureandRelativeHumidity</w:t>
      </w:r>
      <w:bookmarkEnd w:id="6"/>
    </w:p>
    <w:p w14:paraId="74A7E57C" w14:textId="77777777" w:rsidR="0009393A" w:rsidRDefault="0009393A" w:rsidP="002C1AC4">
      <w:pPr>
        <w:rPr>
          <w:lang w:val="en-SG"/>
        </w:rPr>
      </w:pPr>
    </w:p>
    <w:p w14:paraId="053AB5AD" w14:textId="7A3FF3BB" w:rsidR="00EB375D" w:rsidRDefault="00EB375D">
      <w:pPr>
        <w:rPr>
          <w:lang w:val="en-SG"/>
        </w:rPr>
      </w:pPr>
      <w:bookmarkStart w:id="7" w:name="Temp_Chart"/>
      <w:bookmarkEnd w:id="7"/>
    </w:p>
    <w:p w14:paraId="6529E562" w14:textId="77777777" w:rsidR="00EB375D" w:rsidRDefault="00EB375D" w:rsidP="002C1AC4">
      <w:pPr>
        <w:rPr>
          <w:lang w:val="en-SG"/>
        </w:rPr>
      </w:pPr>
    </w:p>
    <w:p w14:paraId="25766D3E" w14:textId="09202EAD" w:rsidR="00F90270" w:rsidRDefault="00F90270">
      <w:pPr>
        <w:rPr>
          <w:lang w:val="en-SG"/>
        </w:rPr>
      </w:pPr>
      <w:r>
        <w:rPr>
          <w:lang w:val="en-SG"/>
        </w:rPr>
        <w:br w:type="page"/>
      </w:r>
    </w:p>
    <w:p w14:paraId="32AB6037" w14:textId="77777777" w:rsidR="00F90270" w:rsidRPr="002C1AC4" w:rsidRDefault="00F90270" w:rsidP="002C1AC4">
      <w:pPr>
        <w:rPr>
          <w:rFonts w:hint="eastAsia"/>
          <w:lang w:val="en-SG"/>
        </w:rPr>
      </w:pPr>
    </w:p>
    <w:p w14:paraId="1B2982D5" w14:textId="3605F405" w:rsidR="00A766D6" w:rsidRPr="007A636D" w:rsidRDefault="006A179D" w:rsidP="002B55A9">
      <w:pPr>
        <w:pStyle w:val="1"/>
      </w:pPr>
      <w:bookmarkStart w:id="8" w:name="_Toc137656974"/>
      <w:r>
        <w:t>IncidentReportSummary</w:t>
      </w:r>
      <w:bookmarkEnd w:id="8"/>
    </w:p>
    <w:p w14:paraId="1FFFF372" w14:textId="0EB29FDD" w:rsidR="002E2CBB" w:rsidRDefault="002E2CBB" w:rsidP="002E2CBB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3</w:t>
        </w:r>
      </w:fldSimple>
      <w:r>
        <w:rPr>
          <w:lang w:val="en-SG"/>
        </w:rPr>
        <w:t>-</w:t>
      </w:r>
      <w:r w:rsidRPr="00C23542">
        <w:rPr>
          <w:lang w:val="en-SG"/>
        </w:rPr>
        <w:t>IncidentReportSummary</w:t>
      </w:r>
    </w:p>
    <w:p w14:paraId="546906BA" w14:textId="77777777" w:rsidR="00A77927" w:rsidRDefault="00A77927" w:rsidP="00A77927">
      <w:pPr>
        <w:rPr>
          <w:lang w:val="en-SG"/>
        </w:rPr>
      </w:pPr>
    </w:p>
    <w:p w14:paraId="00FD8D33" w14:textId="0BBA5410" w:rsidR="008E498E" w:rsidRDefault="008E498E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9" w:name="Incident"/>
      <w:bookmarkStart w:id="10" w:name="_Toc133154360"/>
      <w:bookmarkEnd w:id="9"/>
    </w:p>
    <w:p w14:paraId="5BF7F51C" w14:textId="77777777" w:rsidR="00B9606F" w:rsidRPr="00EC0C4B" w:rsidRDefault="00B9606F" w:rsidP="003C396A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31DA5D9C" w14:textId="20382A96" w:rsidR="00693F52" w:rsidRPr="007A636D" w:rsidRDefault="00AF1866" w:rsidP="0082385E">
      <w:pPr>
        <w:pStyle w:val="1"/>
      </w:pPr>
      <w:bookmarkStart w:id="11" w:name="_Toc137656975"/>
      <w:r>
        <w:t>SiteAccessReport</w:t>
      </w:r>
      <w:bookmarkEnd w:id="10"/>
      <w:bookmarkEnd w:id="11"/>
    </w:p>
    <w:p w14:paraId="162D7BEF" w14:textId="0DB2D2B1" w:rsidR="00B11ABA" w:rsidRDefault="00B11ABA" w:rsidP="0082385E">
      <w:pPr>
        <w:pStyle w:val="a2"/>
      </w:pPr>
      <w:r>
        <w:t>Thefollowingis</w:t>
      </w:r>
      <w:r w:rsidR="00916137">
        <w:t>asummary</w:t>
      </w:r>
      <w:r w:rsidR="00BD4FB4">
        <w:t>of</w:t>
      </w:r>
      <w:r w:rsidR="0043765D">
        <w:t>the</w:t>
      </w:r>
      <w:r w:rsidR="004D042A">
        <w:t>siteaccesstickets</w:t>
      </w:r>
      <w:r w:rsidR="00E51416">
        <w:t>.Pleaserefertotheattachmentfordetails.</w:t>
      </w:r>
    </w:p>
    <w:p w14:paraId="37148796" w14:textId="77777777" w:rsidR="005E7C97" w:rsidRDefault="005A26F9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4</w:t>
        </w:r>
      </w:fldSimple>
      <w:r>
        <w:rPr>
          <w:lang w:val="en-SG"/>
        </w:rPr>
        <w:t>-</w:t>
      </w:r>
      <w:r w:rsidRPr="009251F9">
        <w:rPr>
          <w:lang w:val="en-SG"/>
        </w:rPr>
        <w:t>SiteAccessTickets</w:t>
      </w:r>
    </w:p>
    <w:p w14:paraId="3262EFCF" w14:textId="77777777" w:rsidR="00A77927" w:rsidRDefault="00A77927" w:rsidP="00A77927">
      <w:pPr>
        <w:rPr>
          <w:lang w:val="en-SG"/>
        </w:rPr>
      </w:pPr>
    </w:p>
    <w:p w14:paraId="64440D1B" w14:textId="77777777" w:rsidR="00D645E5" w:rsidRDefault="00D645E5" w:rsidP="00A77927">
      <w:pPr>
        <w:rPr>
          <w:lang w:val="en-SG"/>
        </w:rPr>
      </w:pPr>
      <w:bookmarkStart w:id="12" w:name="SiteAccess"/>
      <w:bookmarkEnd w:id="12"/>
    </w:p>
    <w:p w14:paraId="2B71C445" w14:textId="2BCB25CB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2B75B77C" w14:textId="77777777" w:rsidR="004031F0" w:rsidRPr="001228F5" w:rsidRDefault="004031F0" w:rsidP="001228F5">
      <w:pPr>
        <w:rPr>
          <w:lang w:val="en-SG"/>
        </w:rPr>
      </w:pPr>
    </w:p>
    <w:p w14:paraId="74437F39" w14:textId="4D3AC3C6" w:rsidR="00244E40" w:rsidRPr="007A636D" w:rsidRDefault="00151A9E" w:rsidP="0082385E">
      <w:pPr>
        <w:pStyle w:val="1"/>
      </w:pPr>
      <w:bookmarkStart w:id="13" w:name="_Toc137656976"/>
      <w:r w:rsidRPr="007A636D">
        <w:t>S</w:t>
      </w:r>
      <w:r w:rsidR="00BD232D">
        <w:t>hipmentReport</w:t>
      </w:r>
      <w:bookmarkEnd w:id="13"/>
    </w:p>
    <w:p w14:paraId="7DAD9420" w14:textId="7F637F05" w:rsidR="00877516" w:rsidRDefault="00877516" w:rsidP="00877516">
      <w:pPr>
        <w:pStyle w:val="a2"/>
      </w:pPr>
      <w:bookmarkStart w:id="14" w:name="_Hlk137635243"/>
      <w:r>
        <w:t>Thefollowingisasummaryof</w:t>
      </w:r>
      <w:r w:rsidR="0043765D">
        <w:t>the</w:t>
      </w:r>
      <w:r w:rsidR="002A52FF">
        <w:t>shipping</w:t>
      </w:r>
      <w:r w:rsidR="00C623D5">
        <w:t>tickets</w:t>
      </w:r>
      <w:r>
        <w:t>.Pleaserefertotheattachmentfordetails</w:t>
      </w:r>
      <w:bookmarkEnd w:id="14"/>
      <w:r>
        <w:t>.</w:t>
      </w:r>
    </w:p>
    <w:p w14:paraId="666D1139" w14:textId="5E830669" w:rsidR="00F26FC1" w:rsidRDefault="005061F6" w:rsidP="00F26FC1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5</w:t>
        </w:r>
      </w:fldSimple>
      <w:r>
        <w:rPr>
          <w:lang w:val="en-SG"/>
        </w:rPr>
        <w:t>-</w:t>
      </w:r>
      <w:r w:rsidRPr="00A23B45">
        <w:rPr>
          <w:lang w:val="en-SG"/>
        </w:rPr>
        <w:t>ShipmentTicketsRequests</w:t>
      </w:r>
    </w:p>
    <w:p w14:paraId="63744E54" w14:textId="77777777" w:rsidR="00A250BB" w:rsidRDefault="00A250BB" w:rsidP="00A250BB">
      <w:pPr>
        <w:rPr>
          <w:lang w:val="en-SG"/>
        </w:rPr>
      </w:pPr>
    </w:p>
    <w:p w14:paraId="6D886B1F" w14:textId="77777777" w:rsidR="00D645E5" w:rsidRDefault="00D645E5" w:rsidP="00A250BB">
      <w:pPr>
        <w:rPr>
          <w:lang w:val="en-SG"/>
        </w:rPr>
      </w:pPr>
      <w:bookmarkStart w:id="15" w:name="Shipment"/>
      <w:bookmarkEnd w:id="15"/>
    </w:p>
    <w:p w14:paraId="7E0BBB7D" w14:textId="70050F33" w:rsidR="00A77927" w:rsidRPr="00A250BB" w:rsidRDefault="00A77927" w:rsidP="00A250BB">
      <w:pPr>
        <w:rPr>
          <w:lang w:val="en-SG"/>
        </w:rPr>
      </w:pPr>
    </w:p>
    <w:p w14:paraId="0BC67C65" w14:textId="5C79A135" w:rsidR="00375C20" w:rsidRPr="007A636D" w:rsidRDefault="00375C20" w:rsidP="0082385E">
      <w:pPr>
        <w:pStyle w:val="1"/>
      </w:pPr>
      <w:bookmarkStart w:id="16" w:name="_Toc137656977"/>
      <w:r>
        <w:t>RemoteHandsReport</w:t>
      </w:r>
      <w:bookmarkEnd w:id="16"/>
    </w:p>
    <w:p w14:paraId="79B06A5C" w14:textId="6A857EF9" w:rsidR="00544E68" w:rsidRPr="00544E68" w:rsidRDefault="00A061B9" w:rsidP="00544E68">
      <w:pPr>
        <w:pStyle w:val="af3"/>
        <w:rPr>
          <w:sz w:val="22"/>
        </w:rPr>
      </w:pPr>
      <w:r w:rsidRPr="00A061B9">
        <w:rPr>
          <w:rFonts w:eastAsiaTheme="minorHAnsi"/>
          <w:b w:val="0"/>
          <w:iCs w:val="0"/>
          <w:kern w:val="0"/>
          <w:szCs w:val="20"/>
          <w:shd w:val="clear" w:color="auto" w:fill="FFFFFF"/>
          <w:lang w:val="en-GB" w:eastAsia="en-US"/>
        </w:rPr>
        <w:t>Thefollowingisasummaryoftheshippingtickets.Pleaserefertotheattachmentfordetails</w:t>
      </w:r>
    </w:p>
    <w:p w14:paraId="6B1C6803" w14:textId="77777777" w:rsidR="007A3BA6" w:rsidRDefault="00A641A7" w:rsidP="001228F5">
      <w:pPr>
        <w:pStyle w:val="af3"/>
        <w:rPr>
          <w:lang w:val="en-SG"/>
        </w:rPr>
      </w:pPr>
      <w:r>
        <w:t>Table</w:t>
      </w:r>
      <w:fldSimple w:instr=" SEQ Table \* ARABIC ">
        <w:r w:rsidR="00D00E55">
          <w:rPr>
            <w:noProof/>
          </w:rPr>
          <w:t>6</w:t>
        </w:r>
      </w:fldSimple>
      <w:r>
        <w:rPr>
          <w:lang w:val="en-SG"/>
        </w:rPr>
        <w:t>-</w:t>
      </w:r>
      <w:r w:rsidRPr="007D16D1">
        <w:rPr>
          <w:lang w:val="en-SG"/>
        </w:rPr>
        <w:t>RemoteHandServiceRequests</w:t>
      </w:r>
      <w:bookmarkStart w:id="17" w:name="_Toc133154364"/>
    </w:p>
    <w:p w14:paraId="1339DF19" w14:textId="77777777" w:rsidR="004031F0" w:rsidRDefault="004031F0" w:rsidP="001228F5">
      <w:pPr>
        <w:rPr>
          <w:lang w:val="en-SG"/>
        </w:rPr>
      </w:pPr>
    </w:p>
    <w:p w14:paraId="2B5D1455" w14:textId="77777777" w:rsidR="00D645E5" w:rsidRDefault="00D645E5" w:rsidP="001228F5">
      <w:pPr>
        <w:rPr>
          <w:lang w:val="en-SG"/>
        </w:rPr>
      </w:pPr>
      <w:bookmarkStart w:id="18" w:name="RHS"/>
      <w:bookmarkEnd w:id="18"/>
    </w:p>
    <w:p w14:paraId="30DAAC9D" w14:textId="081CF176" w:rsidR="00D645E5" w:rsidRDefault="00D645E5">
      <w:pPr>
        <w:rPr>
          <w:lang w:val="en-SG"/>
        </w:rPr>
      </w:pPr>
      <w:r>
        <w:rPr>
          <w:lang w:val="en-SG"/>
        </w:rPr>
        <w:br w:type="page"/>
      </w:r>
    </w:p>
    <w:p w14:paraId="5967EA79" w14:textId="77777777" w:rsidR="004021BA" w:rsidRPr="001228F5" w:rsidRDefault="004021BA" w:rsidP="001228F5">
      <w:pPr>
        <w:rPr>
          <w:lang w:val="en-SG"/>
        </w:rPr>
      </w:pPr>
    </w:p>
    <w:p w14:paraId="78034E27" w14:textId="5B9F80BD" w:rsidR="009367E6" w:rsidRPr="00784134" w:rsidRDefault="00847ED8" w:rsidP="00AB41C4">
      <w:pPr>
        <w:pStyle w:val="1"/>
      </w:pPr>
      <w:bookmarkStart w:id="19" w:name="_Toc137656978"/>
      <w:bookmarkStart w:id="20" w:name="_Hlk136447836"/>
      <w:bookmarkEnd w:id="17"/>
      <w:r>
        <w:t>MaintenanceSchedule</w:t>
      </w:r>
      <w:bookmarkEnd w:id="19"/>
    </w:p>
    <w:p w14:paraId="557147EA" w14:textId="5F72857E" w:rsidR="00BE60C9" w:rsidRDefault="003C6121" w:rsidP="00BE60C9">
      <w:pPr>
        <w:pStyle w:val="a0"/>
        <w:numPr>
          <w:ilvl w:val="0"/>
          <w:numId w:val="0"/>
        </w:numPr>
      </w:pPr>
      <w:r>
        <w:t>Thef</w:t>
      </w:r>
      <w:r w:rsidR="00C47586">
        <w:t>ollowingmaintenance</w:t>
      </w:r>
      <w:r w:rsidR="00847ED8">
        <w:t>activitieswere</w:t>
      </w:r>
      <w:r w:rsidR="00C47586">
        <w:t>performedforthemonth</w:t>
      </w:r>
      <w:r w:rsidR="00847ED8">
        <w:t>andplannedforthenext2months</w:t>
      </w:r>
      <w:bookmarkEnd w:id="20"/>
      <w:r w:rsidR="00C47586">
        <w:t>.</w:t>
      </w:r>
    </w:p>
    <w:p w14:paraId="745C40F1" w14:textId="4BF73DA0" w:rsidR="00DE541F" w:rsidRDefault="00DE541F" w:rsidP="00DE541F">
      <w:pPr>
        <w:pStyle w:val="af3"/>
      </w:pPr>
      <w:r>
        <w:t>Table</w:t>
      </w:r>
      <w:fldSimple w:instr=" SEQ Table \* ARABIC ">
        <w:r w:rsidR="00D00E55">
          <w:rPr>
            <w:noProof/>
          </w:rPr>
          <w:t>7</w:t>
        </w:r>
      </w:fldSimple>
      <w:r>
        <w:rPr>
          <w:lang w:val="en-SG"/>
        </w:rPr>
        <w:t>-</w:t>
      </w:r>
      <w:r w:rsidRPr="00074440">
        <w:rPr>
          <w:lang w:val="en-SG"/>
        </w:rPr>
        <w:t>ScheduleMaintenance</w:t>
      </w:r>
    </w:p>
    <w:p w14:paraId="15A1A022" w14:textId="77777777" w:rsidR="00A77927" w:rsidRDefault="00A77927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1" w:name="_Toc133154369"/>
    </w:p>
    <w:p w14:paraId="1DE76933" w14:textId="77777777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bookmarkStart w:id="22" w:name="Maintenance"/>
      <w:bookmarkEnd w:id="22"/>
    </w:p>
    <w:p w14:paraId="28492476" w14:textId="77777777" w:rsidR="00B9606F" w:rsidRPr="00EC0C4B" w:rsidRDefault="00B9606F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A137D11" w14:textId="77F4E661" w:rsidR="00D645E5" w:rsidRDefault="00D645E5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  <w:r>
        <w:rPr>
          <w:rFonts w:asciiTheme="minorEastAsia" w:hAnsiTheme="minorEastAsia" w:cs="Arial"/>
          <w:bCs/>
          <w:caps/>
          <w:kern w:val="32"/>
          <w:lang w:val="en-GB" w:eastAsia="en-US"/>
        </w:rPr>
        <w:br w:type="page"/>
      </w:r>
    </w:p>
    <w:p w14:paraId="09370C34" w14:textId="77777777" w:rsidR="00EC0C4B" w:rsidRPr="00EC0C4B" w:rsidRDefault="00EC0C4B">
      <w:pPr>
        <w:rPr>
          <w:rFonts w:asciiTheme="minorEastAsia" w:hAnsiTheme="minorEastAsia" w:cs="Arial"/>
          <w:bCs/>
          <w:caps/>
          <w:kern w:val="32"/>
          <w:lang w:val="en-GB" w:eastAsia="en-US"/>
        </w:rPr>
      </w:pPr>
    </w:p>
    <w:p w14:paraId="64D5CD3B" w14:textId="59DBCF00" w:rsidR="009F10E3" w:rsidRPr="00784134" w:rsidRDefault="009F10E3" w:rsidP="009F10E3">
      <w:pPr>
        <w:pStyle w:val="1"/>
      </w:pPr>
      <w:bookmarkStart w:id="23" w:name="_Toc137656979"/>
      <w:r>
        <w:t>PowerUsage</w:t>
      </w:r>
      <w:bookmarkEnd w:id="23"/>
    </w:p>
    <w:p w14:paraId="37C2AE62" w14:textId="6EF7AA28" w:rsidR="00EA27C5" w:rsidRDefault="001F5A16" w:rsidP="00F01A9B">
      <w:pPr>
        <w:pStyle w:val="20"/>
        <w:rPr>
          <w:shd w:val="clear" w:color="auto" w:fill="FFFFFF"/>
        </w:rPr>
      </w:pPr>
      <w:bookmarkStart w:id="24" w:name="_Toc137656980"/>
      <w:r>
        <w:rPr>
          <w:shd w:val="clear" w:color="auto" w:fill="FFFFFF"/>
        </w:rPr>
        <w:t>Summaryof</w:t>
      </w:r>
      <w:r w:rsidR="00E91793">
        <w:rPr>
          <w:shd w:val="clear" w:color="auto" w:fill="FFFFFF"/>
        </w:rPr>
        <w:t>Power</w:t>
      </w:r>
      <w:r>
        <w:rPr>
          <w:shd w:val="clear" w:color="auto" w:fill="FFFFFF"/>
        </w:rPr>
        <w:t>Usageforthe</w:t>
      </w:r>
      <w:r w:rsidR="006C35AF">
        <w:rPr>
          <w:shd w:val="clear" w:color="auto" w:fill="FFFFFF"/>
        </w:rPr>
        <w:t>Month</w:t>
      </w:r>
      <w:bookmarkEnd w:id="24"/>
    </w:p>
    <w:p w14:paraId="6899E285" w14:textId="54384BB0" w:rsidR="00374219" w:rsidRDefault="00374219" w:rsidP="009F10E3">
      <w:pPr>
        <w:rPr>
          <w:rFonts w:eastAsiaTheme="minorHAnsi"/>
          <w:kern w:val="0"/>
          <w:szCs w:val="20"/>
          <w:shd w:val="clear" w:color="auto" w:fill="FFFFFF"/>
          <w:lang w:val="en-GB" w:eastAsia="en-US"/>
        </w:rPr>
      </w:pPr>
      <w:r w:rsidRPr="00A061B9">
        <w:rPr>
          <w:rFonts w:eastAsiaTheme="minorHAnsi"/>
          <w:kern w:val="0"/>
          <w:szCs w:val="20"/>
          <w:shd w:val="clear" w:color="auto" w:fill="FFFFFF"/>
          <w:lang w:val="en-GB" w:eastAsia="en-US"/>
        </w:rPr>
        <w:t>Thefollowingis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asummaryofthe</w:t>
      </w:r>
      <w:r w:rsidR="00046590">
        <w:rPr>
          <w:rFonts w:eastAsiaTheme="minorHAnsi"/>
          <w:kern w:val="0"/>
          <w:szCs w:val="20"/>
          <w:shd w:val="clear" w:color="auto" w:fill="FFFFFF"/>
          <w:lang w:val="en-GB" w:eastAsia="en-US"/>
        </w:rPr>
        <w:t>power</w:t>
      </w:r>
      <w:r w:rsidR="009B448C">
        <w:rPr>
          <w:rFonts w:eastAsiaTheme="minorHAnsi"/>
          <w:kern w:val="0"/>
          <w:szCs w:val="20"/>
          <w:shd w:val="clear" w:color="auto" w:fill="FFFFFF"/>
          <w:lang w:val="en-GB" w:eastAsia="en-US"/>
        </w:rPr>
        <w:t>usage</w:t>
      </w:r>
      <w:r w:rsidR="0050020C">
        <w:rPr>
          <w:rFonts w:eastAsiaTheme="minorHAnsi"/>
          <w:kern w:val="0"/>
          <w:szCs w:val="20"/>
          <w:shd w:val="clear" w:color="auto" w:fill="FFFFFF"/>
          <w:lang w:val="en-GB" w:eastAsia="en-US"/>
        </w:rPr>
        <w:t>forthesubscri</w:t>
      </w:r>
      <w:r w:rsidR="00954A8A">
        <w:rPr>
          <w:rFonts w:eastAsiaTheme="minorHAnsi"/>
          <w:kern w:val="0"/>
          <w:szCs w:val="20"/>
          <w:shd w:val="clear" w:color="auto" w:fill="FFFFFF"/>
          <w:lang w:val="en-GB" w:eastAsia="en-US"/>
        </w:rPr>
        <w:t>bedracks</w:t>
      </w:r>
      <w:r w:rsidR="00513F4C">
        <w:rPr>
          <w:rFonts w:eastAsiaTheme="minorHAnsi"/>
          <w:kern w:val="0"/>
          <w:szCs w:val="20"/>
          <w:shd w:val="clear" w:color="auto" w:fill="FFFFFF"/>
          <w:lang w:val="en-GB" w:eastAsia="en-US"/>
        </w:rPr>
        <w:t>.</w:t>
      </w:r>
    </w:p>
    <w:p w14:paraId="0799A3C2" w14:textId="436F75D2" w:rsidR="00F31ABB" w:rsidRDefault="00D00E55" w:rsidP="00F31ABB">
      <w:pPr>
        <w:pStyle w:val="af3"/>
        <w:rPr>
          <w:lang w:val="en-SG"/>
        </w:rPr>
      </w:pPr>
      <w:r>
        <w:t>Table</w:t>
      </w:r>
      <w:fldSimple w:instr=" SEQ Table \* ARABIC ">
        <w:r>
          <w:rPr>
            <w:noProof/>
          </w:rPr>
          <w:t>8</w:t>
        </w:r>
      </w:fldSimple>
      <w:r>
        <w:rPr>
          <w:lang w:val="en-SG"/>
        </w:rPr>
        <w:t>-</w:t>
      </w:r>
      <w:r w:rsidRPr="00666F52">
        <w:rPr>
          <w:lang w:val="en-SG"/>
        </w:rPr>
        <w:t>RackinKVA&amp;TotalPowerinKWh–DedicatedRPP/PDUs</w:t>
      </w:r>
      <w:bookmarkEnd w:id="21"/>
    </w:p>
    <w:p w14:paraId="69DC34E2" w14:textId="77777777" w:rsidR="00320239" w:rsidRDefault="00320239" w:rsidP="00A77927">
      <w:pPr>
        <w:rPr>
          <w:lang w:val="en-SG"/>
        </w:rPr>
      </w:pPr>
    </w:p>
    <w:p w14:paraId="7ED21A4C" w14:textId="77777777" w:rsidR="006B1CA7" w:rsidRDefault="006B1CA7" w:rsidP="00A77927">
      <w:pPr>
        <w:rPr>
          <w:lang w:val="en-SG"/>
        </w:rPr>
      </w:pPr>
      <w:bookmarkStart w:id="25" w:name="PowerUsage"/>
      <w:bookmarkEnd w:id="25"/>
    </w:p>
    <w:p w14:paraId="0AD44801" w14:textId="77777777" w:rsidR="00B9606F" w:rsidRPr="00A77927" w:rsidRDefault="00B9606F" w:rsidP="00A77927">
      <w:pPr>
        <w:rPr>
          <w:rFonts w:hint="eastAsia"/>
          <w:lang w:val="en-SG"/>
        </w:rPr>
      </w:pPr>
    </w:p>
    <w:sectPr w:rsidR="00B9606F" w:rsidRPr="00A77927" w:rsidSect="008641FB">
      <w:headerReference w:type="default" r:id="rId12"/>
      <w:footerReference w:type="default" r:id="rId13"/>
      <w:pgSz w:w="11906" w:h="16838"/>
      <w:pgMar w:top="1418" w:right="851" w:bottom="1418" w:left="2948" w:header="680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83A3E" w14:textId="77777777" w:rsidR="00055919" w:rsidRDefault="00055919" w:rsidP="007F0A39">
      <w:pPr>
        <w:spacing w:line="240" w:lineRule="auto"/>
      </w:pPr>
      <w:r>
        <w:separator/>
      </w:r>
    </w:p>
  </w:endnote>
  <w:endnote w:type="continuationSeparator" w:id="0">
    <w:p w14:paraId="39AF4ED9" w14:textId="77777777" w:rsidR="00055919" w:rsidRDefault="00055919" w:rsidP="007F0A39">
      <w:pPr>
        <w:spacing w:line="240" w:lineRule="auto"/>
      </w:pPr>
      <w:r>
        <w:continuationSeparator/>
      </w:r>
    </w:p>
  </w:endnote>
  <w:endnote w:type="continuationNotice" w:id="1">
    <w:p w14:paraId="1E828B29" w14:textId="77777777" w:rsidR="00055919" w:rsidRDefault="0005591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D65BCE2C-8CBC-4252-A6EF-80B069BCF922}"/>
  </w:font>
  <w:font w:name="Noto Sans">
    <w:altName w:val="Mangal"/>
    <w:charset w:val="00"/>
    <w:family w:val="swiss"/>
    <w:pitch w:val="variable"/>
    <w:sig w:usb0="E00082FF" w:usb1="400078FF" w:usb2="00000021" w:usb3="00000000" w:csb0="0000019F" w:csb1="00000000"/>
    <w:embedRegular r:id="rId2" w:fontKey="{94F596BB-951A-4642-A4BD-66C3BFE64E89}"/>
    <w:embedBold r:id="rId3" w:fontKey="{2BA0CCAF-8859-4D1B-AECD-38246167C1C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4" w:fontKey="{D9BF28F4-9920-48DD-8A7D-140B9403860E}"/>
    <w:embedBold r:id="rId5" w:fontKey="{38B55DE0-4E6C-44C6-A21F-A6AC2AB71660}"/>
    <w:embedItalic r:id="rId6" w:fontKey="{EE71BC1A-8C47-44F3-A83C-299A49BE0B5C}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Light">
    <w:altName w:val="Mangal"/>
    <w:charset w:val="00"/>
    <w:family w:val="swiss"/>
    <w:pitch w:val="variable"/>
    <w:sig w:usb0="E00082FF" w:usb1="4000205F" w:usb2="08000029" w:usb3="00000000" w:csb0="0000019F" w:csb1="00000000"/>
    <w:embedRegular r:id="rId7" w:fontKey="{7B442C8B-6909-4F04-83E0-0DF203CF4769}"/>
  </w:font>
  <w:font w:name="Noto Sans Bold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23E68C06-C30B-4A0E-8BEA-4F27F509A6D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EE7F5C" w14:paraId="17C0BCC2" w14:textId="77777777" w:rsidTr="00F90401">
      <w:tc>
        <w:tcPr>
          <w:tcW w:w="2791" w:type="dxa"/>
        </w:tcPr>
        <w:p w14:paraId="6B87E251" w14:textId="77777777" w:rsidR="00EE7F5C" w:rsidRDefault="00EE7F5C" w:rsidP="00EE7F5C">
          <w:pPr>
            <w:pStyle w:val="a8"/>
          </w:pPr>
          <w:r w:rsidRPr="00C14611">
            <w:t>Confidentiality disclaimer</w:t>
          </w:r>
        </w:p>
      </w:tc>
      <w:tc>
        <w:tcPr>
          <w:tcW w:w="2792" w:type="dxa"/>
        </w:tcPr>
        <w:p w14:paraId="570236F5" w14:textId="77777777" w:rsidR="00EE7F5C" w:rsidRDefault="00EE7F5C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0B0346D3" w14:textId="77777777" w:rsidR="00EE7F5C" w:rsidRDefault="00EE7F5C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5816297B" w14:textId="77777777" w:rsidR="00834FC2" w:rsidRPr="00EE7F5C" w:rsidRDefault="00834FC2" w:rsidP="00EE7F5C">
    <w:pPr>
      <w:pStyle w:val="Post-tableFooterSpa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3AB1F" w14:textId="77777777" w:rsidR="00834FC2" w:rsidRDefault="00834FC2" w:rsidP="00EE7F5C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FooterTable"/>
      <w:tblW w:w="0" w:type="auto"/>
      <w:tblCellMar>
        <w:left w:w="0" w:type="dxa"/>
      </w:tblCellMar>
      <w:tblLook w:val="0700" w:firstRow="0" w:lastRow="0" w:firstColumn="0" w:lastColumn="1" w:noHBand="1" w:noVBand="1"/>
    </w:tblPr>
    <w:tblGrid>
      <w:gridCol w:w="2791"/>
      <w:gridCol w:w="2792"/>
      <w:gridCol w:w="2792"/>
    </w:tblGrid>
    <w:tr w:rsidR="00C14611" w14:paraId="57A885D6" w14:textId="77777777" w:rsidTr="00C14611">
      <w:tc>
        <w:tcPr>
          <w:tcW w:w="2791" w:type="dxa"/>
        </w:tcPr>
        <w:p w14:paraId="6FC8B992" w14:textId="77777777" w:rsidR="00C14611" w:rsidRDefault="00EE7F5C" w:rsidP="00EE7F5C">
          <w:pPr>
            <w:pStyle w:val="a8"/>
          </w:pPr>
          <w:r w:rsidRPr="00C14611">
            <w:t>Confidentiality</w:t>
          </w:r>
          <w:r w:rsidR="00C14611" w:rsidRPr="00C14611">
            <w:t xml:space="preserve"> disclaimer</w:t>
          </w:r>
        </w:p>
      </w:tc>
      <w:tc>
        <w:tcPr>
          <w:tcW w:w="2792" w:type="dxa"/>
        </w:tcPr>
        <w:p w14:paraId="02840C48" w14:textId="77777777" w:rsidR="00C14611" w:rsidRDefault="00C14611" w:rsidP="00EE7F5C">
          <w:pPr>
            <w:pStyle w:val="a8"/>
          </w:pPr>
          <w:r>
            <w:t>C</w:t>
          </w:r>
          <w:r w:rsidRPr="00C14611">
            <w:t>opyright disclaimer</w:t>
          </w:r>
        </w:p>
      </w:tc>
      <w:tc>
        <w:tcPr>
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<w:tcW w:w="2792" w:type="dxa"/>
        </w:tcPr>
        <w:p w14:paraId="1ED7CB8C" w14:textId="77777777" w:rsidR="00C14611" w:rsidRDefault="00C14611" w:rsidP="00EE7F5C">
          <w:pPr>
            <w:pStyle w:val="a8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3</w:t>
          </w:r>
          <w:r>
            <w:fldChar w:fldCharType="end"/>
          </w:r>
        </w:p>
      </w:tc>
    </w:tr>
  </w:tbl>
  <w:p w14:paraId="77235AA0" w14:textId="77777777" w:rsidR="00886E56" w:rsidRDefault="00886E56" w:rsidP="00EE7F5C">
    <w:pPr>
      <w:pStyle w:val="Post-tableFooterSpa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708B3" w14:textId="77777777" w:rsidR="00055919" w:rsidRDefault="00055919" w:rsidP="007F0A39">
      <w:pPr>
        <w:spacing w:line="240" w:lineRule="auto"/>
      </w:pPr>
      <w:r>
        <w:separator/>
      </w:r>
    </w:p>
  </w:footnote>
  <w:footnote w:type="continuationSeparator" w:id="0">
    <w:p w14:paraId="2FF97E12" w14:textId="77777777" w:rsidR="00055919" w:rsidRDefault="00055919" w:rsidP="007F0A39">
      <w:pPr>
        <w:spacing w:line="240" w:lineRule="auto"/>
      </w:pPr>
      <w:r>
        <w:continuationSeparator/>
      </w:r>
    </w:p>
  </w:footnote>
  <w:footnote w:type="continuationNotice" w:id="1">
    <w:p w14:paraId="1E0B7E0F" w14:textId="77777777" w:rsidR="00055919" w:rsidRDefault="00055919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64112" w14:textId="77777777" w:rsidR="000467AA" w:rsidRDefault="000467AA" w:rsidP="000467AA">
    <w:r>
      <w:rPr>
        <w:noProof/>
      </w:rPr>
      <w:drawing>
        <wp:anchor distT="0" distB="0" distL="114300" distR="114300" simplePos="0" relativeHeight="251658241" behindDoc="1" locked="0" layoutInCell="1" allowOverlap="1" wp14:anchorId="468D53B1" wp14:editId="36D07C33">
          <wp:simplePos x="0" y="0"/>
          <wp:positionH relativeFrom="page">
            <wp:posOffset>612140</wp:posOffset>
          </wp:positionH>
          <wp:positionV relativeFrom="page">
            <wp:posOffset>817245</wp:posOffset>
          </wp:positionV>
          <wp:extent cx="1782000" cy="813600"/>
          <wp:effectExtent l="0" t="0" r="8890" b="5715"/>
          <wp:wrapNone/>
          <wp:docPr id="49" name="그림 49" descr="텍스트, 테이블웨어, 접시, 식기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그림 2" descr="텍스트, 테이블웨어, 접시, 식기이(가) 표시된 사진&#10;&#10;자동 생성된 설명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2000" cy="81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Noto Sans" w:hAnsi="Noto Sans" w:cs="Noto Sans"/>
        <w:noProof/>
        <w:sz w:val="24"/>
        <w:szCs w:val="24"/>
      </w:rPr>
      <w:drawing>
        <wp:anchor distT="0" distB="0" distL="114300" distR="114300" simplePos="0" relativeHeight="251658240" behindDoc="1" locked="0" layoutInCell="1" allowOverlap="1" wp14:anchorId="773994A1" wp14:editId="7707D819">
          <wp:simplePos x="0" y="0"/>
          <wp:positionH relativeFrom="page">
            <wp:posOffset>-6350</wp:posOffset>
          </wp:positionH>
          <wp:positionV relativeFrom="page">
            <wp:posOffset>3810</wp:posOffset>
          </wp:positionV>
          <wp:extent cx="7560000" cy="10692000"/>
          <wp:effectExtent l="0" t="0" r="3175" b="0"/>
          <wp:wrapNone/>
          <wp:docPr id="50" name="그림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그림 7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6F35E" w14:textId="77777777" w:rsidR="00834FC2" w:rsidRDefault="00834FC2" w:rsidP="00CA430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A4CC4" w14:textId="77777777" w:rsidR="00886E56" w:rsidRDefault="00886E56" w:rsidP="00CA4305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2" behindDoc="1" locked="0" layoutInCell="1" allowOverlap="1" wp14:anchorId="02FA41C7" wp14:editId="55BA2B29">
              <wp:simplePos x="0" y="0"/>
              <wp:positionH relativeFrom="page">
                <wp:posOffset>4015770</wp:posOffset>
              </wp:positionH>
              <wp:positionV relativeFrom="page">
                <wp:posOffset>4043045</wp:posOffset>
              </wp:positionV>
              <wp:extent cx="6480000" cy="198000"/>
              <wp:effectExtent l="0" t="2223" r="0" b="0"/>
              <wp:wrapNone/>
              <wp:docPr id="63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6480000" cy="19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216A2C1" w14:textId="1440E95D" w:rsidR="00886E56" w:rsidRPr="00CA4305" w:rsidRDefault="00AC2474" w:rsidP="00CA4305">
                          <w:pPr>
                            <w:pStyle w:val="a7"/>
                          </w:pPr>
                          <w:fldSimple w:instr=" STYLEREF 1  ">
                            <w:r w:rsidR="00F90270">
                              <w:rPr>
                                <w:noProof/>
                              </w:rPr>
                              <w:t>MaintenanceSchedule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FA41C7" id="_x0000_t202" coordsize="21600,21600" o:spt="202" path="m,l,21600r21600,l21600,xe">
              <v:stroke joinstyle="miter"/>
              <v:path gradientshapeok="t" o:connecttype="rect"/>
            </v:shapetype>
            <v:shape id="Text Box 63" o:spid="_x0000_s1026" type="#_x0000_t202" style="position:absolute;margin-left:316.2pt;margin-top:318.35pt;width:510.25pt;height:15.6pt;rotation:90;z-index:-25165823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" filled="f" stroked="f">
              <v:textbox inset="0,0,0,0">
                <w:txbxContent>
                  <w:p w14:paraId="6216A2C1" w14:textId="1440E95D" w:rsidR="00886E56" w:rsidRPr="00CA4305" w:rsidRDefault="00AC2474" w:rsidP="00CA4305">
                    <w:pPr>
                      <w:pStyle w:val="a7"/>
                    </w:pPr>
                    <w:fldSimple w:instr=" STYLEREF 1  ">
                      <w:r w:rsidR="00F90270">
                        <w:rPr>
                          <w:noProof/>
                        </w:rPr>
                        <w:t>MaintenanceSchedule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0B90F5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50F66EB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2644A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F44727"/>
    <w:multiLevelType w:val="multilevel"/>
    <w:tmpl w:val="7004E024"/>
    <w:numStyleLink w:val="Mixed"/>
  </w:abstractNum>
  <w:abstractNum w:abstractNumId="4" w15:restartNumberingAfterBreak="0">
    <w:nsid w:val="09D567BD"/>
    <w:multiLevelType w:val="multilevel"/>
    <w:tmpl w:val="329849DC"/>
    <w:name w:val="Bullets6"/>
    <w:numStyleLink w:val="Bullets"/>
  </w:abstractNum>
  <w:abstractNum w:abstractNumId="5" w15:restartNumberingAfterBreak="0">
    <w:nsid w:val="131B2C62"/>
    <w:multiLevelType w:val="multilevel"/>
    <w:tmpl w:val="058AF7D4"/>
    <w:numStyleLink w:val="NumberedHeadings"/>
  </w:abstractNum>
  <w:abstractNum w:abstractNumId="6" w15:restartNumberingAfterBreak="0">
    <w:nsid w:val="199A6E94"/>
    <w:multiLevelType w:val="multilevel"/>
    <w:tmpl w:val="7004E024"/>
    <w:numStyleLink w:val="Mixed"/>
  </w:abstractNum>
  <w:abstractNum w:abstractNumId="7" w15:restartNumberingAfterBreak="0">
    <w:nsid w:val="19F049D9"/>
    <w:multiLevelType w:val="multilevel"/>
    <w:tmpl w:val="058AF7D4"/>
    <w:numStyleLink w:val="NumberedHeadings"/>
  </w:abstractNum>
  <w:abstractNum w:abstractNumId="8" w15:restartNumberingAfterBreak="0">
    <w:nsid w:val="1AEA38AA"/>
    <w:multiLevelType w:val="hybridMultilevel"/>
    <w:tmpl w:val="F754E16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E4603"/>
    <w:multiLevelType w:val="hybridMultilevel"/>
    <w:tmpl w:val="86087132"/>
    <w:lvl w:ilvl="0" w:tplc="C14C107A">
      <w:start w:val="1"/>
      <w:numFmt w:val="upperLetter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71234"/>
    <w:multiLevelType w:val="multilevel"/>
    <w:tmpl w:val="329849DC"/>
    <w:name w:val="Bullets"/>
    <w:styleLink w:val="Bullets"/>
    <w:lvl w:ilvl="0">
      <w:start w:val="1"/>
      <w:numFmt w:val="bullet"/>
      <w:pStyle w:val="a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pStyle w:val="2"/>
      <w:lvlText w:val="‒"/>
      <w:lvlJc w:val="left"/>
      <w:pPr>
        <w:ind w:left="680" w:hanging="340"/>
      </w:pPr>
      <w:rPr>
        <w:rFonts w:ascii="Montserrat" w:hAnsi="Montserrat" w:hint="default"/>
        <w:color w:val="000000" w:themeColor="text2"/>
      </w:rPr>
    </w:lvl>
    <w:lvl w:ilvl="2">
      <w:start w:val="1"/>
      <w:numFmt w:val="bullet"/>
      <w:pStyle w:val="3"/>
      <w:lvlText w:val=""/>
      <w:lvlJc w:val="left"/>
      <w:pPr>
        <w:ind w:left="1020" w:hanging="340"/>
      </w:pPr>
      <w:rPr>
        <w:rFonts w:ascii="Wingdings" w:hAnsi="Wingdings" w:hint="default"/>
      </w:rPr>
    </w:lvl>
    <w:lvl w:ilvl="3">
      <w:start w:val="1"/>
      <w:numFmt w:val="decimal"/>
      <w:lvlText w:val="(%4)"/>
      <w:lvlJc w:val="left"/>
      <w:pPr>
        <w:tabs>
          <w:tab w:val="num" w:pos="4027"/>
        </w:tabs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4878"/>
        </w:tabs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5729"/>
        </w:tabs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580"/>
        </w:tabs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431"/>
        </w:tabs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8282"/>
        </w:tabs>
        <w:ind w:left="3060" w:hanging="340"/>
      </w:pPr>
      <w:rPr>
        <w:rFonts w:hint="default"/>
      </w:rPr>
    </w:lvl>
  </w:abstractNum>
  <w:abstractNum w:abstractNumId="11" w15:restartNumberingAfterBreak="0">
    <w:nsid w:val="1EC637D6"/>
    <w:multiLevelType w:val="multilevel"/>
    <w:tmpl w:val="058AF7D4"/>
    <w:styleLink w:val="NumberedHeadings"/>
    <w:lvl w:ilvl="0">
      <w:start w:val="1"/>
      <w:numFmt w:val="decimal"/>
      <w:pStyle w:val="1"/>
      <w:lvlText w:val="%1."/>
      <w:lvlJc w:val="right"/>
      <w:pPr>
        <w:tabs>
          <w:tab w:val="num" w:pos="57"/>
        </w:tabs>
        <w:ind w:left="-1985" w:hanging="170"/>
      </w:pPr>
      <w:rPr>
        <w:rFonts w:asciiTheme="minorHAnsi" w:hAnsiTheme="minorHAnsi" w:hint="default"/>
      </w:rPr>
    </w:lvl>
    <w:lvl w:ilvl="1">
      <w:start w:val="1"/>
      <w:numFmt w:val="decimal"/>
      <w:pStyle w:val="20"/>
      <w:lvlText w:val="%1.%2."/>
      <w:lvlJc w:val="left"/>
      <w:pPr>
        <w:ind w:left="5274" w:hanging="737"/>
      </w:pPr>
      <w:rPr>
        <w:rFonts w:asciiTheme="minorHAnsi" w:hAnsiTheme="minorHAnsi" w:hint="default"/>
      </w:rPr>
    </w:lvl>
    <w:lvl w:ilvl="2">
      <w:start w:val="1"/>
      <w:numFmt w:val="decimal"/>
      <w:pStyle w:val="30"/>
      <w:lvlText w:val="%1.%2.%3."/>
      <w:lvlJc w:val="left"/>
      <w:pPr>
        <w:ind w:left="737" w:hanging="737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.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.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2" w15:restartNumberingAfterBreak="0">
    <w:nsid w:val="2193411E"/>
    <w:multiLevelType w:val="multilevel"/>
    <w:tmpl w:val="329849DC"/>
    <w:name w:val="Bullets2"/>
    <w:numStyleLink w:val="Bullets"/>
  </w:abstractNum>
  <w:abstractNum w:abstractNumId="13" w15:restartNumberingAfterBreak="0">
    <w:nsid w:val="29A37E45"/>
    <w:multiLevelType w:val="multilevel"/>
    <w:tmpl w:val="52F859B4"/>
    <w:lvl w:ilvl="0">
      <w:start w:val="1"/>
      <w:numFmt w:val="decimal"/>
      <w:lvlText w:val="%1)"/>
      <w:lvlJc w:val="left"/>
      <w:pPr>
        <w:ind w:left="2552" w:hanging="624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2552"/>
        </w:tabs>
        <w:ind w:left="3175" w:hanging="623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3175"/>
        </w:tabs>
        <w:ind w:left="3799" w:hanging="62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480" w:hanging="623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104" w:hanging="623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728" w:hanging="62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52" w:hanging="62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976" w:hanging="62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00" w:hanging="623"/>
      </w:pPr>
      <w:rPr>
        <w:rFonts w:hint="default"/>
      </w:rPr>
    </w:lvl>
  </w:abstractNum>
  <w:abstractNum w:abstractNumId="14" w15:restartNumberingAfterBreak="0">
    <w:nsid w:val="2B202D8A"/>
    <w:multiLevelType w:val="hybridMultilevel"/>
    <w:tmpl w:val="CCE4EB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C56982"/>
    <w:multiLevelType w:val="multilevel"/>
    <w:tmpl w:val="058AF7D4"/>
    <w:numStyleLink w:val="NumberedHeadings"/>
  </w:abstractNum>
  <w:abstractNum w:abstractNumId="16" w15:restartNumberingAfterBreak="0">
    <w:nsid w:val="3004533D"/>
    <w:multiLevelType w:val="multilevel"/>
    <w:tmpl w:val="C97A0BAA"/>
    <w:lvl w:ilvl="0">
      <w:start w:val="1"/>
      <w:numFmt w:val="decimal"/>
      <w:lvlText w:val="%1"/>
      <w:lvlJc w:val="left"/>
      <w:pPr>
        <w:ind w:left="1418" w:hanging="1418"/>
      </w:pPr>
      <w:rPr>
        <w:rFonts w:asciiTheme="minorHAnsi" w:hAnsiTheme="minorHAnsi" w:hint="default"/>
      </w:rPr>
    </w:lvl>
    <w:lvl w:ilvl="1">
      <w:start w:val="1"/>
      <w:numFmt w:val="decimal"/>
      <w:lvlText w:val="%1.%2"/>
      <w:lvlJc w:val="left"/>
      <w:pPr>
        <w:ind w:left="1418" w:hanging="1418"/>
      </w:pPr>
      <w:rPr>
        <w:rFonts w:asciiTheme="minorHAnsi" w:hAnsiTheme="minorHAnsi" w:hint="default"/>
      </w:rPr>
    </w:lvl>
    <w:lvl w:ilvl="2">
      <w:start w:val="1"/>
      <w:numFmt w:val="decimal"/>
      <w:lvlText w:val="%1.%2.%3"/>
      <w:lvlJc w:val="left"/>
      <w:pPr>
        <w:ind w:left="1418" w:hanging="1418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auto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ind w:left="1418" w:hanging="1418"/>
      </w:pPr>
      <w:rPr>
        <w:rFonts w:asciiTheme="minorHAnsi" w:hAnsiTheme="minorHAnsi" w:hint="default"/>
      </w:rPr>
    </w:lvl>
    <w:lvl w:ilvl="4">
      <w:start w:val="1"/>
      <w:numFmt w:val="decimal"/>
      <w:lvlText w:val="%1.%2.%3.%4.%5"/>
      <w:lvlJc w:val="left"/>
      <w:pPr>
        <w:ind w:left="1418" w:hanging="1418"/>
      </w:pPr>
      <w:rPr>
        <w:rFonts w:asciiTheme="minorHAnsi" w:hAnsiTheme="minorHAnsi" w:hint="default"/>
      </w:rPr>
    </w:lvl>
    <w:lvl w:ilvl="5">
      <w:start w:val="1"/>
      <w:numFmt w:val="upperLetter"/>
      <w:lvlRestart w:val="0"/>
      <w:lvlText w:val="%6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6">
      <w:start w:val="1"/>
      <w:numFmt w:val="decimal"/>
      <w:lvlText w:val="%6.%7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7">
      <w:start w:val="1"/>
      <w:numFmt w:val="decimal"/>
      <w:lvlText w:val="%6.%7.%8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  <w:lvl w:ilvl="8">
      <w:start w:val="1"/>
      <w:numFmt w:val="decimal"/>
      <w:lvlText w:val="%6.%7.%8.%9"/>
      <w:lvlJc w:val="left"/>
      <w:pPr>
        <w:tabs>
          <w:tab w:val="num" w:pos="964"/>
        </w:tabs>
        <w:ind w:left="1418" w:hanging="1418"/>
      </w:pPr>
      <w:rPr>
        <w:rFonts w:asciiTheme="minorHAnsi" w:hAnsiTheme="minorHAnsi" w:hint="default"/>
      </w:rPr>
    </w:lvl>
  </w:abstractNum>
  <w:abstractNum w:abstractNumId="17" w15:restartNumberingAfterBreak="0">
    <w:nsid w:val="3B0E58D4"/>
    <w:multiLevelType w:val="multilevel"/>
    <w:tmpl w:val="058AF7D4"/>
    <w:numStyleLink w:val="NumberedHeadings"/>
  </w:abstractNum>
  <w:abstractNum w:abstractNumId="18" w15:restartNumberingAfterBreak="0">
    <w:nsid w:val="41F04BF0"/>
    <w:multiLevelType w:val="multilevel"/>
    <w:tmpl w:val="058AF7D4"/>
    <w:numStyleLink w:val="NumberedHeadings"/>
  </w:abstractNum>
  <w:abstractNum w:abstractNumId="19" w15:restartNumberingAfterBreak="0">
    <w:nsid w:val="44110173"/>
    <w:multiLevelType w:val="multilevel"/>
    <w:tmpl w:val="7004E024"/>
    <w:numStyleLink w:val="Mixed"/>
  </w:abstractNum>
  <w:abstractNum w:abstractNumId="20" w15:restartNumberingAfterBreak="0">
    <w:nsid w:val="465C7AAA"/>
    <w:multiLevelType w:val="multilevel"/>
    <w:tmpl w:val="329849DC"/>
    <w:name w:val="Bullets4"/>
    <w:numStyleLink w:val="Bullets"/>
  </w:abstractNum>
  <w:abstractNum w:abstractNumId="21" w15:restartNumberingAfterBreak="0">
    <w:nsid w:val="47CA4D17"/>
    <w:multiLevelType w:val="multilevel"/>
    <w:tmpl w:val="058AF7D4"/>
    <w:numStyleLink w:val="NumberedHeadings"/>
  </w:abstractNum>
  <w:abstractNum w:abstractNumId="22" w15:restartNumberingAfterBreak="0">
    <w:nsid w:val="4E374CF4"/>
    <w:multiLevelType w:val="multilevel"/>
    <w:tmpl w:val="329849DC"/>
    <w:name w:val="Bullets5"/>
    <w:numStyleLink w:val="Bullets"/>
  </w:abstractNum>
  <w:abstractNum w:abstractNumId="23" w15:restartNumberingAfterBreak="0">
    <w:nsid w:val="53D37FDB"/>
    <w:multiLevelType w:val="hybridMultilevel"/>
    <w:tmpl w:val="718A1D3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5D001024"/>
    <w:multiLevelType w:val="hybridMultilevel"/>
    <w:tmpl w:val="D4DA5AD2"/>
    <w:lvl w:ilvl="0" w:tplc="AA109B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5DAD7964"/>
    <w:multiLevelType w:val="hybridMultilevel"/>
    <w:tmpl w:val="64E41E1E"/>
    <w:lvl w:ilvl="0" w:tplc="C8E8E3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24E035D"/>
    <w:multiLevelType w:val="multilevel"/>
    <w:tmpl w:val="7004E024"/>
    <w:numStyleLink w:val="Mixed"/>
  </w:abstractNum>
  <w:abstractNum w:abstractNumId="27" w15:restartNumberingAfterBreak="0">
    <w:nsid w:val="68183CB2"/>
    <w:multiLevelType w:val="multilevel"/>
    <w:tmpl w:val="329849DC"/>
    <w:name w:val="Bullets3"/>
    <w:numStyleLink w:val="Bullets"/>
  </w:abstractNum>
  <w:abstractNum w:abstractNumId="28" w15:restartNumberingAfterBreak="0">
    <w:nsid w:val="6A371C4A"/>
    <w:multiLevelType w:val="hybridMultilevel"/>
    <w:tmpl w:val="87FE9BD6"/>
    <w:lvl w:ilvl="0" w:tplc="C3A2B126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9" w15:restartNumberingAfterBreak="0">
    <w:nsid w:val="6A7134B9"/>
    <w:multiLevelType w:val="multilevel"/>
    <w:tmpl w:val="7004E024"/>
    <w:styleLink w:val="Mixed"/>
    <w:lvl w:ilvl="0">
      <w:start w:val="1"/>
      <w:numFmt w:val="decimal"/>
      <w:pStyle w:val="a0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pStyle w:val="21"/>
      <w:lvlText w:val="%2."/>
      <w:lvlJc w:val="left"/>
      <w:pPr>
        <w:ind w:left="680" w:hanging="340"/>
      </w:pPr>
      <w:rPr>
        <w:rFonts w:hint="default"/>
      </w:rPr>
    </w:lvl>
    <w:lvl w:ilvl="2">
      <w:start w:val="1"/>
      <w:numFmt w:val="lowerRoman"/>
      <w:pStyle w:val="31"/>
      <w:lvlText w:val="%3."/>
      <w:lvlJc w:val="left"/>
      <w:pPr>
        <w:ind w:left="1020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360" w:hanging="3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0" w:hanging="3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40" w:hanging="3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80" w:hanging="3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20" w:hanging="3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60" w:hanging="340"/>
      </w:pPr>
      <w:rPr>
        <w:rFonts w:hint="default"/>
      </w:rPr>
    </w:lvl>
  </w:abstractNum>
  <w:abstractNum w:abstractNumId="30" w15:restartNumberingAfterBreak="0">
    <w:nsid w:val="775A776B"/>
    <w:multiLevelType w:val="hybridMultilevel"/>
    <w:tmpl w:val="054A5AEE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580287508">
    <w:abstractNumId w:val="25"/>
  </w:num>
  <w:num w:numId="2" w16cid:durableId="114100733">
    <w:abstractNumId w:val="23"/>
  </w:num>
  <w:num w:numId="3" w16cid:durableId="1472402451">
    <w:abstractNumId w:val="24"/>
  </w:num>
  <w:num w:numId="4" w16cid:durableId="1424230215">
    <w:abstractNumId w:val="28"/>
  </w:num>
  <w:num w:numId="5" w16cid:durableId="132598638">
    <w:abstractNumId w:val="10"/>
  </w:num>
  <w:num w:numId="6" w16cid:durableId="105006740">
    <w:abstractNumId w:val="16"/>
  </w:num>
  <w:num w:numId="7" w16cid:durableId="1366950490">
    <w:abstractNumId w:val="16"/>
  </w:num>
  <w:num w:numId="8" w16cid:durableId="1497652173">
    <w:abstractNumId w:val="16"/>
  </w:num>
  <w:num w:numId="9" w16cid:durableId="94516953">
    <w:abstractNumId w:val="16"/>
  </w:num>
  <w:num w:numId="10" w16cid:durableId="1723138852">
    <w:abstractNumId w:val="16"/>
  </w:num>
  <w:num w:numId="11" w16cid:durableId="540020887">
    <w:abstractNumId w:val="13"/>
  </w:num>
  <w:num w:numId="12" w16cid:durableId="701982326">
    <w:abstractNumId w:val="13"/>
  </w:num>
  <w:num w:numId="13" w16cid:durableId="2103987639">
    <w:abstractNumId w:val="13"/>
  </w:num>
  <w:num w:numId="14" w16cid:durableId="887105559">
    <w:abstractNumId w:val="2"/>
  </w:num>
  <w:num w:numId="15" w16cid:durableId="30617152">
    <w:abstractNumId w:val="12"/>
  </w:num>
  <w:num w:numId="16" w16cid:durableId="1457717415">
    <w:abstractNumId w:val="1"/>
  </w:num>
  <w:num w:numId="17" w16cid:durableId="859928338">
    <w:abstractNumId w:val="12"/>
  </w:num>
  <w:num w:numId="18" w16cid:durableId="141895358">
    <w:abstractNumId w:val="0"/>
  </w:num>
  <w:num w:numId="19" w16cid:durableId="234826692">
    <w:abstractNumId w:val="12"/>
  </w:num>
  <w:num w:numId="20" w16cid:durableId="1027758216">
    <w:abstractNumId w:val="11"/>
  </w:num>
  <w:num w:numId="21" w16cid:durableId="1153446329">
    <w:abstractNumId w:val="18"/>
  </w:num>
  <w:num w:numId="22" w16cid:durableId="1586107523">
    <w:abstractNumId w:val="5"/>
  </w:num>
  <w:num w:numId="23" w16cid:durableId="749541685">
    <w:abstractNumId w:val="17"/>
  </w:num>
  <w:num w:numId="24" w16cid:durableId="338191727">
    <w:abstractNumId w:val="7"/>
  </w:num>
  <w:num w:numId="25" w16cid:durableId="1123157040">
    <w:abstractNumId w:val="27"/>
  </w:num>
  <w:num w:numId="26" w16cid:durableId="615016292">
    <w:abstractNumId w:val="20"/>
  </w:num>
  <w:num w:numId="27" w16cid:durableId="1168207945">
    <w:abstractNumId w:val="13"/>
  </w:num>
  <w:num w:numId="28" w16cid:durableId="1655837288">
    <w:abstractNumId w:val="13"/>
  </w:num>
  <w:num w:numId="29" w16cid:durableId="1295059154">
    <w:abstractNumId w:val="13"/>
  </w:num>
  <w:num w:numId="30" w16cid:durableId="86925720">
    <w:abstractNumId w:val="29"/>
  </w:num>
  <w:num w:numId="31" w16cid:durableId="2029520699">
    <w:abstractNumId w:val="3"/>
  </w:num>
  <w:num w:numId="32" w16cid:durableId="148641446">
    <w:abstractNumId w:val="6"/>
  </w:num>
  <w:num w:numId="33" w16cid:durableId="1456873732">
    <w:abstractNumId w:val="22"/>
  </w:num>
  <w:num w:numId="34" w16cid:durableId="1104544599">
    <w:abstractNumId w:val="19"/>
  </w:num>
  <w:num w:numId="35" w16cid:durableId="11429735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39778218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301616632">
    <w:abstractNumId w:val="21"/>
  </w:num>
  <w:num w:numId="38" w16cid:durableId="1522206500">
    <w:abstractNumId w:val="15"/>
  </w:num>
  <w:num w:numId="39" w16cid:durableId="1185048846">
    <w:abstractNumId w:val="4"/>
  </w:num>
  <w:num w:numId="40" w16cid:durableId="1327322683">
    <w:abstractNumId w:val="26"/>
  </w:num>
  <w:num w:numId="41" w16cid:durableId="103241790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9004103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4364869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725522749">
    <w:abstractNumId w:val="30"/>
  </w:num>
  <w:num w:numId="45" w16cid:durableId="1480921321">
    <w:abstractNumId w:val="14"/>
  </w:num>
  <w:num w:numId="46" w16cid:durableId="1899395325">
    <w:abstractNumId w:val="8"/>
  </w:num>
  <w:num w:numId="47" w16cid:durableId="20811261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284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9FD"/>
    <w:rsid w:val="00000654"/>
    <w:rsid w:val="00001A3E"/>
    <w:rsid w:val="00001F43"/>
    <w:rsid w:val="0000216E"/>
    <w:rsid w:val="00010E48"/>
    <w:rsid w:val="00011A51"/>
    <w:rsid w:val="00011D7A"/>
    <w:rsid w:val="0001693A"/>
    <w:rsid w:val="00017FCB"/>
    <w:rsid w:val="0002023F"/>
    <w:rsid w:val="00020934"/>
    <w:rsid w:val="00021CA5"/>
    <w:rsid w:val="0002335D"/>
    <w:rsid w:val="000237F1"/>
    <w:rsid w:val="00025597"/>
    <w:rsid w:val="00025D22"/>
    <w:rsid w:val="00030D09"/>
    <w:rsid w:val="00036CB3"/>
    <w:rsid w:val="000446B0"/>
    <w:rsid w:val="00046532"/>
    <w:rsid w:val="00046590"/>
    <w:rsid w:val="000467AA"/>
    <w:rsid w:val="0004761C"/>
    <w:rsid w:val="00050A14"/>
    <w:rsid w:val="00051066"/>
    <w:rsid w:val="000514B5"/>
    <w:rsid w:val="00054C2C"/>
    <w:rsid w:val="00055919"/>
    <w:rsid w:val="000629AC"/>
    <w:rsid w:val="0006617A"/>
    <w:rsid w:val="00067B64"/>
    <w:rsid w:val="00067B95"/>
    <w:rsid w:val="00067CF2"/>
    <w:rsid w:val="000702E1"/>
    <w:rsid w:val="00070DF7"/>
    <w:rsid w:val="00072837"/>
    <w:rsid w:val="00072F62"/>
    <w:rsid w:val="0007337D"/>
    <w:rsid w:val="000738EB"/>
    <w:rsid w:val="00075A25"/>
    <w:rsid w:val="00077CAF"/>
    <w:rsid w:val="00082198"/>
    <w:rsid w:val="00084116"/>
    <w:rsid w:val="00085CE6"/>
    <w:rsid w:val="000900C4"/>
    <w:rsid w:val="00091D4D"/>
    <w:rsid w:val="0009234E"/>
    <w:rsid w:val="000928A2"/>
    <w:rsid w:val="00092B22"/>
    <w:rsid w:val="00093808"/>
    <w:rsid w:val="0009380C"/>
    <w:rsid w:val="0009393A"/>
    <w:rsid w:val="00094420"/>
    <w:rsid w:val="0009516A"/>
    <w:rsid w:val="0009745D"/>
    <w:rsid w:val="000A2A1F"/>
    <w:rsid w:val="000A3389"/>
    <w:rsid w:val="000A3E18"/>
    <w:rsid w:val="000A438A"/>
    <w:rsid w:val="000A5675"/>
    <w:rsid w:val="000B0359"/>
    <w:rsid w:val="000B0F9A"/>
    <w:rsid w:val="000B2E93"/>
    <w:rsid w:val="000B4B51"/>
    <w:rsid w:val="000B5001"/>
    <w:rsid w:val="000B554A"/>
    <w:rsid w:val="000B71AF"/>
    <w:rsid w:val="000C07CD"/>
    <w:rsid w:val="000C23DD"/>
    <w:rsid w:val="000C33A8"/>
    <w:rsid w:val="000C7111"/>
    <w:rsid w:val="000C77A0"/>
    <w:rsid w:val="000C7FF2"/>
    <w:rsid w:val="000D3713"/>
    <w:rsid w:val="000D3FF6"/>
    <w:rsid w:val="000D4C31"/>
    <w:rsid w:val="000D6D0D"/>
    <w:rsid w:val="000D741B"/>
    <w:rsid w:val="000D76F3"/>
    <w:rsid w:val="000E1BF1"/>
    <w:rsid w:val="000E3094"/>
    <w:rsid w:val="000E63CF"/>
    <w:rsid w:val="000F0676"/>
    <w:rsid w:val="000F07C3"/>
    <w:rsid w:val="000F1070"/>
    <w:rsid w:val="000F2A08"/>
    <w:rsid w:val="000F337D"/>
    <w:rsid w:val="000F4843"/>
    <w:rsid w:val="000F50D3"/>
    <w:rsid w:val="000F6404"/>
    <w:rsid w:val="000F7259"/>
    <w:rsid w:val="000F74C1"/>
    <w:rsid w:val="001014B4"/>
    <w:rsid w:val="001026E6"/>
    <w:rsid w:val="0010536F"/>
    <w:rsid w:val="00105A6C"/>
    <w:rsid w:val="00105BB0"/>
    <w:rsid w:val="00106FDC"/>
    <w:rsid w:val="00107394"/>
    <w:rsid w:val="00112B7B"/>
    <w:rsid w:val="00113326"/>
    <w:rsid w:val="001144B3"/>
    <w:rsid w:val="00114F0D"/>
    <w:rsid w:val="00115484"/>
    <w:rsid w:val="001206A7"/>
    <w:rsid w:val="0012138D"/>
    <w:rsid w:val="00121921"/>
    <w:rsid w:val="001220A5"/>
    <w:rsid w:val="00122276"/>
    <w:rsid w:val="001228F5"/>
    <w:rsid w:val="001234DD"/>
    <w:rsid w:val="00127DA0"/>
    <w:rsid w:val="00130D49"/>
    <w:rsid w:val="0013109A"/>
    <w:rsid w:val="00134C88"/>
    <w:rsid w:val="00136EDF"/>
    <w:rsid w:val="0013703D"/>
    <w:rsid w:val="001410B3"/>
    <w:rsid w:val="001410FC"/>
    <w:rsid w:val="00143247"/>
    <w:rsid w:val="00143BAC"/>
    <w:rsid w:val="00144FF9"/>
    <w:rsid w:val="001454F7"/>
    <w:rsid w:val="00145988"/>
    <w:rsid w:val="00146A82"/>
    <w:rsid w:val="0014718F"/>
    <w:rsid w:val="00147535"/>
    <w:rsid w:val="00151A9E"/>
    <w:rsid w:val="00154A2F"/>
    <w:rsid w:val="0015519B"/>
    <w:rsid w:val="00161E3E"/>
    <w:rsid w:val="001629C5"/>
    <w:rsid w:val="001641E7"/>
    <w:rsid w:val="001652D1"/>
    <w:rsid w:val="00166019"/>
    <w:rsid w:val="00171565"/>
    <w:rsid w:val="00174DAD"/>
    <w:rsid w:val="00176657"/>
    <w:rsid w:val="001820B4"/>
    <w:rsid w:val="001837EB"/>
    <w:rsid w:val="00186B67"/>
    <w:rsid w:val="00187C23"/>
    <w:rsid w:val="00190923"/>
    <w:rsid w:val="00190F0E"/>
    <w:rsid w:val="001925FE"/>
    <w:rsid w:val="00192C6B"/>
    <w:rsid w:val="0019566B"/>
    <w:rsid w:val="001A1037"/>
    <w:rsid w:val="001A162F"/>
    <w:rsid w:val="001A26F6"/>
    <w:rsid w:val="001A3811"/>
    <w:rsid w:val="001A6FE8"/>
    <w:rsid w:val="001B00D4"/>
    <w:rsid w:val="001B0A2D"/>
    <w:rsid w:val="001B233C"/>
    <w:rsid w:val="001B2BBD"/>
    <w:rsid w:val="001B3AB3"/>
    <w:rsid w:val="001B3B7A"/>
    <w:rsid w:val="001B4191"/>
    <w:rsid w:val="001B4640"/>
    <w:rsid w:val="001B4F38"/>
    <w:rsid w:val="001B60A6"/>
    <w:rsid w:val="001B69A2"/>
    <w:rsid w:val="001B6C74"/>
    <w:rsid w:val="001B6DD5"/>
    <w:rsid w:val="001C33DC"/>
    <w:rsid w:val="001C4915"/>
    <w:rsid w:val="001C5768"/>
    <w:rsid w:val="001C674E"/>
    <w:rsid w:val="001D07D4"/>
    <w:rsid w:val="001D1A3D"/>
    <w:rsid w:val="001D27A9"/>
    <w:rsid w:val="001E63B5"/>
    <w:rsid w:val="001E649C"/>
    <w:rsid w:val="001E6612"/>
    <w:rsid w:val="001E740B"/>
    <w:rsid w:val="001F0B85"/>
    <w:rsid w:val="001F1EE7"/>
    <w:rsid w:val="001F27F8"/>
    <w:rsid w:val="001F4105"/>
    <w:rsid w:val="001F46A5"/>
    <w:rsid w:val="001F5A16"/>
    <w:rsid w:val="00201A1A"/>
    <w:rsid w:val="00202EB3"/>
    <w:rsid w:val="00203EEA"/>
    <w:rsid w:val="00203FB4"/>
    <w:rsid w:val="00207DF4"/>
    <w:rsid w:val="00212B9A"/>
    <w:rsid w:val="00220DAB"/>
    <w:rsid w:val="002214F8"/>
    <w:rsid w:val="0022159C"/>
    <w:rsid w:val="002236D1"/>
    <w:rsid w:val="002237DD"/>
    <w:rsid w:val="00223C80"/>
    <w:rsid w:val="00223D06"/>
    <w:rsid w:val="002313E6"/>
    <w:rsid w:val="00231F96"/>
    <w:rsid w:val="002416AC"/>
    <w:rsid w:val="0024179C"/>
    <w:rsid w:val="0024409B"/>
    <w:rsid w:val="00244E40"/>
    <w:rsid w:val="002453B9"/>
    <w:rsid w:val="00245B79"/>
    <w:rsid w:val="0024682D"/>
    <w:rsid w:val="0025519E"/>
    <w:rsid w:val="002558DF"/>
    <w:rsid w:val="00256373"/>
    <w:rsid w:val="002576B4"/>
    <w:rsid w:val="00260583"/>
    <w:rsid w:val="002701D1"/>
    <w:rsid w:val="00270AE0"/>
    <w:rsid w:val="00273A14"/>
    <w:rsid w:val="00274283"/>
    <w:rsid w:val="00274702"/>
    <w:rsid w:val="00275FA9"/>
    <w:rsid w:val="002809C1"/>
    <w:rsid w:val="00280E22"/>
    <w:rsid w:val="00281105"/>
    <w:rsid w:val="002820EA"/>
    <w:rsid w:val="00283001"/>
    <w:rsid w:val="002844B3"/>
    <w:rsid w:val="00285397"/>
    <w:rsid w:val="002853DC"/>
    <w:rsid w:val="00286A7C"/>
    <w:rsid w:val="00291039"/>
    <w:rsid w:val="00292500"/>
    <w:rsid w:val="00292568"/>
    <w:rsid w:val="00297277"/>
    <w:rsid w:val="00297F44"/>
    <w:rsid w:val="002A1BCA"/>
    <w:rsid w:val="002A2A56"/>
    <w:rsid w:val="002A3620"/>
    <w:rsid w:val="002A5007"/>
    <w:rsid w:val="002A52FF"/>
    <w:rsid w:val="002A7A50"/>
    <w:rsid w:val="002B076D"/>
    <w:rsid w:val="002B427B"/>
    <w:rsid w:val="002B5225"/>
    <w:rsid w:val="002B55A9"/>
    <w:rsid w:val="002C1AC4"/>
    <w:rsid w:val="002C2E28"/>
    <w:rsid w:val="002C4167"/>
    <w:rsid w:val="002C41C1"/>
    <w:rsid w:val="002C56D8"/>
    <w:rsid w:val="002C6D60"/>
    <w:rsid w:val="002C6F7F"/>
    <w:rsid w:val="002D001E"/>
    <w:rsid w:val="002D04FE"/>
    <w:rsid w:val="002D0853"/>
    <w:rsid w:val="002E02A8"/>
    <w:rsid w:val="002E1B45"/>
    <w:rsid w:val="002E2CBB"/>
    <w:rsid w:val="002E44D9"/>
    <w:rsid w:val="002E4A85"/>
    <w:rsid w:val="002E507D"/>
    <w:rsid w:val="002E5A57"/>
    <w:rsid w:val="002E60A8"/>
    <w:rsid w:val="002E659C"/>
    <w:rsid w:val="002E74BC"/>
    <w:rsid w:val="0030092B"/>
    <w:rsid w:val="00303AA7"/>
    <w:rsid w:val="00307297"/>
    <w:rsid w:val="00312634"/>
    <w:rsid w:val="00312879"/>
    <w:rsid w:val="00313BB1"/>
    <w:rsid w:val="003148D8"/>
    <w:rsid w:val="00314DEB"/>
    <w:rsid w:val="003165F5"/>
    <w:rsid w:val="00320239"/>
    <w:rsid w:val="00320970"/>
    <w:rsid w:val="00320D46"/>
    <w:rsid w:val="00321347"/>
    <w:rsid w:val="00321CF4"/>
    <w:rsid w:val="00323D14"/>
    <w:rsid w:val="003259DE"/>
    <w:rsid w:val="0032740B"/>
    <w:rsid w:val="003316AF"/>
    <w:rsid w:val="0033246D"/>
    <w:rsid w:val="00332D23"/>
    <w:rsid w:val="00333830"/>
    <w:rsid w:val="003367D7"/>
    <w:rsid w:val="003402F6"/>
    <w:rsid w:val="0034112D"/>
    <w:rsid w:val="00343005"/>
    <w:rsid w:val="00343150"/>
    <w:rsid w:val="0034348C"/>
    <w:rsid w:val="003450CE"/>
    <w:rsid w:val="0034614E"/>
    <w:rsid w:val="0034661D"/>
    <w:rsid w:val="00347182"/>
    <w:rsid w:val="00350928"/>
    <w:rsid w:val="00350A8C"/>
    <w:rsid w:val="00351956"/>
    <w:rsid w:val="003527CA"/>
    <w:rsid w:val="00352F0F"/>
    <w:rsid w:val="003536E1"/>
    <w:rsid w:val="0035379E"/>
    <w:rsid w:val="00354DEA"/>
    <w:rsid w:val="00357467"/>
    <w:rsid w:val="0035748A"/>
    <w:rsid w:val="003579FD"/>
    <w:rsid w:val="0037077D"/>
    <w:rsid w:val="0037085B"/>
    <w:rsid w:val="00371774"/>
    <w:rsid w:val="00374219"/>
    <w:rsid w:val="00375C20"/>
    <w:rsid w:val="00376B22"/>
    <w:rsid w:val="00376F69"/>
    <w:rsid w:val="00377821"/>
    <w:rsid w:val="0038285E"/>
    <w:rsid w:val="00382950"/>
    <w:rsid w:val="00384B7D"/>
    <w:rsid w:val="003850A0"/>
    <w:rsid w:val="003857F8"/>
    <w:rsid w:val="003860C2"/>
    <w:rsid w:val="00390910"/>
    <w:rsid w:val="00390B50"/>
    <w:rsid w:val="00394EFE"/>
    <w:rsid w:val="00395570"/>
    <w:rsid w:val="00396D07"/>
    <w:rsid w:val="003A0542"/>
    <w:rsid w:val="003A065C"/>
    <w:rsid w:val="003A11D4"/>
    <w:rsid w:val="003A231D"/>
    <w:rsid w:val="003A2997"/>
    <w:rsid w:val="003A3095"/>
    <w:rsid w:val="003A649A"/>
    <w:rsid w:val="003A6A8A"/>
    <w:rsid w:val="003B0585"/>
    <w:rsid w:val="003B1CE9"/>
    <w:rsid w:val="003B5488"/>
    <w:rsid w:val="003B583F"/>
    <w:rsid w:val="003B6783"/>
    <w:rsid w:val="003C1045"/>
    <w:rsid w:val="003C396A"/>
    <w:rsid w:val="003C3E40"/>
    <w:rsid w:val="003C40ED"/>
    <w:rsid w:val="003C5609"/>
    <w:rsid w:val="003C5F8D"/>
    <w:rsid w:val="003C6121"/>
    <w:rsid w:val="003C68DC"/>
    <w:rsid w:val="003C7076"/>
    <w:rsid w:val="003D133D"/>
    <w:rsid w:val="003D3E34"/>
    <w:rsid w:val="003D675D"/>
    <w:rsid w:val="003D7DC7"/>
    <w:rsid w:val="003E090E"/>
    <w:rsid w:val="003E2A6B"/>
    <w:rsid w:val="003E7495"/>
    <w:rsid w:val="003E78AB"/>
    <w:rsid w:val="003E7AF4"/>
    <w:rsid w:val="003F29D5"/>
    <w:rsid w:val="003F4020"/>
    <w:rsid w:val="003F643A"/>
    <w:rsid w:val="003F6941"/>
    <w:rsid w:val="003F7737"/>
    <w:rsid w:val="003F7D60"/>
    <w:rsid w:val="004011C4"/>
    <w:rsid w:val="004021BA"/>
    <w:rsid w:val="0040291C"/>
    <w:rsid w:val="00402AFD"/>
    <w:rsid w:val="004031F0"/>
    <w:rsid w:val="00405370"/>
    <w:rsid w:val="00405ED7"/>
    <w:rsid w:val="00405FDE"/>
    <w:rsid w:val="004119E0"/>
    <w:rsid w:val="004120A8"/>
    <w:rsid w:val="00414D37"/>
    <w:rsid w:val="00414F14"/>
    <w:rsid w:val="00416047"/>
    <w:rsid w:val="00416934"/>
    <w:rsid w:val="00417FA3"/>
    <w:rsid w:val="00421161"/>
    <w:rsid w:val="00421F6C"/>
    <w:rsid w:val="00423C09"/>
    <w:rsid w:val="00425EC7"/>
    <w:rsid w:val="00427064"/>
    <w:rsid w:val="00432018"/>
    <w:rsid w:val="0043765D"/>
    <w:rsid w:val="00441B56"/>
    <w:rsid w:val="0044507C"/>
    <w:rsid w:val="00445975"/>
    <w:rsid w:val="00450006"/>
    <w:rsid w:val="00453874"/>
    <w:rsid w:val="00454FE6"/>
    <w:rsid w:val="00455360"/>
    <w:rsid w:val="0045573B"/>
    <w:rsid w:val="00457741"/>
    <w:rsid w:val="0045795C"/>
    <w:rsid w:val="00462137"/>
    <w:rsid w:val="00463CF2"/>
    <w:rsid w:val="00465DE7"/>
    <w:rsid w:val="00465E8F"/>
    <w:rsid w:val="0046689C"/>
    <w:rsid w:val="00466E2E"/>
    <w:rsid w:val="00467CA8"/>
    <w:rsid w:val="004706D2"/>
    <w:rsid w:val="004720CF"/>
    <w:rsid w:val="0047257E"/>
    <w:rsid w:val="0047323A"/>
    <w:rsid w:val="004744E6"/>
    <w:rsid w:val="00484720"/>
    <w:rsid w:val="0048551A"/>
    <w:rsid w:val="00485A7D"/>
    <w:rsid w:val="00490062"/>
    <w:rsid w:val="00490AFD"/>
    <w:rsid w:val="004920D3"/>
    <w:rsid w:val="004932D5"/>
    <w:rsid w:val="004936C5"/>
    <w:rsid w:val="00493ED8"/>
    <w:rsid w:val="00494F9A"/>
    <w:rsid w:val="00495A71"/>
    <w:rsid w:val="004962CC"/>
    <w:rsid w:val="0049669E"/>
    <w:rsid w:val="00496718"/>
    <w:rsid w:val="004A34AD"/>
    <w:rsid w:val="004A51CB"/>
    <w:rsid w:val="004A5220"/>
    <w:rsid w:val="004A7485"/>
    <w:rsid w:val="004B07A4"/>
    <w:rsid w:val="004B46D8"/>
    <w:rsid w:val="004B50D2"/>
    <w:rsid w:val="004C175E"/>
    <w:rsid w:val="004C57E8"/>
    <w:rsid w:val="004C59FB"/>
    <w:rsid w:val="004C63C2"/>
    <w:rsid w:val="004C7D5F"/>
    <w:rsid w:val="004D042A"/>
    <w:rsid w:val="004D2200"/>
    <w:rsid w:val="004D5B40"/>
    <w:rsid w:val="004D7CE4"/>
    <w:rsid w:val="004E13E7"/>
    <w:rsid w:val="004E24E8"/>
    <w:rsid w:val="004E52E7"/>
    <w:rsid w:val="004E651E"/>
    <w:rsid w:val="004E6EA8"/>
    <w:rsid w:val="004E7BA9"/>
    <w:rsid w:val="004F0AC6"/>
    <w:rsid w:val="004F1860"/>
    <w:rsid w:val="004F1AAC"/>
    <w:rsid w:val="004F2931"/>
    <w:rsid w:val="004F66E6"/>
    <w:rsid w:val="004F6D8F"/>
    <w:rsid w:val="004F6E94"/>
    <w:rsid w:val="0050020C"/>
    <w:rsid w:val="00500B16"/>
    <w:rsid w:val="00501A12"/>
    <w:rsid w:val="005061F6"/>
    <w:rsid w:val="005124D9"/>
    <w:rsid w:val="00513F4C"/>
    <w:rsid w:val="00515DD5"/>
    <w:rsid w:val="00517051"/>
    <w:rsid w:val="0051717D"/>
    <w:rsid w:val="00523D94"/>
    <w:rsid w:val="0052485A"/>
    <w:rsid w:val="00524BA5"/>
    <w:rsid w:val="00525287"/>
    <w:rsid w:val="005254F5"/>
    <w:rsid w:val="00527CAE"/>
    <w:rsid w:val="00530CE4"/>
    <w:rsid w:val="005348FF"/>
    <w:rsid w:val="00534D72"/>
    <w:rsid w:val="0053614C"/>
    <w:rsid w:val="00537B4D"/>
    <w:rsid w:val="00540995"/>
    <w:rsid w:val="00543883"/>
    <w:rsid w:val="00543B83"/>
    <w:rsid w:val="00544CA7"/>
    <w:rsid w:val="00544E68"/>
    <w:rsid w:val="00547535"/>
    <w:rsid w:val="005502DE"/>
    <w:rsid w:val="00550C76"/>
    <w:rsid w:val="00552A93"/>
    <w:rsid w:val="00553C99"/>
    <w:rsid w:val="00555881"/>
    <w:rsid w:val="00557ACD"/>
    <w:rsid w:val="00567D51"/>
    <w:rsid w:val="005710CD"/>
    <w:rsid w:val="00572F06"/>
    <w:rsid w:val="00575506"/>
    <w:rsid w:val="0057647A"/>
    <w:rsid w:val="00576DAA"/>
    <w:rsid w:val="00581A6B"/>
    <w:rsid w:val="00584762"/>
    <w:rsid w:val="0058556B"/>
    <w:rsid w:val="00587A4B"/>
    <w:rsid w:val="00593415"/>
    <w:rsid w:val="0059682B"/>
    <w:rsid w:val="00596AEF"/>
    <w:rsid w:val="005977B0"/>
    <w:rsid w:val="005A0823"/>
    <w:rsid w:val="005A16BD"/>
    <w:rsid w:val="005A26F9"/>
    <w:rsid w:val="005B1C21"/>
    <w:rsid w:val="005B220B"/>
    <w:rsid w:val="005B3BD2"/>
    <w:rsid w:val="005B5E9C"/>
    <w:rsid w:val="005B7387"/>
    <w:rsid w:val="005B7521"/>
    <w:rsid w:val="005C0A59"/>
    <w:rsid w:val="005C2336"/>
    <w:rsid w:val="005C3BFF"/>
    <w:rsid w:val="005C6AC2"/>
    <w:rsid w:val="005D7F92"/>
    <w:rsid w:val="005E03E9"/>
    <w:rsid w:val="005E1B0D"/>
    <w:rsid w:val="005E1BAD"/>
    <w:rsid w:val="005E2023"/>
    <w:rsid w:val="005E2917"/>
    <w:rsid w:val="005E3B10"/>
    <w:rsid w:val="005E6294"/>
    <w:rsid w:val="005E7C97"/>
    <w:rsid w:val="005F0EA1"/>
    <w:rsid w:val="005F36C3"/>
    <w:rsid w:val="0060147E"/>
    <w:rsid w:val="00601898"/>
    <w:rsid w:val="00605192"/>
    <w:rsid w:val="00605231"/>
    <w:rsid w:val="00606EA0"/>
    <w:rsid w:val="006116E6"/>
    <w:rsid w:val="00611E26"/>
    <w:rsid w:val="0061246B"/>
    <w:rsid w:val="00612CD3"/>
    <w:rsid w:val="00612E30"/>
    <w:rsid w:val="00615987"/>
    <w:rsid w:val="00616517"/>
    <w:rsid w:val="00616B99"/>
    <w:rsid w:val="00617022"/>
    <w:rsid w:val="00617DEC"/>
    <w:rsid w:val="006220B4"/>
    <w:rsid w:val="0062227B"/>
    <w:rsid w:val="0062266B"/>
    <w:rsid w:val="00623872"/>
    <w:rsid w:val="006274F7"/>
    <w:rsid w:val="00627F74"/>
    <w:rsid w:val="006301A1"/>
    <w:rsid w:val="00630C58"/>
    <w:rsid w:val="00636189"/>
    <w:rsid w:val="00640A1B"/>
    <w:rsid w:val="006410E9"/>
    <w:rsid w:val="0064246F"/>
    <w:rsid w:val="006431E8"/>
    <w:rsid w:val="00643EA7"/>
    <w:rsid w:val="0064608D"/>
    <w:rsid w:val="00647BB5"/>
    <w:rsid w:val="00650E40"/>
    <w:rsid w:val="00650EB8"/>
    <w:rsid w:val="00650ED3"/>
    <w:rsid w:val="00650EF5"/>
    <w:rsid w:val="00651126"/>
    <w:rsid w:val="00651365"/>
    <w:rsid w:val="00651685"/>
    <w:rsid w:val="0065286D"/>
    <w:rsid w:val="006539B5"/>
    <w:rsid w:val="00657088"/>
    <w:rsid w:val="00660E5B"/>
    <w:rsid w:val="00666FD9"/>
    <w:rsid w:val="00670081"/>
    <w:rsid w:val="00670F48"/>
    <w:rsid w:val="00672087"/>
    <w:rsid w:val="00672796"/>
    <w:rsid w:val="006746E6"/>
    <w:rsid w:val="00676300"/>
    <w:rsid w:val="006763C9"/>
    <w:rsid w:val="00680F1E"/>
    <w:rsid w:val="0068156D"/>
    <w:rsid w:val="00683252"/>
    <w:rsid w:val="006855EC"/>
    <w:rsid w:val="006857DD"/>
    <w:rsid w:val="00693649"/>
    <w:rsid w:val="006937B0"/>
    <w:rsid w:val="00693F52"/>
    <w:rsid w:val="00694F69"/>
    <w:rsid w:val="006960AB"/>
    <w:rsid w:val="00696B3A"/>
    <w:rsid w:val="00697CF1"/>
    <w:rsid w:val="00697E63"/>
    <w:rsid w:val="006A179D"/>
    <w:rsid w:val="006A23E2"/>
    <w:rsid w:val="006A2FA1"/>
    <w:rsid w:val="006A33BF"/>
    <w:rsid w:val="006A3D4E"/>
    <w:rsid w:val="006A6FC7"/>
    <w:rsid w:val="006B1CA7"/>
    <w:rsid w:val="006B34AF"/>
    <w:rsid w:val="006B3C63"/>
    <w:rsid w:val="006B3DD1"/>
    <w:rsid w:val="006B5F8C"/>
    <w:rsid w:val="006B608D"/>
    <w:rsid w:val="006B7393"/>
    <w:rsid w:val="006B7FB1"/>
    <w:rsid w:val="006C1E2F"/>
    <w:rsid w:val="006C2296"/>
    <w:rsid w:val="006C35AF"/>
    <w:rsid w:val="006C5F4F"/>
    <w:rsid w:val="006C7459"/>
    <w:rsid w:val="006C7AC4"/>
    <w:rsid w:val="006D2C5A"/>
    <w:rsid w:val="006D660D"/>
    <w:rsid w:val="006D6F4A"/>
    <w:rsid w:val="006E0352"/>
    <w:rsid w:val="006E0C94"/>
    <w:rsid w:val="006E1328"/>
    <w:rsid w:val="006E2713"/>
    <w:rsid w:val="006E47CB"/>
    <w:rsid w:val="006F0FA7"/>
    <w:rsid w:val="006F2694"/>
    <w:rsid w:val="006F344A"/>
    <w:rsid w:val="006F363E"/>
    <w:rsid w:val="006F38B5"/>
    <w:rsid w:val="006F576C"/>
    <w:rsid w:val="006F5F4C"/>
    <w:rsid w:val="006F6207"/>
    <w:rsid w:val="006F6FBB"/>
    <w:rsid w:val="00700EB9"/>
    <w:rsid w:val="007027F6"/>
    <w:rsid w:val="00703F8F"/>
    <w:rsid w:val="0070490C"/>
    <w:rsid w:val="00704C35"/>
    <w:rsid w:val="007066DF"/>
    <w:rsid w:val="00707C74"/>
    <w:rsid w:val="0071019B"/>
    <w:rsid w:val="00710C91"/>
    <w:rsid w:val="00712493"/>
    <w:rsid w:val="00712919"/>
    <w:rsid w:val="00712A04"/>
    <w:rsid w:val="00712E5D"/>
    <w:rsid w:val="00714276"/>
    <w:rsid w:val="0071575B"/>
    <w:rsid w:val="00715C5A"/>
    <w:rsid w:val="00717134"/>
    <w:rsid w:val="00721CD8"/>
    <w:rsid w:val="00724028"/>
    <w:rsid w:val="0073046F"/>
    <w:rsid w:val="00732512"/>
    <w:rsid w:val="00732654"/>
    <w:rsid w:val="007353A6"/>
    <w:rsid w:val="00735AC8"/>
    <w:rsid w:val="007367FE"/>
    <w:rsid w:val="00741B1D"/>
    <w:rsid w:val="00742D3C"/>
    <w:rsid w:val="007459EA"/>
    <w:rsid w:val="00751A7A"/>
    <w:rsid w:val="0075253E"/>
    <w:rsid w:val="00752847"/>
    <w:rsid w:val="00753C89"/>
    <w:rsid w:val="00753DEC"/>
    <w:rsid w:val="007569B1"/>
    <w:rsid w:val="0075712A"/>
    <w:rsid w:val="00760127"/>
    <w:rsid w:val="007610FB"/>
    <w:rsid w:val="00761845"/>
    <w:rsid w:val="007622B5"/>
    <w:rsid w:val="00764B8E"/>
    <w:rsid w:val="00767EC9"/>
    <w:rsid w:val="007712A2"/>
    <w:rsid w:val="007726E7"/>
    <w:rsid w:val="007754C0"/>
    <w:rsid w:val="00781688"/>
    <w:rsid w:val="007831F7"/>
    <w:rsid w:val="00783C0F"/>
    <w:rsid w:val="00784134"/>
    <w:rsid w:val="0078543B"/>
    <w:rsid w:val="00785E1D"/>
    <w:rsid w:val="0078615C"/>
    <w:rsid w:val="007862BC"/>
    <w:rsid w:val="0079021B"/>
    <w:rsid w:val="0079132E"/>
    <w:rsid w:val="00791CC8"/>
    <w:rsid w:val="0079210E"/>
    <w:rsid w:val="0079309A"/>
    <w:rsid w:val="00793A50"/>
    <w:rsid w:val="00795328"/>
    <w:rsid w:val="00795B17"/>
    <w:rsid w:val="0079639C"/>
    <w:rsid w:val="00797A0C"/>
    <w:rsid w:val="007A0F25"/>
    <w:rsid w:val="007A18A7"/>
    <w:rsid w:val="007A202B"/>
    <w:rsid w:val="007A3BA6"/>
    <w:rsid w:val="007A3DF0"/>
    <w:rsid w:val="007A40A1"/>
    <w:rsid w:val="007A636D"/>
    <w:rsid w:val="007A77FB"/>
    <w:rsid w:val="007B0730"/>
    <w:rsid w:val="007B0965"/>
    <w:rsid w:val="007B1C57"/>
    <w:rsid w:val="007B2549"/>
    <w:rsid w:val="007B3D97"/>
    <w:rsid w:val="007B7F50"/>
    <w:rsid w:val="007C036F"/>
    <w:rsid w:val="007C2083"/>
    <w:rsid w:val="007C5048"/>
    <w:rsid w:val="007C5915"/>
    <w:rsid w:val="007C5FA3"/>
    <w:rsid w:val="007D152E"/>
    <w:rsid w:val="007D57B7"/>
    <w:rsid w:val="007D5834"/>
    <w:rsid w:val="007D60F9"/>
    <w:rsid w:val="007D6EB3"/>
    <w:rsid w:val="007D713E"/>
    <w:rsid w:val="007E13E1"/>
    <w:rsid w:val="007E1A96"/>
    <w:rsid w:val="007E211E"/>
    <w:rsid w:val="007E3BD4"/>
    <w:rsid w:val="007E49E7"/>
    <w:rsid w:val="007E4D31"/>
    <w:rsid w:val="007E5D4A"/>
    <w:rsid w:val="007F0A39"/>
    <w:rsid w:val="007F0AAE"/>
    <w:rsid w:val="007F0F4E"/>
    <w:rsid w:val="007F0FBB"/>
    <w:rsid w:val="007F2583"/>
    <w:rsid w:val="007F2B5D"/>
    <w:rsid w:val="007F3E88"/>
    <w:rsid w:val="007F4B51"/>
    <w:rsid w:val="007F5613"/>
    <w:rsid w:val="007F6B7F"/>
    <w:rsid w:val="00801D61"/>
    <w:rsid w:val="00803E7A"/>
    <w:rsid w:val="0080759B"/>
    <w:rsid w:val="00814762"/>
    <w:rsid w:val="00816CA3"/>
    <w:rsid w:val="00817CAE"/>
    <w:rsid w:val="00820230"/>
    <w:rsid w:val="00820996"/>
    <w:rsid w:val="00821BDB"/>
    <w:rsid w:val="0082385E"/>
    <w:rsid w:val="00826D95"/>
    <w:rsid w:val="0083173B"/>
    <w:rsid w:val="00834FC2"/>
    <w:rsid w:val="0084019E"/>
    <w:rsid w:val="00840EE0"/>
    <w:rsid w:val="00841222"/>
    <w:rsid w:val="00843493"/>
    <w:rsid w:val="00843560"/>
    <w:rsid w:val="008441B8"/>
    <w:rsid w:val="00844412"/>
    <w:rsid w:val="00844FA3"/>
    <w:rsid w:val="00847701"/>
    <w:rsid w:val="00847713"/>
    <w:rsid w:val="00847ED8"/>
    <w:rsid w:val="0085208D"/>
    <w:rsid w:val="008571A6"/>
    <w:rsid w:val="00862394"/>
    <w:rsid w:val="00863C72"/>
    <w:rsid w:val="00863CC4"/>
    <w:rsid w:val="008641FB"/>
    <w:rsid w:val="00866A20"/>
    <w:rsid w:val="00867339"/>
    <w:rsid w:val="00867916"/>
    <w:rsid w:val="008721CE"/>
    <w:rsid w:val="00873E6C"/>
    <w:rsid w:val="00874103"/>
    <w:rsid w:val="00874CF5"/>
    <w:rsid w:val="008765C9"/>
    <w:rsid w:val="00877516"/>
    <w:rsid w:val="00886E56"/>
    <w:rsid w:val="008872A2"/>
    <w:rsid w:val="00887EA5"/>
    <w:rsid w:val="00891301"/>
    <w:rsid w:val="008915E7"/>
    <w:rsid w:val="00896D9C"/>
    <w:rsid w:val="00897E96"/>
    <w:rsid w:val="008A011D"/>
    <w:rsid w:val="008A030B"/>
    <w:rsid w:val="008A0BE3"/>
    <w:rsid w:val="008A1153"/>
    <w:rsid w:val="008A2827"/>
    <w:rsid w:val="008A43C0"/>
    <w:rsid w:val="008A513C"/>
    <w:rsid w:val="008B148D"/>
    <w:rsid w:val="008B15D4"/>
    <w:rsid w:val="008B2DE8"/>
    <w:rsid w:val="008B33EC"/>
    <w:rsid w:val="008B6F32"/>
    <w:rsid w:val="008B78A5"/>
    <w:rsid w:val="008C1E7E"/>
    <w:rsid w:val="008C5B2E"/>
    <w:rsid w:val="008C5E47"/>
    <w:rsid w:val="008C6CD9"/>
    <w:rsid w:val="008C7BA6"/>
    <w:rsid w:val="008D1172"/>
    <w:rsid w:val="008D17D8"/>
    <w:rsid w:val="008D1D63"/>
    <w:rsid w:val="008D3093"/>
    <w:rsid w:val="008D5D8E"/>
    <w:rsid w:val="008E07AC"/>
    <w:rsid w:val="008E161A"/>
    <w:rsid w:val="008E2575"/>
    <w:rsid w:val="008E294B"/>
    <w:rsid w:val="008E47A8"/>
    <w:rsid w:val="008E498E"/>
    <w:rsid w:val="008F048F"/>
    <w:rsid w:val="008F2795"/>
    <w:rsid w:val="009023EE"/>
    <w:rsid w:val="00904410"/>
    <w:rsid w:val="00906123"/>
    <w:rsid w:val="00910EF5"/>
    <w:rsid w:val="00911170"/>
    <w:rsid w:val="00912C14"/>
    <w:rsid w:val="0091392C"/>
    <w:rsid w:val="00914F46"/>
    <w:rsid w:val="00914FA9"/>
    <w:rsid w:val="009153D0"/>
    <w:rsid w:val="00916137"/>
    <w:rsid w:val="00917148"/>
    <w:rsid w:val="00917C90"/>
    <w:rsid w:val="0092122E"/>
    <w:rsid w:val="009213E4"/>
    <w:rsid w:val="00924392"/>
    <w:rsid w:val="00924BC2"/>
    <w:rsid w:val="00924D24"/>
    <w:rsid w:val="00925563"/>
    <w:rsid w:val="009267B0"/>
    <w:rsid w:val="00927185"/>
    <w:rsid w:val="0093006F"/>
    <w:rsid w:val="00930C3E"/>
    <w:rsid w:val="009324B6"/>
    <w:rsid w:val="00933CA9"/>
    <w:rsid w:val="00933CFA"/>
    <w:rsid w:val="009341E9"/>
    <w:rsid w:val="009367E6"/>
    <w:rsid w:val="00936CB7"/>
    <w:rsid w:val="0094237B"/>
    <w:rsid w:val="0094295B"/>
    <w:rsid w:val="009437DF"/>
    <w:rsid w:val="00945E46"/>
    <w:rsid w:val="00945E8F"/>
    <w:rsid w:val="009464D6"/>
    <w:rsid w:val="00946BFE"/>
    <w:rsid w:val="00946D4A"/>
    <w:rsid w:val="00951160"/>
    <w:rsid w:val="00954A0C"/>
    <w:rsid w:val="00954A8A"/>
    <w:rsid w:val="00955AEE"/>
    <w:rsid w:val="00955D91"/>
    <w:rsid w:val="00961DFD"/>
    <w:rsid w:val="009638C5"/>
    <w:rsid w:val="0096417B"/>
    <w:rsid w:val="0096549F"/>
    <w:rsid w:val="009671BE"/>
    <w:rsid w:val="00970B92"/>
    <w:rsid w:val="0097121A"/>
    <w:rsid w:val="00971860"/>
    <w:rsid w:val="009722ED"/>
    <w:rsid w:val="009723C7"/>
    <w:rsid w:val="00972574"/>
    <w:rsid w:val="00972685"/>
    <w:rsid w:val="009729D2"/>
    <w:rsid w:val="00974E85"/>
    <w:rsid w:val="00975D29"/>
    <w:rsid w:val="0097647E"/>
    <w:rsid w:val="00977984"/>
    <w:rsid w:val="009836E3"/>
    <w:rsid w:val="009853BD"/>
    <w:rsid w:val="00987A1D"/>
    <w:rsid w:val="009911C2"/>
    <w:rsid w:val="00994A23"/>
    <w:rsid w:val="00995007"/>
    <w:rsid w:val="009958A9"/>
    <w:rsid w:val="00995F31"/>
    <w:rsid w:val="009A1DDC"/>
    <w:rsid w:val="009A3DF2"/>
    <w:rsid w:val="009A44C3"/>
    <w:rsid w:val="009A5F48"/>
    <w:rsid w:val="009B1CA5"/>
    <w:rsid w:val="009B3CC8"/>
    <w:rsid w:val="009B4010"/>
    <w:rsid w:val="009B448C"/>
    <w:rsid w:val="009B5236"/>
    <w:rsid w:val="009B63E2"/>
    <w:rsid w:val="009B7161"/>
    <w:rsid w:val="009B7E93"/>
    <w:rsid w:val="009C1181"/>
    <w:rsid w:val="009C31D0"/>
    <w:rsid w:val="009C43FB"/>
    <w:rsid w:val="009C6FB2"/>
    <w:rsid w:val="009D51A5"/>
    <w:rsid w:val="009D6170"/>
    <w:rsid w:val="009D6A45"/>
    <w:rsid w:val="009E0621"/>
    <w:rsid w:val="009E13F2"/>
    <w:rsid w:val="009E313E"/>
    <w:rsid w:val="009E3570"/>
    <w:rsid w:val="009E6579"/>
    <w:rsid w:val="009E6D18"/>
    <w:rsid w:val="009E6EC1"/>
    <w:rsid w:val="009E6EC9"/>
    <w:rsid w:val="009F10E3"/>
    <w:rsid w:val="009F1222"/>
    <w:rsid w:val="009F1713"/>
    <w:rsid w:val="009F4E69"/>
    <w:rsid w:val="009F4EF6"/>
    <w:rsid w:val="009F57D9"/>
    <w:rsid w:val="009F5BD0"/>
    <w:rsid w:val="009F6F2D"/>
    <w:rsid w:val="00A033B7"/>
    <w:rsid w:val="00A061B9"/>
    <w:rsid w:val="00A07505"/>
    <w:rsid w:val="00A113AE"/>
    <w:rsid w:val="00A1150B"/>
    <w:rsid w:val="00A11546"/>
    <w:rsid w:val="00A1176C"/>
    <w:rsid w:val="00A11F99"/>
    <w:rsid w:val="00A1231F"/>
    <w:rsid w:val="00A1348E"/>
    <w:rsid w:val="00A153E2"/>
    <w:rsid w:val="00A16D5B"/>
    <w:rsid w:val="00A206A1"/>
    <w:rsid w:val="00A23CD5"/>
    <w:rsid w:val="00A250BB"/>
    <w:rsid w:val="00A26F88"/>
    <w:rsid w:val="00A306D0"/>
    <w:rsid w:val="00A30A8D"/>
    <w:rsid w:val="00A33532"/>
    <w:rsid w:val="00A349F0"/>
    <w:rsid w:val="00A34D44"/>
    <w:rsid w:val="00A35DF4"/>
    <w:rsid w:val="00A3694A"/>
    <w:rsid w:val="00A36964"/>
    <w:rsid w:val="00A440B3"/>
    <w:rsid w:val="00A46755"/>
    <w:rsid w:val="00A46E66"/>
    <w:rsid w:val="00A5025B"/>
    <w:rsid w:val="00A5092D"/>
    <w:rsid w:val="00A51BCA"/>
    <w:rsid w:val="00A520B8"/>
    <w:rsid w:val="00A53465"/>
    <w:rsid w:val="00A53671"/>
    <w:rsid w:val="00A551EA"/>
    <w:rsid w:val="00A56335"/>
    <w:rsid w:val="00A57170"/>
    <w:rsid w:val="00A57E5D"/>
    <w:rsid w:val="00A610CB"/>
    <w:rsid w:val="00A6159D"/>
    <w:rsid w:val="00A62248"/>
    <w:rsid w:val="00A641A7"/>
    <w:rsid w:val="00A649AE"/>
    <w:rsid w:val="00A65908"/>
    <w:rsid w:val="00A65B1D"/>
    <w:rsid w:val="00A673A5"/>
    <w:rsid w:val="00A67D55"/>
    <w:rsid w:val="00A7081D"/>
    <w:rsid w:val="00A72B9C"/>
    <w:rsid w:val="00A747D9"/>
    <w:rsid w:val="00A766D6"/>
    <w:rsid w:val="00A77927"/>
    <w:rsid w:val="00A8079C"/>
    <w:rsid w:val="00A828B7"/>
    <w:rsid w:val="00A85E69"/>
    <w:rsid w:val="00A85FF7"/>
    <w:rsid w:val="00A86434"/>
    <w:rsid w:val="00A87020"/>
    <w:rsid w:val="00A874D3"/>
    <w:rsid w:val="00A903B3"/>
    <w:rsid w:val="00A90583"/>
    <w:rsid w:val="00A91055"/>
    <w:rsid w:val="00A93264"/>
    <w:rsid w:val="00A939C9"/>
    <w:rsid w:val="00A94055"/>
    <w:rsid w:val="00A9598A"/>
    <w:rsid w:val="00AA2135"/>
    <w:rsid w:val="00AA4DCD"/>
    <w:rsid w:val="00AA5C0F"/>
    <w:rsid w:val="00AA7320"/>
    <w:rsid w:val="00AA7885"/>
    <w:rsid w:val="00AA796D"/>
    <w:rsid w:val="00AB2BE4"/>
    <w:rsid w:val="00AB41C4"/>
    <w:rsid w:val="00AB7245"/>
    <w:rsid w:val="00AC1DC7"/>
    <w:rsid w:val="00AC2474"/>
    <w:rsid w:val="00AC364D"/>
    <w:rsid w:val="00AD0F9B"/>
    <w:rsid w:val="00AD682D"/>
    <w:rsid w:val="00AD6CCE"/>
    <w:rsid w:val="00AE2B8E"/>
    <w:rsid w:val="00AE5265"/>
    <w:rsid w:val="00AE5576"/>
    <w:rsid w:val="00AF162C"/>
    <w:rsid w:val="00AF1866"/>
    <w:rsid w:val="00AF29A5"/>
    <w:rsid w:val="00AF42F5"/>
    <w:rsid w:val="00AF54EC"/>
    <w:rsid w:val="00AF5554"/>
    <w:rsid w:val="00AF5D4C"/>
    <w:rsid w:val="00AF5DED"/>
    <w:rsid w:val="00AF62B9"/>
    <w:rsid w:val="00B00444"/>
    <w:rsid w:val="00B019B0"/>
    <w:rsid w:val="00B02D64"/>
    <w:rsid w:val="00B03866"/>
    <w:rsid w:val="00B03C88"/>
    <w:rsid w:val="00B04CFC"/>
    <w:rsid w:val="00B07CC0"/>
    <w:rsid w:val="00B102FE"/>
    <w:rsid w:val="00B1164F"/>
    <w:rsid w:val="00B11ABA"/>
    <w:rsid w:val="00B1397F"/>
    <w:rsid w:val="00B22B85"/>
    <w:rsid w:val="00B22C54"/>
    <w:rsid w:val="00B231C8"/>
    <w:rsid w:val="00B23C97"/>
    <w:rsid w:val="00B23D78"/>
    <w:rsid w:val="00B269B7"/>
    <w:rsid w:val="00B2728D"/>
    <w:rsid w:val="00B31F8D"/>
    <w:rsid w:val="00B3271C"/>
    <w:rsid w:val="00B34F88"/>
    <w:rsid w:val="00B41841"/>
    <w:rsid w:val="00B42284"/>
    <w:rsid w:val="00B45F13"/>
    <w:rsid w:val="00B50C23"/>
    <w:rsid w:val="00B51DBA"/>
    <w:rsid w:val="00B57476"/>
    <w:rsid w:val="00B57D2F"/>
    <w:rsid w:val="00B57DE5"/>
    <w:rsid w:val="00B60769"/>
    <w:rsid w:val="00B62B58"/>
    <w:rsid w:val="00B67190"/>
    <w:rsid w:val="00B67EA0"/>
    <w:rsid w:val="00B708B0"/>
    <w:rsid w:val="00B709C3"/>
    <w:rsid w:val="00B7185B"/>
    <w:rsid w:val="00B72190"/>
    <w:rsid w:val="00B73219"/>
    <w:rsid w:val="00B73552"/>
    <w:rsid w:val="00B735CD"/>
    <w:rsid w:val="00B756BF"/>
    <w:rsid w:val="00B77E54"/>
    <w:rsid w:val="00B81560"/>
    <w:rsid w:val="00B8334D"/>
    <w:rsid w:val="00B85391"/>
    <w:rsid w:val="00B858A3"/>
    <w:rsid w:val="00B9112D"/>
    <w:rsid w:val="00B913D9"/>
    <w:rsid w:val="00B919DF"/>
    <w:rsid w:val="00B91B75"/>
    <w:rsid w:val="00B94D42"/>
    <w:rsid w:val="00B95B0F"/>
    <w:rsid w:val="00B9606F"/>
    <w:rsid w:val="00BA3763"/>
    <w:rsid w:val="00BA4265"/>
    <w:rsid w:val="00BA5D5D"/>
    <w:rsid w:val="00BA5DC9"/>
    <w:rsid w:val="00BB0937"/>
    <w:rsid w:val="00BB1A41"/>
    <w:rsid w:val="00BB4188"/>
    <w:rsid w:val="00BB4819"/>
    <w:rsid w:val="00BB5E2C"/>
    <w:rsid w:val="00BB5F5F"/>
    <w:rsid w:val="00BC0C63"/>
    <w:rsid w:val="00BC3B61"/>
    <w:rsid w:val="00BC3C99"/>
    <w:rsid w:val="00BC48D4"/>
    <w:rsid w:val="00BC5528"/>
    <w:rsid w:val="00BC59D5"/>
    <w:rsid w:val="00BC7A0C"/>
    <w:rsid w:val="00BD1E57"/>
    <w:rsid w:val="00BD232D"/>
    <w:rsid w:val="00BD3D45"/>
    <w:rsid w:val="00BD4E0B"/>
    <w:rsid w:val="00BD4FB4"/>
    <w:rsid w:val="00BD52B9"/>
    <w:rsid w:val="00BD6E9C"/>
    <w:rsid w:val="00BD6F6F"/>
    <w:rsid w:val="00BE0BD7"/>
    <w:rsid w:val="00BE3037"/>
    <w:rsid w:val="00BE3328"/>
    <w:rsid w:val="00BE3BAA"/>
    <w:rsid w:val="00BE3E6D"/>
    <w:rsid w:val="00BE3F1B"/>
    <w:rsid w:val="00BE4174"/>
    <w:rsid w:val="00BE60C9"/>
    <w:rsid w:val="00BE78E9"/>
    <w:rsid w:val="00BF210A"/>
    <w:rsid w:val="00BF39A3"/>
    <w:rsid w:val="00BF567D"/>
    <w:rsid w:val="00BF7B0B"/>
    <w:rsid w:val="00C001AC"/>
    <w:rsid w:val="00C019C6"/>
    <w:rsid w:val="00C0566D"/>
    <w:rsid w:val="00C06A53"/>
    <w:rsid w:val="00C076DC"/>
    <w:rsid w:val="00C07749"/>
    <w:rsid w:val="00C077B0"/>
    <w:rsid w:val="00C1021E"/>
    <w:rsid w:val="00C12256"/>
    <w:rsid w:val="00C12E2F"/>
    <w:rsid w:val="00C14611"/>
    <w:rsid w:val="00C1692E"/>
    <w:rsid w:val="00C17A8B"/>
    <w:rsid w:val="00C22ED0"/>
    <w:rsid w:val="00C23BD5"/>
    <w:rsid w:val="00C24CE7"/>
    <w:rsid w:val="00C25227"/>
    <w:rsid w:val="00C2651B"/>
    <w:rsid w:val="00C31D11"/>
    <w:rsid w:val="00C33652"/>
    <w:rsid w:val="00C35133"/>
    <w:rsid w:val="00C43E57"/>
    <w:rsid w:val="00C447B3"/>
    <w:rsid w:val="00C45091"/>
    <w:rsid w:val="00C462E2"/>
    <w:rsid w:val="00C47586"/>
    <w:rsid w:val="00C5170B"/>
    <w:rsid w:val="00C52CCA"/>
    <w:rsid w:val="00C5414F"/>
    <w:rsid w:val="00C56D70"/>
    <w:rsid w:val="00C56E92"/>
    <w:rsid w:val="00C61551"/>
    <w:rsid w:val="00C623D5"/>
    <w:rsid w:val="00C62E21"/>
    <w:rsid w:val="00C62F73"/>
    <w:rsid w:val="00C64459"/>
    <w:rsid w:val="00C66FDA"/>
    <w:rsid w:val="00C70FEE"/>
    <w:rsid w:val="00C72851"/>
    <w:rsid w:val="00C74643"/>
    <w:rsid w:val="00C7580F"/>
    <w:rsid w:val="00C75B3F"/>
    <w:rsid w:val="00C76797"/>
    <w:rsid w:val="00C81031"/>
    <w:rsid w:val="00C81CEC"/>
    <w:rsid w:val="00C82360"/>
    <w:rsid w:val="00C85998"/>
    <w:rsid w:val="00C905E7"/>
    <w:rsid w:val="00C9104B"/>
    <w:rsid w:val="00C91173"/>
    <w:rsid w:val="00C9356F"/>
    <w:rsid w:val="00C95A64"/>
    <w:rsid w:val="00C962A3"/>
    <w:rsid w:val="00C97F5A"/>
    <w:rsid w:val="00CA01AE"/>
    <w:rsid w:val="00CA02BC"/>
    <w:rsid w:val="00CA085B"/>
    <w:rsid w:val="00CA30BD"/>
    <w:rsid w:val="00CA4305"/>
    <w:rsid w:val="00CA4347"/>
    <w:rsid w:val="00CA49B9"/>
    <w:rsid w:val="00CA4E58"/>
    <w:rsid w:val="00CB0949"/>
    <w:rsid w:val="00CB21B6"/>
    <w:rsid w:val="00CB24BD"/>
    <w:rsid w:val="00CB736F"/>
    <w:rsid w:val="00CB7AF4"/>
    <w:rsid w:val="00CC14F3"/>
    <w:rsid w:val="00CC254E"/>
    <w:rsid w:val="00CC58EB"/>
    <w:rsid w:val="00CC67DB"/>
    <w:rsid w:val="00CC6F08"/>
    <w:rsid w:val="00CD0693"/>
    <w:rsid w:val="00CD2109"/>
    <w:rsid w:val="00CD2647"/>
    <w:rsid w:val="00CD342A"/>
    <w:rsid w:val="00CD5CBC"/>
    <w:rsid w:val="00CD75BA"/>
    <w:rsid w:val="00CE145C"/>
    <w:rsid w:val="00CE1772"/>
    <w:rsid w:val="00CE3CA9"/>
    <w:rsid w:val="00CE7DCC"/>
    <w:rsid w:val="00CF35C5"/>
    <w:rsid w:val="00CF3A91"/>
    <w:rsid w:val="00CF619C"/>
    <w:rsid w:val="00D00E55"/>
    <w:rsid w:val="00D017DC"/>
    <w:rsid w:val="00D0574F"/>
    <w:rsid w:val="00D074F4"/>
    <w:rsid w:val="00D101E0"/>
    <w:rsid w:val="00D11C56"/>
    <w:rsid w:val="00D12E46"/>
    <w:rsid w:val="00D150CE"/>
    <w:rsid w:val="00D173DB"/>
    <w:rsid w:val="00D22A1A"/>
    <w:rsid w:val="00D23465"/>
    <w:rsid w:val="00D24DBF"/>
    <w:rsid w:val="00D25A11"/>
    <w:rsid w:val="00D26C14"/>
    <w:rsid w:val="00D319DE"/>
    <w:rsid w:val="00D3307E"/>
    <w:rsid w:val="00D34016"/>
    <w:rsid w:val="00D36F67"/>
    <w:rsid w:val="00D37C87"/>
    <w:rsid w:val="00D42D9E"/>
    <w:rsid w:val="00D430C3"/>
    <w:rsid w:val="00D4372B"/>
    <w:rsid w:val="00D4376E"/>
    <w:rsid w:val="00D443CA"/>
    <w:rsid w:val="00D44F8D"/>
    <w:rsid w:val="00D47786"/>
    <w:rsid w:val="00D47CB4"/>
    <w:rsid w:val="00D52478"/>
    <w:rsid w:val="00D608FF"/>
    <w:rsid w:val="00D6091B"/>
    <w:rsid w:val="00D63C01"/>
    <w:rsid w:val="00D6456F"/>
    <w:rsid w:val="00D645E5"/>
    <w:rsid w:val="00D64F85"/>
    <w:rsid w:val="00D65A4F"/>
    <w:rsid w:val="00D70305"/>
    <w:rsid w:val="00D70C68"/>
    <w:rsid w:val="00D71FFF"/>
    <w:rsid w:val="00D7569D"/>
    <w:rsid w:val="00D75DA3"/>
    <w:rsid w:val="00D7643F"/>
    <w:rsid w:val="00D77A9E"/>
    <w:rsid w:val="00D804D1"/>
    <w:rsid w:val="00D834D6"/>
    <w:rsid w:val="00D83855"/>
    <w:rsid w:val="00D839C3"/>
    <w:rsid w:val="00D863C3"/>
    <w:rsid w:val="00D90D23"/>
    <w:rsid w:val="00D91A11"/>
    <w:rsid w:val="00D91FA0"/>
    <w:rsid w:val="00D93793"/>
    <w:rsid w:val="00D93C8E"/>
    <w:rsid w:val="00D9596D"/>
    <w:rsid w:val="00D95B78"/>
    <w:rsid w:val="00D95C31"/>
    <w:rsid w:val="00D96F4E"/>
    <w:rsid w:val="00D9786C"/>
    <w:rsid w:val="00DA10D1"/>
    <w:rsid w:val="00DA250A"/>
    <w:rsid w:val="00DA5C4D"/>
    <w:rsid w:val="00DA61FC"/>
    <w:rsid w:val="00DB12A6"/>
    <w:rsid w:val="00DB192A"/>
    <w:rsid w:val="00DB3C0F"/>
    <w:rsid w:val="00DB4DD7"/>
    <w:rsid w:val="00DB69AE"/>
    <w:rsid w:val="00DB706D"/>
    <w:rsid w:val="00DB77E8"/>
    <w:rsid w:val="00DC19DB"/>
    <w:rsid w:val="00DC1F36"/>
    <w:rsid w:val="00DC214A"/>
    <w:rsid w:val="00DC3C31"/>
    <w:rsid w:val="00DC44E9"/>
    <w:rsid w:val="00DC4941"/>
    <w:rsid w:val="00DC4A3F"/>
    <w:rsid w:val="00DC4DF9"/>
    <w:rsid w:val="00DC5C64"/>
    <w:rsid w:val="00DD0906"/>
    <w:rsid w:val="00DD0DA3"/>
    <w:rsid w:val="00DD3D3F"/>
    <w:rsid w:val="00DD4033"/>
    <w:rsid w:val="00DD646C"/>
    <w:rsid w:val="00DE0128"/>
    <w:rsid w:val="00DE0A69"/>
    <w:rsid w:val="00DE0EAA"/>
    <w:rsid w:val="00DE1EA8"/>
    <w:rsid w:val="00DE253A"/>
    <w:rsid w:val="00DE2664"/>
    <w:rsid w:val="00DE38EA"/>
    <w:rsid w:val="00DE541F"/>
    <w:rsid w:val="00DE7689"/>
    <w:rsid w:val="00DF03A8"/>
    <w:rsid w:val="00DF13D0"/>
    <w:rsid w:val="00DF2078"/>
    <w:rsid w:val="00DF44F4"/>
    <w:rsid w:val="00DF6778"/>
    <w:rsid w:val="00E042CF"/>
    <w:rsid w:val="00E14961"/>
    <w:rsid w:val="00E14AB8"/>
    <w:rsid w:val="00E151A5"/>
    <w:rsid w:val="00E17E45"/>
    <w:rsid w:val="00E214D0"/>
    <w:rsid w:val="00E248C5"/>
    <w:rsid w:val="00E266AA"/>
    <w:rsid w:val="00E26EE0"/>
    <w:rsid w:val="00E26F2A"/>
    <w:rsid w:val="00E35197"/>
    <w:rsid w:val="00E40A8E"/>
    <w:rsid w:val="00E444AD"/>
    <w:rsid w:val="00E4548D"/>
    <w:rsid w:val="00E47A27"/>
    <w:rsid w:val="00E51416"/>
    <w:rsid w:val="00E53214"/>
    <w:rsid w:val="00E5337C"/>
    <w:rsid w:val="00E55260"/>
    <w:rsid w:val="00E55535"/>
    <w:rsid w:val="00E5597E"/>
    <w:rsid w:val="00E566B4"/>
    <w:rsid w:val="00E60674"/>
    <w:rsid w:val="00E65C63"/>
    <w:rsid w:val="00E6711A"/>
    <w:rsid w:val="00E71B63"/>
    <w:rsid w:val="00E71E54"/>
    <w:rsid w:val="00E7222B"/>
    <w:rsid w:val="00E76FF5"/>
    <w:rsid w:val="00E77976"/>
    <w:rsid w:val="00E77A58"/>
    <w:rsid w:val="00E77E5A"/>
    <w:rsid w:val="00E82413"/>
    <w:rsid w:val="00E8501F"/>
    <w:rsid w:val="00E87A32"/>
    <w:rsid w:val="00E87CBD"/>
    <w:rsid w:val="00E9127C"/>
    <w:rsid w:val="00E91793"/>
    <w:rsid w:val="00E919E6"/>
    <w:rsid w:val="00E92917"/>
    <w:rsid w:val="00E9784A"/>
    <w:rsid w:val="00EA14BD"/>
    <w:rsid w:val="00EA1B43"/>
    <w:rsid w:val="00EA27C5"/>
    <w:rsid w:val="00EA57E5"/>
    <w:rsid w:val="00EA75AE"/>
    <w:rsid w:val="00EB16B9"/>
    <w:rsid w:val="00EB375D"/>
    <w:rsid w:val="00EB4D52"/>
    <w:rsid w:val="00EB6607"/>
    <w:rsid w:val="00EC0B85"/>
    <w:rsid w:val="00EC0C4B"/>
    <w:rsid w:val="00EC1115"/>
    <w:rsid w:val="00EC2A16"/>
    <w:rsid w:val="00EC3100"/>
    <w:rsid w:val="00EC3C4F"/>
    <w:rsid w:val="00EC6EE8"/>
    <w:rsid w:val="00ED2CEF"/>
    <w:rsid w:val="00ED2E67"/>
    <w:rsid w:val="00ED3693"/>
    <w:rsid w:val="00ED3F9E"/>
    <w:rsid w:val="00ED4299"/>
    <w:rsid w:val="00ED4F08"/>
    <w:rsid w:val="00EE12F7"/>
    <w:rsid w:val="00EE13EC"/>
    <w:rsid w:val="00EE7C1B"/>
    <w:rsid w:val="00EE7F5C"/>
    <w:rsid w:val="00EF0599"/>
    <w:rsid w:val="00EF14E1"/>
    <w:rsid w:val="00EF224A"/>
    <w:rsid w:val="00EF299A"/>
    <w:rsid w:val="00EF306F"/>
    <w:rsid w:val="00EF48DC"/>
    <w:rsid w:val="00EF4C94"/>
    <w:rsid w:val="00EF4E39"/>
    <w:rsid w:val="00EF519D"/>
    <w:rsid w:val="00EF63B5"/>
    <w:rsid w:val="00EF6443"/>
    <w:rsid w:val="00EF6F1C"/>
    <w:rsid w:val="00EF7955"/>
    <w:rsid w:val="00EF7BFF"/>
    <w:rsid w:val="00EF7EEA"/>
    <w:rsid w:val="00F00B29"/>
    <w:rsid w:val="00F017DC"/>
    <w:rsid w:val="00F01A9B"/>
    <w:rsid w:val="00F05DA4"/>
    <w:rsid w:val="00F071AE"/>
    <w:rsid w:val="00F109C4"/>
    <w:rsid w:val="00F12990"/>
    <w:rsid w:val="00F12EAF"/>
    <w:rsid w:val="00F13AAD"/>
    <w:rsid w:val="00F14555"/>
    <w:rsid w:val="00F15592"/>
    <w:rsid w:val="00F200F7"/>
    <w:rsid w:val="00F20899"/>
    <w:rsid w:val="00F22E07"/>
    <w:rsid w:val="00F24E98"/>
    <w:rsid w:val="00F25377"/>
    <w:rsid w:val="00F25D6F"/>
    <w:rsid w:val="00F26FC1"/>
    <w:rsid w:val="00F2733F"/>
    <w:rsid w:val="00F314D4"/>
    <w:rsid w:val="00F31976"/>
    <w:rsid w:val="00F31ABB"/>
    <w:rsid w:val="00F32318"/>
    <w:rsid w:val="00F32AE5"/>
    <w:rsid w:val="00F34052"/>
    <w:rsid w:val="00F36012"/>
    <w:rsid w:val="00F37044"/>
    <w:rsid w:val="00F37ADF"/>
    <w:rsid w:val="00F40BA3"/>
    <w:rsid w:val="00F40CB0"/>
    <w:rsid w:val="00F4317B"/>
    <w:rsid w:val="00F43469"/>
    <w:rsid w:val="00F44BD9"/>
    <w:rsid w:val="00F46734"/>
    <w:rsid w:val="00F469F1"/>
    <w:rsid w:val="00F46FA9"/>
    <w:rsid w:val="00F50EE7"/>
    <w:rsid w:val="00F53398"/>
    <w:rsid w:val="00F533B3"/>
    <w:rsid w:val="00F5386E"/>
    <w:rsid w:val="00F55FBF"/>
    <w:rsid w:val="00F564D8"/>
    <w:rsid w:val="00F60072"/>
    <w:rsid w:val="00F61B54"/>
    <w:rsid w:val="00F626A7"/>
    <w:rsid w:val="00F6335C"/>
    <w:rsid w:val="00F64BD7"/>
    <w:rsid w:val="00F65434"/>
    <w:rsid w:val="00F6654C"/>
    <w:rsid w:val="00F675E5"/>
    <w:rsid w:val="00F679DE"/>
    <w:rsid w:val="00F705E4"/>
    <w:rsid w:val="00F713E0"/>
    <w:rsid w:val="00F71549"/>
    <w:rsid w:val="00F725E4"/>
    <w:rsid w:val="00F74AFB"/>
    <w:rsid w:val="00F75238"/>
    <w:rsid w:val="00F7796A"/>
    <w:rsid w:val="00F779DF"/>
    <w:rsid w:val="00F80F68"/>
    <w:rsid w:val="00F83D6D"/>
    <w:rsid w:val="00F853BF"/>
    <w:rsid w:val="00F90270"/>
    <w:rsid w:val="00F943F5"/>
    <w:rsid w:val="00FA33CA"/>
    <w:rsid w:val="00FA4E3D"/>
    <w:rsid w:val="00FA65C5"/>
    <w:rsid w:val="00FB0215"/>
    <w:rsid w:val="00FB06DD"/>
    <w:rsid w:val="00FB138B"/>
    <w:rsid w:val="00FB2408"/>
    <w:rsid w:val="00FB363F"/>
    <w:rsid w:val="00FB373A"/>
    <w:rsid w:val="00FB4257"/>
    <w:rsid w:val="00FB6319"/>
    <w:rsid w:val="00FC02F2"/>
    <w:rsid w:val="00FC2676"/>
    <w:rsid w:val="00FC2E2C"/>
    <w:rsid w:val="00FC4E4D"/>
    <w:rsid w:val="00FC55E6"/>
    <w:rsid w:val="00FC578D"/>
    <w:rsid w:val="00FC57C2"/>
    <w:rsid w:val="00FC5E68"/>
    <w:rsid w:val="00FD1032"/>
    <w:rsid w:val="00FD37C8"/>
    <w:rsid w:val="00FD4BB3"/>
    <w:rsid w:val="00FD50E2"/>
    <w:rsid w:val="00FD5A42"/>
    <w:rsid w:val="00FD5E38"/>
    <w:rsid w:val="00FD6B02"/>
    <w:rsid w:val="00FD6C4F"/>
    <w:rsid w:val="00FE341D"/>
    <w:rsid w:val="00FE500B"/>
    <w:rsid w:val="00FE56CF"/>
    <w:rsid w:val="00FE60F9"/>
    <w:rsid w:val="00FE73B6"/>
    <w:rsid w:val="00FF0519"/>
    <w:rsid w:val="00FF155A"/>
    <w:rsid w:val="00FF27EF"/>
    <w:rsid w:val="00FF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45E4528"/>
  <w15:chartTrackingRefBased/>
  <w15:docId w15:val="{E3A6E9CD-05C4-4844-9803-9EF807D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10028" w:themeColor="text1"/>
        <w:kern w:val="2"/>
        <w:sz w:val="18"/>
        <w:szCs w:val="18"/>
        <w:lang w:val="en-US" w:eastAsia="ko-KR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32" w:qFormat="1"/>
    <w:lsdException w:name="heading 7" w:semiHidden="1" w:uiPriority="32" w:qFormat="1"/>
    <w:lsdException w:name="heading 8" w:semiHidden="1" w:uiPriority="32" w:qFormat="1"/>
    <w:lsdException w:name="heading 9" w:semiHidden="1" w:uiPriority="32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6" w:unhideWhenUsed="1" w:qFormat="1"/>
    <w:lsdException w:name="List Bullet" w:semiHidden="1" w:uiPriority="5" w:unhideWhenUsed="1" w:qFormat="1"/>
    <w:lsdException w:name="List Number" w:semiHidden="1" w:unhideWhenUsed="1"/>
    <w:lsdException w:name="List 2" w:semiHidden="1" w:uiPriority="6" w:unhideWhenUsed="1" w:qFormat="1"/>
    <w:lsdException w:name="List 3" w:semiHidden="1" w:uiPriority="6" w:unhideWhenUsed="1" w:qFormat="1"/>
    <w:lsdException w:name="List 4" w:semiHidden="1" w:unhideWhenUsed="1"/>
    <w:lsdException w:name="List 5" w:semiHidden="1" w:unhideWhenUsed="1"/>
    <w:lsdException w:name="List Bullet 2" w:semiHidden="1" w:uiPriority="5" w:unhideWhenUsed="1" w:qFormat="1"/>
    <w:lsdException w:name="List Bullet 3" w:semiHidden="1" w:uiPriority="5" w:unhideWhenUsed="1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33" w:qFormat="1"/>
    <w:lsdException w:name="Intense Quote" w:semiHidden="1" w:uiPriority="33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31" w:qFormat="1"/>
    <w:lsdException w:name="Intense Emphasis" w:semiHidden="1" w:uiPriority="33" w:qFormat="1"/>
    <w:lsdException w:name="Subtle Reference" w:semiHidden="1" w:uiPriority="33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uiPriority w:val="19"/>
    <w:qFormat/>
    <w:rsid w:val="00B22C54"/>
  </w:style>
  <w:style w:type="paragraph" w:styleId="1">
    <w:name w:val="heading 1"/>
    <w:basedOn w:val="a1"/>
    <w:next w:val="a2"/>
    <w:link w:val="1Char"/>
    <w:uiPriority w:val="1"/>
    <w:qFormat/>
    <w:rsid w:val="008641FB"/>
    <w:pPr>
      <w:keepNext/>
      <w:numPr>
        <w:numId w:val="38"/>
      </w:numPr>
      <w:spacing w:before="360" w:after="240" w:line="260" w:lineRule="exact"/>
      <w:ind w:right="8392"/>
      <w:outlineLvl w:val="0"/>
    </w:pPr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20">
    <w:name w:val="heading 2"/>
    <w:basedOn w:val="a1"/>
    <w:next w:val="a2"/>
    <w:link w:val="2Char"/>
    <w:uiPriority w:val="1"/>
    <w:qFormat/>
    <w:rsid w:val="009D6A45"/>
    <w:pPr>
      <w:keepNext/>
      <w:numPr>
        <w:ilvl w:val="1"/>
        <w:numId w:val="38"/>
      </w:numPr>
      <w:spacing w:before="240" w:after="240"/>
      <w:ind w:left="737"/>
      <w:outlineLvl w:val="1"/>
    </w:pPr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paragraph" w:styleId="30">
    <w:name w:val="heading 3"/>
    <w:basedOn w:val="a1"/>
    <w:next w:val="a2"/>
    <w:link w:val="3Char"/>
    <w:uiPriority w:val="1"/>
    <w:qFormat/>
    <w:rsid w:val="00C72851"/>
    <w:pPr>
      <w:keepNext/>
      <w:numPr>
        <w:ilvl w:val="2"/>
        <w:numId w:val="38"/>
      </w:numPr>
      <w:spacing w:before="240" w:after="240"/>
      <w:outlineLvl w:val="2"/>
    </w:pPr>
    <w:rPr>
      <w:rFonts w:eastAsiaTheme="minorHAnsi"/>
      <w:b/>
      <w:bCs/>
      <w:kern w:val="0"/>
      <w:sz w:val="20"/>
      <w:szCs w:val="20"/>
      <w:lang w:val="en-GB" w:eastAsia="en-US"/>
    </w:rPr>
  </w:style>
  <w:style w:type="paragraph" w:styleId="4">
    <w:name w:val="heading 4"/>
    <w:basedOn w:val="a1"/>
    <w:next w:val="a3"/>
    <w:link w:val="4Char"/>
    <w:uiPriority w:val="32"/>
    <w:semiHidden/>
    <w:qFormat/>
    <w:rsid w:val="008D3093"/>
    <w:pPr>
      <w:keepNext/>
      <w:spacing w:before="240" w:after="240"/>
      <w:outlineLvl w:val="3"/>
    </w:pPr>
    <w:rPr>
      <w:rFonts w:eastAsiaTheme="minorHAnsi"/>
      <w:b/>
      <w:kern w:val="0"/>
      <w:sz w:val="20"/>
      <w:szCs w:val="20"/>
      <w:lang w:val="en-GB" w:eastAsia="en-US"/>
    </w:rPr>
  </w:style>
  <w:style w:type="paragraph" w:styleId="5">
    <w:name w:val="heading 5"/>
    <w:basedOn w:val="a1"/>
    <w:next w:val="a3"/>
    <w:link w:val="5Char"/>
    <w:uiPriority w:val="32"/>
    <w:semiHidden/>
    <w:qFormat/>
    <w:rsid w:val="008D3093"/>
    <w:pPr>
      <w:keepNext/>
      <w:spacing w:before="240" w:after="240"/>
      <w:outlineLvl w:val="4"/>
    </w:pPr>
    <w:rPr>
      <w:rFonts w:eastAsiaTheme="minorHAnsi"/>
      <w:b/>
      <w:iCs/>
      <w:kern w:val="0"/>
      <w:sz w:val="20"/>
      <w:szCs w:val="20"/>
      <w:lang w:val="en-GB" w:eastAsia="en-US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1"/>
    <w:link w:val="Char"/>
    <w:uiPriority w:val="99"/>
    <w:unhideWhenUsed/>
    <w:rsid w:val="00CA4305"/>
    <w:rPr>
      <w:color w:val="FF7A00" w:themeColor="accent1"/>
    </w:rPr>
  </w:style>
  <w:style w:type="character" w:customStyle="1" w:styleId="Char">
    <w:name w:val="머리글 Char"/>
    <w:basedOn w:val="a4"/>
    <w:link w:val="a7"/>
    <w:uiPriority w:val="99"/>
    <w:rsid w:val="00CA4305"/>
    <w:rPr>
      <w:color w:val="FF7A00" w:themeColor="accent1"/>
    </w:rPr>
  </w:style>
  <w:style w:type="paragraph" w:styleId="a8">
    <w:name w:val="footer"/>
    <w:basedOn w:val="a1"/>
    <w:link w:val="Char0"/>
    <w:uiPriority w:val="99"/>
    <w:unhideWhenUsed/>
    <w:rsid w:val="00EE7F5C"/>
    <w:pPr>
      <w:snapToGrid w:val="0"/>
    </w:pPr>
  </w:style>
  <w:style w:type="character" w:customStyle="1" w:styleId="Char0">
    <w:name w:val="바닥글 Char"/>
    <w:basedOn w:val="a4"/>
    <w:link w:val="a8"/>
    <w:uiPriority w:val="99"/>
    <w:rsid w:val="00EE7F5C"/>
  </w:style>
  <w:style w:type="character" w:customStyle="1" w:styleId="2Char">
    <w:name w:val="제목 2 Char"/>
    <w:basedOn w:val="a4"/>
    <w:link w:val="20"/>
    <w:uiPriority w:val="1"/>
    <w:rsid w:val="009D6A45"/>
    <w:rPr>
      <w:rFonts w:eastAsiaTheme="minorHAnsi"/>
      <w:b/>
      <w:iCs/>
      <w:color w:val="FF7A00" w:themeColor="accent1"/>
      <w:kern w:val="0"/>
      <w:sz w:val="22"/>
      <w:szCs w:val="32"/>
      <w:lang w:val="en-GB" w:eastAsia="en-US"/>
    </w:rPr>
  </w:style>
  <w:style w:type="table" w:styleId="a9">
    <w:name w:val="Table Grid"/>
    <w:basedOn w:val="a5"/>
    <w:uiPriority w:val="39"/>
    <w:rsid w:val="007C208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1"/>
    <w:uiPriority w:val="34"/>
    <w:rsid w:val="00C62F73"/>
    <w:pPr>
      <w:ind w:leftChars="400" w:left="800"/>
    </w:pPr>
  </w:style>
  <w:style w:type="character" w:styleId="ab">
    <w:name w:val="annotation reference"/>
    <w:basedOn w:val="a4"/>
    <w:uiPriority w:val="99"/>
    <w:semiHidden/>
    <w:unhideWhenUsed/>
    <w:rsid w:val="00396D07"/>
    <w:rPr>
      <w:sz w:val="18"/>
      <w:szCs w:val="18"/>
    </w:rPr>
  </w:style>
  <w:style w:type="paragraph" w:styleId="ac">
    <w:name w:val="annotation text"/>
    <w:basedOn w:val="a1"/>
    <w:link w:val="Char1"/>
    <w:uiPriority w:val="99"/>
    <w:unhideWhenUsed/>
    <w:rsid w:val="00396D07"/>
  </w:style>
  <w:style w:type="character" w:customStyle="1" w:styleId="Char1">
    <w:name w:val="메모 텍스트 Char"/>
    <w:basedOn w:val="a4"/>
    <w:link w:val="ac"/>
    <w:uiPriority w:val="99"/>
    <w:rsid w:val="00396D07"/>
  </w:style>
  <w:style w:type="paragraph" w:styleId="ad">
    <w:name w:val="annotation subject"/>
    <w:basedOn w:val="ac"/>
    <w:next w:val="ac"/>
    <w:link w:val="Char2"/>
    <w:uiPriority w:val="99"/>
    <w:semiHidden/>
    <w:unhideWhenUsed/>
    <w:rsid w:val="00396D07"/>
    <w:rPr>
      <w:b/>
      <w:bCs/>
    </w:rPr>
  </w:style>
  <w:style w:type="character" w:customStyle="1" w:styleId="Char2">
    <w:name w:val="메모 주제 Char"/>
    <w:basedOn w:val="Char1"/>
    <w:link w:val="ad"/>
    <w:uiPriority w:val="99"/>
    <w:semiHidden/>
    <w:rsid w:val="00396D07"/>
    <w:rPr>
      <w:b/>
      <w:bCs/>
    </w:rPr>
  </w:style>
  <w:style w:type="paragraph" w:styleId="ae">
    <w:name w:val="Title"/>
    <w:basedOn w:val="a1"/>
    <w:next w:val="TitleMonthYear"/>
    <w:link w:val="Char3"/>
    <w:uiPriority w:val="10"/>
    <w:qFormat/>
    <w:rsid w:val="00E14AB8"/>
    <w:pPr>
      <w:spacing w:after="240" w:line="1340" w:lineRule="exact"/>
      <w:ind w:right="1701"/>
      <w:contextualSpacing/>
    </w:pPr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character" w:customStyle="1" w:styleId="Char3">
    <w:name w:val="제목 Char"/>
    <w:basedOn w:val="a4"/>
    <w:link w:val="ae"/>
    <w:uiPriority w:val="10"/>
    <w:rsid w:val="00E14AB8"/>
    <w:rPr>
      <w:rFonts w:ascii="Noto Sans Light" w:eastAsiaTheme="majorEastAsia" w:hAnsi="Noto Sans Light" w:cstheme="majorBidi"/>
      <w:color w:val="FFFFFF" w:themeColor="background1"/>
      <w:spacing w:val="-10"/>
      <w:kern w:val="28"/>
      <w:sz w:val="112"/>
      <w:szCs w:val="72"/>
    </w:rPr>
  </w:style>
  <w:style w:type="table" w:customStyle="1" w:styleId="Cover">
    <w:name w:val="Cover"/>
    <w:basedOn w:val="a5"/>
    <w:uiPriority w:val="99"/>
    <w:rsid w:val="00B2728D"/>
    <w:pPr>
      <w:spacing w:line="240" w:lineRule="auto"/>
    </w:pPr>
    <w:rPr>
      <w:color w:val="FFFFFF" w:themeColor="background1"/>
    </w:rPr>
    <w:tblPr/>
    <w:tcPr>
      <w:vAlign w:val="bottom"/>
    </w:tcPr>
  </w:style>
  <w:style w:type="character" w:styleId="af">
    <w:name w:val="Hyperlink"/>
    <w:basedOn w:val="a4"/>
    <w:uiPriority w:val="99"/>
    <w:unhideWhenUsed/>
    <w:rsid w:val="000467AA"/>
    <w:rPr>
      <w:color w:val="010028" w:themeColor="hyperlink"/>
      <w:u w:val="single"/>
    </w:rPr>
  </w:style>
  <w:style w:type="character" w:styleId="af0">
    <w:name w:val="Unresolved Mention"/>
    <w:basedOn w:val="a4"/>
    <w:uiPriority w:val="99"/>
    <w:semiHidden/>
    <w:unhideWhenUsed/>
    <w:rsid w:val="000467AA"/>
    <w:rPr>
      <w:color w:val="605E5C"/>
      <w:shd w:val="clear" w:color="auto" w:fill="E1DFDD"/>
    </w:rPr>
  </w:style>
  <w:style w:type="character" w:styleId="af1">
    <w:name w:val="Strong"/>
    <w:basedOn w:val="a4"/>
    <w:uiPriority w:val="22"/>
    <w:qFormat/>
    <w:rsid w:val="000467AA"/>
    <w:rPr>
      <w:b/>
      <w:bCs/>
    </w:rPr>
  </w:style>
  <w:style w:type="paragraph" w:styleId="a2">
    <w:name w:val="Body Text"/>
    <w:basedOn w:val="a1"/>
    <w:link w:val="Char4"/>
    <w:uiPriority w:val="3"/>
    <w:qFormat/>
    <w:rsid w:val="008D3093"/>
    <w:pPr>
      <w:spacing w:before="240" w:after="240"/>
      <w:jc w:val="both"/>
    </w:pPr>
    <w:rPr>
      <w:rFonts w:eastAsiaTheme="minorHAnsi"/>
      <w:kern w:val="0"/>
      <w:szCs w:val="20"/>
      <w:shd w:val="clear" w:color="auto" w:fill="FFFFFF"/>
      <w:lang w:val="en-GB" w:eastAsia="en-US"/>
    </w:rPr>
  </w:style>
  <w:style w:type="character" w:customStyle="1" w:styleId="Char4">
    <w:name w:val="본문 Char"/>
    <w:basedOn w:val="a4"/>
    <w:link w:val="a2"/>
    <w:uiPriority w:val="3"/>
    <w:rsid w:val="00972685"/>
    <w:rPr>
      <w:rFonts w:eastAsiaTheme="minorHAnsi"/>
      <w:kern w:val="0"/>
      <w:szCs w:val="20"/>
      <w:lang w:val="en-GB" w:eastAsia="en-US"/>
    </w:rPr>
  </w:style>
  <w:style w:type="numbering" w:customStyle="1" w:styleId="Bullets">
    <w:name w:val="Bullets"/>
    <w:uiPriority w:val="99"/>
    <w:rsid w:val="00223D06"/>
    <w:pPr>
      <w:numPr>
        <w:numId w:val="5"/>
      </w:numPr>
    </w:pPr>
  </w:style>
  <w:style w:type="character" w:customStyle="1" w:styleId="1Char">
    <w:name w:val="제목 1 Char"/>
    <w:basedOn w:val="a4"/>
    <w:link w:val="1"/>
    <w:uiPriority w:val="1"/>
    <w:rsid w:val="008641FB"/>
    <w:rPr>
      <w:rFonts w:eastAsiaTheme="majorEastAsia" w:cs="Arial"/>
      <w:b/>
      <w:caps/>
      <w:kern w:val="32"/>
      <w:sz w:val="22"/>
      <w:szCs w:val="32"/>
      <w:lang w:val="en-GB" w:eastAsia="en-US"/>
    </w:rPr>
  </w:style>
  <w:style w:type="paragraph" w:styleId="a3">
    <w:name w:val="Body Text Indent"/>
    <w:basedOn w:val="a1"/>
    <w:link w:val="Char5"/>
    <w:uiPriority w:val="99"/>
    <w:unhideWhenUsed/>
    <w:rsid w:val="008D3093"/>
    <w:pPr>
      <w:spacing w:after="120"/>
      <w:ind w:left="283"/>
    </w:pPr>
  </w:style>
  <w:style w:type="character" w:customStyle="1" w:styleId="Char5">
    <w:name w:val="본문 들여쓰기 Char"/>
    <w:basedOn w:val="a4"/>
    <w:link w:val="a3"/>
    <w:uiPriority w:val="99"/>
    <w:rsid w:val="008D3093"/>
  </w:style>
  <w:style w:type="character" w:customStyle="1" w:styleId="3Char">
    <w:name w:val="제목 3 Char"/>
    <w:basedOn w:val="a4"/>
    <w:link w:val="30"/>
    <w:uiPriority w:val="1"/>
    <w:rsid w:val="008D3093"/>
    <w:rPr>
      <w:rFonts w:eastAsiaTheme="minorHAnsi"/>
      <w:b/>
      <w:bCs/>
      <w:kern w:val="0"/>
      <w:sz w:val="20"/>
      <w:szCs w:val="20"/>
      <w:lang w:val="en-GB" w:eastAsia="en-US"/>
    </w:rPr>
  </w:style>
  <w:style w:type="character" w:customStyle="1" w:styleId="4Char">
    <w:name w:val="제목 4 Char"/>
    <w:basedOn w:val="a4"/>
    <w:link w:val="4"/>
    <w:uiPriority w:val="32"/>
    <w:semiHidden/>
    <w:rsid w:val="00972685"/>
    <w:rPr>
      <w:rFonts w:eastAsiaTheme="minorHAnsi"/>
      <w:b/>
      <w:kern w:val="0"/>
      <w:sz w:val="20"/>
      <w:szCs w:val="20"/>
      <w:lang w:val="en-GB" w:eastAsia="en-US"/>
    </w:rPr>
  </w:style>
  <w:style w:type="character" w:customStyle="1" w:styleId="5Char">
    <w:name w:val="제목 5 Char"/>
    <w:basedOn w:val="a4"/>
    <w:link w:val="5"/>
    <w:uiPriority w:val="32"/>
    <w:semiHidden/>
    <w:rsid w:val="00972685"/>
    <w:rPr>
      <w:rFonts w:eastAsiaTheme="minorHAnsi"/>
      <w:b/>
      <w:iCs/>
      <w:kern w:val="0"/>
      <w:sz w:val="20"/>
      <w:szCs w:val="20"/>
      <w:lang w:val="en-GB" w:eastAsia="en-US"/>
    </w:rPr>
  </w:style>
  <w:style w:type="paragraph" w:styleId="a0">
    <w:name w:val="List"/>
    <w:basedOn w:val="a1"/>
    <w:uiPriority w:val="6"/>
    <w:qFormat/>
    <w:rsid w:val="00223D06"/>
    <w:pPr>
      <w:numPr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1">
    <w:name w:val="List 2"/>
    <w:basedOn w:val="a1"/>
    <w:uiPriority w:val="6"/>
    <w:qFormat/>
    <w:rsid w:val="00223D06"/>
    <w:pPr>
      <w:numPr>
        <w:ilvl w:val="1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1">
    <w:name w:val="List 3"/>
    <w:basedOn w:val="a1"/>
    <w:uiPriority w:val="6"/>
    <w:qFormat/>
    <w:rsid w:val="00223D06"/>
    <w:pPr>
      <w:numPr>
        <w:ilvl w:val="2"/>
        <w:numId w:val="40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a">
    <w:name w:val="List Bullet"/>
    <w:basedOn w:val="a1"/>
    <w:uiPriority w:val="5"/>
    <w:qFormat/>
    <w:rsid w:val="00223D06"/>
    <w:pPr>
      <w:numPr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2">
    <w:name w:val="List Bullet 2"/>
    <w:basedOn w:val="a1"/>
    <w:uiPriority w:val="5"/>
    <w:qFormat/>
    <w:rsid w:val="00223D06"/>
    <w:pPr>
      <w:numPr>
        <w:ilvl w:val="1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paragraph" w:styleId="3">
    <w:name w:val="List Bullet 3"/>
    <w:basedOn w:val="a1"/>
    <w:uiPriority w:val="5"/>
    <w:qFormat/>
    <w:rsid w:val="00223D06"/>
    <w:pPr>
      <w:numPr>
        <w:ilvl w:val="2"/>
        <w:numId w:val="39"/>
      </w:numPr>
      <w:spacing w:before="120" w:after="120"/>
    </w:pPr>
    <w:rPr>
      <w:rFonts w:eastAsiaTheme="minorHAnsi"/>
      <w:kern w:val="0"/>
      <w:szCs w:val="20"/>
      <w:lang w:val="en-GB" w:eastAsia="en-US"/>
    </w:rPr>
  </w:style>
  <w:style w:type="numbering" w:customStyle="1" w:styleId="NumberedHeadings">
    <w:name w:val="Numbered Headings"/>
    <w:uiPriority w:val="99"/>
    <w:rsid w:val="00C72851"/>
    <w:pPr>
      <w:numPr>
        <w:numId w:val="20"/>
      </w:numPr>
    </w:pPr>
  </w:style>
  <w:style w:type="table" w:customStyle="1" w:styleId="ProgressiveBlue">
    <w:name w:val="Progressive Blue"/>
    <w:basedOn w:val="a5"/>
    <w:uiPriority w:val="99"/>
    <w:rsid w:val="00E17E45"/>
    <w:pPr>
      <w:spacing w:before="40" w:after="40" w:line="240" w:lineRule="auto"/>
    </w:pPr>
    <w:tblPr>
      <w:tblBorders>
        <w:top w:val="single" w:sz="4" w:space="0" w:color="042AA6" w:themeColor="accent3"/>
        <w:left w:val="single" w:sz="4" w:space="0" w:color="042AA6" w:themeColor="accent3"/>
        <w:bottom w:val="single" w:sz="4" w:space="0" w:color="042AA6" w:themeColor="accent3"/>
        <w:right w:val="single" w:sz="4" w:space="0" w:color="042AA6" w:themeColor="accent3"/>
        <w:insideH w:val="single" w:sz="4" w:space="0" w:color="042AA6" w:themeColor="accent3"/>
        <w:insideV w:val="single" w:sz="4" w:space="0" w:color="042AA6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042AA6" w:themeFill="accent3"/>
      </w:tcPr>
    </w:tblStylePr>
    <w:tblStylePr w:type="lastRow">
      <w:rPr>
        <w:b/>
      </w:rPr>
      <w:tblPr/>
      <w:tcPr>
        <w:tcBorders>
          <w:top w:val="single" w:sz="12" w:space="0" w:color="010028" w:themeColor="text1"/>
        </w:tcBorders>
      </w:tcPr>
    </w:tblStylePr>
    <w:tblStylePr w:type="firstCol">
      <w:rPr>
        <w:b/>
      </w:rPr>
    </w:tblStylePr>
  </w:style>
  <w:style w:type="numbering" w:customStyle="1" w:styleId="Mixed">
    <w:name w:val="Mixed"/>
    <w:uiPriority w:val="99"/>
    <w:rsid w:val="00223D06"/>
    <w:pPr>
      <w:numPr>
        <w:numId w:val="30"/>
      </w:numPr>
    </w:pPr>
  </w:style>
  <w:style w:type="paragraph" w:styleId="TOC">
    <w:name w:val="TOC Heading"/>
    <w:basedOn w:val="1"/>
    <w:next w:val="a1"/>
    <w:uiPriority w:val="39"/>
    <w:unhideWhenUsed/>
    <w:rsid w:val="00EC3100"/>
    <w:pPr>
      <w:keepLines/>
      <w:numPr>
        <w:numId w:val="0"/>
      </w:numPr>
      <w:spacing w:line="259" w:lineRule="auto"/>
      <w:ind w:right="0"/>
      <w:outlineLvl w:val="9"/>
    </w:pPr>
    <w:rPr>
      <w:rFonts w:asciiTheme="majorHAnsi" w:hAnsiTheme="majorHAnsi" w:cstheme="majorBidi"/>
      <w:b w:val="0"/>
      <w:caps w:val="0"/>
      <w:color w:val="FF7A00" w:themeColor="accent1"/>
      <w:kern w:val="0"/>
      <w:sz w:val="28"/>
      <w:lang w:val="en-US"/>
    </w:rPr>
  </w:style>
  <w:style w:type="paragraph" w:styleId="10">
    <w:name w:val="toc 1"/>
    <w:basedOn w:val="a1"/>
    <w:next w:val="a1"/>
    <w:uiPriority w:val="39"/>
    <w:unhideWhenUsed/>
    <w:rsid w:val="008641FB"/>
    <w:pPr>
      <w:tabs>
        <w:tab w:val="left" w:pos="378"/>
        <w:tab w:val="right" w:leader="underscore" w:pos="8381"/>
      </w:tabs>
      <w:spacing w:before="160" w:after="160"/>
    </w:pPr>
    <w:rPr>
      <w:b/>
    </w:rPr>
  </w:style>
  <w:style w:type="paragraph" w:styleId="22">
    <w:name w:val="toc 2"/>
    <w:basedOn w:val="a1"/>
    <w:next w:val="a1"/>
    <w:uiPriority w:val="39"/>
    <w:unhideWhenUsed/>
    <w:rsid w:val="00F564D8"/>
    <w:pPr>
      <w:tabs>
        <w:tab w:val="left" w:pos="938"/>
        <w:tab w:val="right" w:pos="8381"/>
      </w:tabs>
      <w:spacing w:before="60" w:after="60"/>
      <w:ind w:left="378"/>
    </w:pPr>
  </w:style>
  <w:style w:type="paragraph" w:styleId="32">
    <w:name w:val="toc 3"/>
    <w:basedOn w:val="a1"/>
    <w:next w:val="a1"/>
    <w:uiPriority w:val="39"/>
    <w:unhideWhenUsed/>
    <w:rsid w:val="00F564D8"/>
    <w:pPr>
      <w:tabs>
        <w:tab w:val="left" w:pos="1680"/>
        <w:tab w:val="right" w:pos="8381"/>
      </w:tabs>
      <w:spacing w:before="40" w:after="40"/>
      <w:ind w:left="952"/>
    </w:pPr>
  </w:style>
  <w:style w:type="paragraph" w:styleId="af2">
    <w:name w:val="Subtitle"/>
    <w:basedOn w:val="a1"/>
    <w:next w:val="a1"/>
    <w:link w:val="Char6"/>
    <w:uiPriority w:val="12"/>
    <w:qFormat/>
    <w:rsid w:val="008641FB"/>
    <w:pPr>
      <w:spacing w:after="1080" w:line="380" w:lineRule="exact"/>
      <w:ind w:left="-2155" w:right="6831"/>
    </w:pPr>
    <w:rPr>
      <w:rFonts w:ascii="Noto Sans Bold" w:hAnsi="Noto Sans Bold" w:cs="Noto Sans"/>
      <w:b/>
      <w:caps/>
      <w:sz w:val="36"/>
      <w:szCs w:val="36"/>
    </w:rPr>
  </w:style>
  <w:style w:type="character" w:customStyle="1" w:styleId="Char6">
    <w:name w:val="부제 Char"/>
    <w:basedOn w:val="a4"/>
    <w:link w:val="af2"/>
    <w:uiPriority w:val="12"/>
    <w:rsid w:val="00B22C54"/>
    <w:rPr>
      <w:rFonts w:ascii="Noto Sans Bold" w:hAnsi="Noto Sans Bold" w:cs="Noto Sans"/>
      <w:b/>
      <w:caps/>
      <w:sz w:val="36"/>
      <w:szCs w:val="36"/>
    </w:rPr>
  </w:style>
  <w:style w:type="paragraph" w:customStyle="1" w:styleId="Post-tableFooterSpace">
    <w:name w:val="Post-table Footer Space"/>
    <w:basedOn w:val="a8"/>
    <w:uiPriority w:val="31"/>
    <w:rsid w:val="00C14611"/>
    <w:pPr>
      <w:adjustRightInd w:val="0"/>
      <w:spacing w:line="240" w:lineRule="auto"/>
    </w:pPr>
    <w:rPr>
      <w:sz w:val="2"/>
    </w:rPr>
  </w:style>
  <w:style w:type="table" w:customStyle="1" w:styleId="FooterTable">
    <w:name w:val="Footer Table"/>
    <w:basedOn w:val="a5"/>
    <w:uiPriority w:val="99"/>
    <w:rsid w:val="00C14611"/>
    <w:pPr>
      <w:spacing w:line="240" w:lineRule="auto"/>
    </w:pPr>
    <w:rPr>
      <w:sz w:val="16"/>
    </w:rPr>
    <w:tblPr/>
    <w:tblStylePr w:type="lastCol">
      <w:pPr>
        <w:jc w:val="right"/>
      </w:pPr>
      <w:rPr>
        <w:b/>
        <w:color w:val="FF7A00" w:themeColor="accent1"/>
        <w:sz w:val="20"/>
      </w:rPr>
    </w:tblStylePr>
  </w:style>
  <w:style w:type="paragraph" w:customStyle="1" w:styleId="TitleMonthYear">
    <w:name w:val="Title Month Year"/>
    <w:basedOn w:val="a1"/>
    <w:uiPriority w:val="11"/>
    <w:qFormat/>
    <w:rsid w:val="00E14AB8"/>
    <w:pPr>
      <w:spacing w:after="2160" w:line="240" w:lineRule="auto"/>
      <w:ind w:right="1701"/>
      <w:contextualSpacing/>
    </w:pPr>
    <w:rPr>
      <w:rFonts w:ascii="Noto Sans Light" w:hAnsi="Noto Sans Light" w:cs="Noto Sans Light"/>
      <w:color w:val="FFFFFF" w:themeColor="background1"/>
      <w:sz w:val="56"/>
      <w:szCs w:val="56"/>
    </w:rPr>
  </w:style>
  <w:style w:type="paragraph" w:styleId="af3">
    <w:name w:val="caption"/>
    <w:basedOn w:val="a1"/>
    <w:next w:val="a1"/>
    <w:uiPriority w:val="35"/>
    <w:unhideWhenUsed/>
    <w:qFormat/>
    <w:rsid w:val="0059682B"/>
    <w:pPr>
      <w:keepNext/>
      <w:spacing w:before="240" w:after="240" w:line="240" w:lineRule="auto"/>
      <w:jc w:val="center"/>
    </w:pPr>
    <w:rPr>
      <w:b/>
      <w:iCs/>
    </w:rPr>
  </w:style>
  <w:style w:type="paragraph" w:customStyle="1" w:styleId="EqBody">
    <w:name w:val="Eq_Body"/>
    <w:basedOn w:val="a1"/>
    <w:link w:val="EqBodyChar"/>
    <w:rsid w:val="008B33EC"/>
    <w:pPr>
      <w:spacing w:after="240" w:line="240" w:lineRule="exact"/>
    </w:pPr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character" w:customStyle="1" w:styleId="EqBodyChar">
    <w:name w:val="Eq_Body Char"/>
    <w:link w:val="EqBody"/>
    <w:rsid w:val="008B33EC"/>
    <w:rPr>
      <w:rFonts w:ascii="Tahoma" w:eastAsia="SimSun" w:hAnsi="Tahoma" w:cs="Times New Roman"/>
      <w:color w:val="auto"/>
      <w:kern w:val="0"/>
      <w:sz w:val="20"/>
      <w:szCs w:val="20"/>
      <w:lang w:val="x-none" w:eastAsia="en-US"/>
    </w:rPr>
  </w:style>
  <w:style w:type="paragraph" w:styleId="af4">
    <w:name w:val="table of figures"/>
    <w:basedOn w:val="a1"/>
    <w:next w:val="a1"/>
    <w:uiPriority w:val="99"/>
    <w:unhideWhenUsed/>
    <w:rsid w:val="0058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kTay\OneDrive%20-%20Digital%20Edge\Documents\Work\Report\Customer%20Report\Template\2023-04-20_Digital%20Edge%20Monthly%20Report\2023-04-20_Digital%20Edge%20Monthly%20Report\Digital%20Edge%20Monthly%20Report.dotx" TargetMode="External"/></Relationships>
</file>

<file path=word/theme/theme1.xml><?xml version="1.0" encoding="utf-8"?>
<a:theme xmlns:a="http://schemas.openxmlformats.org/drawingml/2006/main" name="Office 테마">
  <a:themeElements>
    <a:clrScheme name="Digital Edge">
      <a:dk1>
        <a:srgbClr val="010028"/>
      </a:dk1>
      <a:lt1>
        <a:srgbClr val="FFFFFF"/>
      </a:lt1>
      <a:dk2>
        <a:srgbClr val="000000"/>
      </a:dk2>
      <a:lt2>
        <a:srgbClr val="FFFFFF"/>
      </a:lt2>
      <a:accent1>
        <a:srgbClr val="FF7A00"/>
      </a:accent1>
      <a:accent2>
        <a:srgbClr val="3A7EFF"/>
      </a:accent2>
      <a:accent3>
        <a:srgbClr val="042AA6"/>
      </a:accent3>
      <a:accent4>
        <a:srgbClr val="FF7A00"/>
      </a:accent4>
      <a:accent5>
        <a:srgbClr val="3A7EFF"/>
      </a:accent5>
      <a:accent6>
        <a:srgbClr val="042AA6"/>
      </a:accent6>
      <a:hlink>
        <a:srgbClr val="010028"/>
      </a:hlink>
      <a:folHlink>
        <a:srgbClr val="010028"/>
      </a:folHlink>
    </a:clrScheme>
    <a:fontScheme name="Noto Sans">
      <a:majorFont>
        <a:latin typeface="Noto Sans Bold"/>
        <a:ea typeface=""/>
        <a:cs typeface=""/>
      </a:majorFont>
      <a:minorFont>
        <a:latin typeface="Noto San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FB8C7-541C-4F8B-8D65-63AF56276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Digital Edge Monthly Report.dotx</Template>
  <TotalTime>602</TotalTime>
  <Pages>7</Pages>
  <Words>412</Words>
  <Characters>2352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Tay</dc:creator>
  <cp:keywords/>
  <dc:description/>
  <cp:lastModifiedBy>Isaac Shin</cp:lastModifiedBy>
  <cp:revision>657</cp:revision>
  <cp:lastPrinted>2023-04-23T13:35:00Z</cp:lastPrinted>
  <dcterms:created xsi:type="dcterms:W3CDTF">2023-06-15T04:32:00Z</dcterms:created>
  <dcterms:modified xsi:type="dcterms:W3CDTF">2024-02-09T13:32:00Z</dcterms:modified>
</cp:coreProperties>
</file>