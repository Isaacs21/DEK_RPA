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F626A7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F626A7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F626A7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5C4A5EB6" w:rsidR="00886E56" w:rsidRDefault="00395570" w:rsidP="00EC3100">
      <w:r>
        <w:rPr>
          <w:rFonts w:hint="eastAsia"/>
        </w:rPr>
        <w:t>E</w:t>
      </w:r>
      <w:r>
        <w:t>ditComplete</w:t>
      </w:r>
    </w:p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1</w:t>
      </w:r>
      <w:r w:rsidR="00F626A7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2</w:t>
      </w:r>
      <w:r w:rsidR="00F626A7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2A3F6EB2" w14:textId="5C696E97" w:rsidR="00D47CB4" w:rsidRDefault="00BB4188" w:rsidP="00D47CB4">
      <w:pPr>
        <w:pStyle w:val="af3"/>
      </w:pPr>
      <w:bookmarkStart w:id="4" w:name="_Hlk136439336"/>
      <w:r>
        <w:t>Figure</w:t>
      </w:r>
      <w:r w:rsidR="00F626A7">
        <w:fldChar w:fldCharType="begin"/>
      </w:r>
      <w:r w:rsidR="00F626A7">
        <w:instrText xml:space="preserve"> SEQ Figure \* ARABIC </w:instrText>
      </w:r>
      <w:r w:rsidR="00F626A7">
        <w:fldChar w:fldCharType="separate"/>
      </w:r>
      <w:r>
        <w:rPr>
          <w:noProof/>
        </w:rPr>
        <w:t>1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4"/>
    </w:p>
    <w:p w14:paraId="1568469B" w14:textId="5736DA08" w:rsidR="00AF1866" w:rsidRDefault="00AF1866" w:rsidP="00D47CB4">
      <w:pPr>
        <w:rPr>
          <w:b/>
          <w:iCs/>
        </w:rPr>
      </w:pPr>
    </w:p>
    <w:p w14:paraId="77F1644C" w14:textId="77777777" w:rsidR="008E498E" w:rsidRPr="00D47CB4" w:rsidRDefault="008E498E" w:rsidP="00D47CB4">
      <w:pPr>
        <w:rPr>
          <w:b/>
          <w:iCs/>
        </w:rPr>
      </w:pPr>
      <w:bookmarkStart w:id="5" w:name="Temp_Humidity"/>
      <w:bookmarkEnd w:id="5"/>
    </w:p>
    <w:p w14:paraId="1B2982D5" w14:textId="3605F405" w:rsidR="00A766D6" w:rsidRPr="007A636D" w:rsidRDefault="006A179D" w:rsidP="002B55A9">
      <w:pPr>
        <w:pStyle w:val="1"/>
      </w:pPr>
      <w:bookmarkStart w:id="6" w:name="_Toc137656974"/>
      <w:r>
        <w:t>IncidentReportSummary</w:t>
      </w:r>
      <w:bookmarkEnd w:id="6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F626A7">
        <w:fldChar w:fldCharType="begin"/>
      </w:r>
      <w:r w:rsidR="00F626A7">
        <w:instrText xml:space="preserve"> SEQ Table </w:instrText>
      </w:r>
      <w:r w:rsidR="00F626A7">
        <w:instrText xml:space="preserve">\* ARABIC </w:instrText>
      </w:r>
      <w:r w:rsidR="00F626A7">
        <w:fldChar w:fldCharType="separate"/>
      </w:r>
      <w:r w:rsidR="00D00E55">
        <w:rPr>
          <w:noProof/>
        </w:rPr>
        <w:t>3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  <w:bookmarkStart w:id="7" w:name="Incident"/>
      <w:bookmarkEnd w:id="7"/>
    </w:p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8" w:name="_Toc133154360"/>
    </w:p>
    <w:p w14:paraId="31DA5D9C" w14:textId="20382A96" w:rsidR="00693F52" w:rsidRPr="007A636D" w:rsidRDefault="00AF1866" w:rsidP="0082385E">
      <w:pPr>
        <w:pStyle w:val="1"/>
      </w:pPr>
      <w:bookmarkStart w:id="9" w:name="_Toc137656975"/>
      <w:r>
        <w:t>SiteAccessReport</w:t>
      </w:r>
      <w:bookmarkEnd w:id="8"/>
      <w:bookmarkEnd w:id="9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lastRenderedPageBreak/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4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2B71C445" w14:textId="77777777" w:rsidR="004031F0" w:rsidRPr="001228F5" w:rsidRDefault="004031F0" w:rsidP="001228F5">
      <w:pPr>
        <w:rPr>
          <w:lang w:val="en-SG"/>
        </w:rPr>
      </w:pPr>
      <w:bookmarkStart w:id="10" w:name="SiteAccess"/>
      <w:bookmarkEnd w:id="10"/>
    </w:p>
    <w:p w14:paraId="74437F39" w14:textId="4D3AC3C6" w:rsidR="00244E40" w:rsidRPr="007A636D" w:rsidRDefault="00151A9E" w:rsidP="0082385E">
      <w:pPr>
        <w:pStyle w:val="1"/>
      </w:pPr>
      <w:bookmarkStart w:id="11" w:name="_Toc137656976"/>
      <w:r w:rsidRPr="007A636D">
        <w:t>S</w:t>
      </w:r>
      <w:r w:rsidR="00BD232D">
        <w:t>hipmentReport</w:t>
      </w:r>
      <w:bookmarkEnd w:id="11"/>
    </w:p>
    <w:p w14:paraId="7DAD9420" w14:textId="7F637F05" w:rsidR="00877516" w:rsidRDefault="00877516" w:rsidP="00877516">
      <w:pPr>
        <w:pStyle w:val="a2"/>
      </w:pPr>
      <w:bookmarkStart w:id="12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2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5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729D698D" w14:textId="77777777" w:rsidR="00A77927" w:rsidRPr="00A250BB" w:rsidRDefault="00A77927" w:rsidP="00A250BB">
      <w:pPr>
        <w:rPr>
          <w:lang w:val="en-SG"/>
        </w:rPr>
      </w:pPr>
      <w:bookmarkStart w:id="13" w:name="Shipment"/>
      <w:bookmarkEnd w:id="13"/>
    </w:p>
    <w:p w14:paraId="0BC67C65" w14:textId="5C79A135" w:rsidR="00375C20" w:rsidRPr="007A636D" w:rsidRDefault="00375C20" w:rsidP="0082385E">
      <w:pPr>
        <w:pStyle w:val="1"/>
      </w:pPr>
      <w:bookmarkStart w:id="14" w:name="_Toc137656977"/>
      <w:r>
        <w:t>RemoteHandsReport</w:t>
      </w:r>
      <w:bookmarkEnd w:id="14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6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5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  <w:bookmarkStart w:id="16" w:name="RHS"/>
      <w:bookmarkEnd w:id="16"/>
    </w:p>
    <w:p w14:paraId="78034E27" w14:textId="5B9F80BD" w:rsidR="009367E6" w:rsidRPr="00784134" w:rsidRDefault="00847ED8" w:rsidP="00AB41C4">
      <w:pPr>
        <w:pStyle w:val="1"/>
      </w:pPr>
      <w:bookmarkStart w:id="17" w:name="_Toc137656978"/>
      <w:bookmarkStart w:id="18" w:name="_Hlk136447836"/>
      <w:bookmarkEnd w:id="15"/>
      <w:r>
        <w:t>MaintenanceSchedule</w:t>
      </w:r>
      <w:bookmarkEnd w:id="17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8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 w:rsidR="00D00E55">
        <w:rPr>
          <w:noProof/>
        </w:rPr>
        <w:t>7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9" w:name="Maintenance"/>
      <w:bookmarkStart w:id="20" w:name="_Toc133154369"/>
      <w:bookmarkEnd w:id="19"/>
    </w:p>
    <w:p w14:paraId="64D5CD3B" w14:textId="59DBCF00" w:rsidR="009F10E3" w:rsidRPr="00784134" w:rsidRDefault="009F10E3" w:rsidP="009F10E3">
      <w:pPr>
        <w:pStyle w:val="1"/>
      </w:pPr>
      <w:bookmarkStart w:id="21" w:name="_Toc137656979"/>
      <w:r>
        <w:t>PowerUsage</w:t>
      </w:r>
      <w:bookmarkEnd w:id="21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2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2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r w:rsidR="00F626A7">
        <w:fldChar w:fldCharType="begin"/>
      </w:r>
      <w:r w:rsidR="00F626A7">
        <w:instrText xml:space="preserve"> SEQ Table \* ARABIC </w:instrText>
      </w:r>
      <w:r w:rsidR="00F626A7">
        <w:fldChar w:fldCharType="separate"/>
      </w:r>
      <w:r>
        <w:rPr>
          <w:noProof/>
        </w:rPr>
        <w:t>8</w:t>
      </w:r>
      <w:r w:rsidR="00F626A7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0"/>
    </w:p>
    <w:p w14:paraId="69DC34E2" w14:textId="77777777" w:rsidR="00320239" w:rsidRPr="00A77927" w:rsidRDefault="00320239" w:rsidP="00A77927">
      <w:pPr>
        <w:rPr>
          <w:lang w:val="en-SG"/>
        </w:rPr>
      </w:pPr>
      <w:bookmarkStart w:id="23" w:name="PowerUsage"/>
      <w:bookmarkEnd w:id="23"/>
    </w:p>
    <w:sectPr w:rsidR="00320239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2B94" w14:textId="77777777" w:rsidR="002236D1" w:rsidRDefault="002236D1" w:rsidP="007F0A39">
      <w:pPr>
        <w:spacing w:line="240" w:lineRule="auto"/>
      </w:pPr>
      <w:r>
        <w:separator/>
      </w:r>
    </w:p>
  </w:endnote>
  <w:endnote w:type="continuationSeparator" w:id="0">
    <w:p w14:paraId="0AF50853" w14:textId="77777777" w:rsidR="002236D1" w:rsidRDefault="002236D1" w:rsidP="007F0A39">
      <w:pPr>
        <w:spacing w:line="240" w:lineRule="auto"/>
      </w:pPr>
      <w:r>
        <w:continuationSeparator/>
      </w:r>
    </w:p>
  </w:endnote>
  <w:endnote w:type="continuationNotice" w:id="1">
    <w:p w14:paraId="295EFEAB" w14:textId="77777777" w:rsidR="002236D1" w:rsidRDefault="002236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E6D7DA5-D775-4518-8554-BF53648145E3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09848AF8-1AC9-4323-94B9-029039B1D948}"/>
    <w:embedBold r:id="rId3" w:fontKey="{0A1C2298-34AD-4F87-811C-19A327D9E374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6CEE31A0-5B76-4B7C-9057-1C529059B0F8}"/>
    <w:embedBold r:id="rId5" w:fontKey="{0226581E-4551-4387-9874-EFF459F2073A}"/>
    <w:embedItalic r:id="rId6" w:fontKey="{60E68396-2438-4812-97E6-D49044BFB388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AD08A194-66D9-4545-8F93-789D3BB32BAC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BD5C343A-20FC-48FF-A94E-208277F6345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234A9" w14:textId="77777777" w:rsidR="002236D1" w:rsidRDefault="002236D1" w:rsidP="007F0A39">
      <w:pPr>
        <w:spacing w:line="240" w:lineRule="auto"/>
      </w:pPr>
      <w:r>
        <w:separator/>
      </w:r>
    </w:p>
  </w:footnote>
  <w:footnote w:type="continuationSeparator" w:id="0">
    <w:p w14:paraId="4EBD431F" w14:textId="77777777" w:rsidR="002236D1" w:rsidRDefault="002236D1" w:rsidP="007F0A39">
      <w:pPr>
        <w:spacing w:line="240" w:lineRule="auto"/>
      </w:pPr>
      <w:r>
        <w:continuationSeparator/>
      </w:r>
    </w:p>
  </w:footnote>
  <w:footnote w:type="continuationNotice" w:id="1">
    <w:p w14:paraId="1613D591" w14:textId="77777777" w:rsidR="002236D1" w:rsidRDefault="002236D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714D6675" w:rsidR="00886E56" w:rsidRPr="00CA4305" w:rsidRDefault="00F626A7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ShipmentReport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714D6675" w:rsidR="00886E56" w:rsidRPr="00CA4305" w:rsidRDefault="00F626A7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ShipmentReport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239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005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5573B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0EE0"/>
    <w:rsid w:val="00841222"/>
    <w:rsid w:val="00843493"/>
    <w:rsid w:val="00843560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4D6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476"/>
    <w:rsid w:val="00B57D2F"/>
    <w:rsid w:val="00B57DE5"/>
    <w:rsid w:val="00B60769"/>
    <w:rsid w:val="00B67EA0"/>
    <w:rsid w:val="00B708B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3465"/>
    <w:rsid w:val="00D24DBF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597E"/>
    <w:rsid w:val="00E566B4"/>
    <w:rsid w:val="00E65C63"/>
    <w:rsid w:val="00E6711A"/>
    <w:rsid w:val="00E71B63"/>
    <w:rsid w:val="00E7222B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541</TotalTime>
  <Pages>4</Pages>
  <Words>446</Words>
  <Characters>2544</Characters>
  <Application>Microsoft Office Word</Application>
  <DocSecurity>0</DocSecurity>
  <Lines>21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467</cp:revision>
  <cp:lastPrinted>2023-04-23T13:35:00Z</cp:lastPrinted>
  <dcterms:created xsi:type="dcterms:W3CDTF">2023-06-15T04:32:00Z</dcterms:created>
  <dcterms:modified xsi:type="dcterms:W3CDTF">2024-01-12T06:12:00Z</dcterms:modified>
</cp:coreProperties>
</file>