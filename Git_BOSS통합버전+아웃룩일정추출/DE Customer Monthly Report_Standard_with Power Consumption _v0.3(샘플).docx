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55588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55588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55588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D4F39E2" w:rsidR="00886E56" w:rsidRDefault="00555881" w:rsidP="00EC3100">
      <w:r>
        <w:rPr>
          <w:rFonts w:hint="eastAsia"/>
        </w:rPr>
        <w:t>E</w:t>
      </w:r>
      <w:r>
        <w:t>dit Completed</w:t>
      </w:r>
    </w:p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</w:p>
    <w:p w14:paraId="2A3F6EB2" w14:textId="5C696E97" w:rsidR="00D47CB4" w:rsidRDefault="00BB4188" w:rsidP="00D47CB4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4"/>
    </w:p>
    <w:p w14:paraId="1568469B" w14:textId="5736DA08" w:rsidR="00AF1866" w:rsidRPr="00D47CB4" w:rsidRDefault="00AF1866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177"/>
        <w:gridCol w:w="1714"/>
        <w:gridCol w:w="1398"/>
        <w:gridCol w:w="1398"/>
        <w:gridCol w:w="1039"/>
        <w:gridCol w:w="16"/>
      </w:tblGrid>
      <w:tr w:rsidR="000B5001" w14:paraId="79887EE8" w14:textId="77777777" w:rsidTr="000B5001">
        <w:trPr>
          <w:gridAfter w:val="1"/>
          <w:trHeight w:val="480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A3F0650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6" w:name="Incident"/>
            <w:bookmarkStart w:id="7" w:name="_Toc133154360"/>
            <w:bookmarkEnd w:id="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E22439" w14:textId="03AF0900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4947B2C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F460001" w14:textId="274727A6" w:rsidR="000B5001" w:rsidRDefault="000B5001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B7B08F8" w14:textId="059635F3" w:rsidR="000B5001" w:rsidRDefault="000B5001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A13ED6E" w14:textId="6EA061BF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0B5001" w14:paraId="7C1C40C7" w14:textId="77777777" w:rsidTr="000B5001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798458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D6D366" w14:textId="19D2DE9D" w:rsidR="000B5001" w:rsidRDefault="000B5001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78C913" w14:textId="49B2FB2F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C68949" w14:textId="725B2538" w:rsidR="000B5001" w:rsidRDefault="000B5001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8D95E1" w14:textId="2DAFCBCF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BBAE58" w14:textId="4C2A7E6B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B5001" w14:paraId="66A4554B" w14:textId="77777777" w:rsidTr="000B5001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EE1830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22DA0E" w14:textId="1540ADE2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142526" w14:textId="6D5B76DD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E20961" w14:textId="68EBEC3A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8EC1A1" w14:textId="3DD2554C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70CD7" w14:textId="491F117C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B5001" w14:paraId="4738846D" w14:textId="77777777" w:rsidTr="000B5001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68F922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2A73DA" w14:textId="47EEA9D3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AB5E9F" w14:textId="29F5CD15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59A6DE" w14:textId="55C978C4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6379D3" w14:textId="2D2AE4C0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457224" w14:textId="619662A7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B5001" w14:paraId="6CF75239" w14:textId="77777777" w:rsidTr="000B5001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3D3006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lastRenderedPageBreak/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683BA1" w14:textId="615396C1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C48D71" w14:textId="5ECB4E24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730EEE" w14:textId="3881A7BA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08313" w14:textId="610C4C95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8135BB" w14:textId="2FE2CAF1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B5001" w14:paraId="74D06C6F" w14:textId="77777777" w:rsidTr="000B5001">
        <w:trPr>
          <w:gridAfter w:val="1"/>
          <w:trHeight w:val="66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1A4852" w14:textId="77777777" w:rsidR="000B5001" w:rsidRDefault="000B500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55561D" w14:textId="2A905F16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D59F0E" w14:textId="7F9C992B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43B421" w14:textId="35AD0015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6219DF" w14:textId="48E8EA0A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876F94" w14:textId="2A675541" w:rsidR="000B5001" w:rsidRDefault="000B5001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B5001" w14:paraId="066B918E" w14:textId="77777777" w:rsidTr="000B5001">
        <w:trPr>
          <w:gridAfter w:val="1"/>
          <w:trHeight w:val="399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DCDF33" w14:textId="593E6D5D" w:rsidR="000B5001" w:rsidRDefault="000B5001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0B5001" w14:paraId="327C4820" w14:textId="77777777" w:rsidTr="000B5001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BA8F5" w14:textId="77777777" w:rsidR="000B5001" w:rsidRDefault="000B5001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DBDEF" w14:textId="77777777" w:rsidR="000B5001" w:rsidRDefault="000B5001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9CC948B" w14:textId="28B0BC1F" w:rsidR="00793A50" w:rsidRDefault="00793A5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75FF2D6" w14:textId="1C930DA5" w:rsidR="00793A50" w:rsidRDefault="00793A5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507F3447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7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146"/>
        <w:gridCol w:w="973"/>
        <w:gridCol w:w="1541"/>
        <w:gridCol w:w="2070"/>
        <w:gridCol w:w="16"/>
      </w:tblGrid>
      <w:tr w:rsidR="007B2549" w14:paraId="52A32FA3" w14:textId="77777777" w:rsidTr="007B2549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F1BF10" w14:textId="0179BDBA" w:rsidR="007B2549" w:rsidRDefault="007B2549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F3B7BFD" w14:textId="36702E2F" w:rsidR="007B2549" w:rsidRDefault="007B2549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8107513" w14:textId="08A8A1F6" w:rsidR="007B2549" w:rsidRDefault="007B2549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A681D69" w14:textId="7F77CE80" w:rsidR="007B2549" w:rsidRDefault="007B2549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73D383D" w14:textId="3239F172" w:rsidR="007B2549" w:rsidRDefault="007B2549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7B2549" w14:paraId="78261F29" w14:textId="77777777" w:rsidTr="007B2549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6751E3" w14:textId="73F08072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2023-06-3011:32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BD4ADA" w14:textId="77777777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6906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ED81C8" w14:textId="6C7C940A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98C7C6" w14:textId="024842F1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2023-07-0315:30:00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34C2E7" w14:textId="77777777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최경석</w:t>
            </w:r>
          </w:p>
        </w:tc>
      </w:tr>
      <w:tr w:rsidR="007B2549" w14:paraId="17E81BF1" w14:textId="77777777" w:rsidTr="007B2549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8662DA" w14:textId="293CBC0B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2023-06-2215:15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8B21E1" w14:textId="77777777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6560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9FA906" w14:textId="1A06B716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2447C9" w14:textId="0EAA7D3E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2023-06-2813:10:00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E2C68E" w14:textId="5A1EF772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오상현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김현우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이용호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이광범</w:t>
            </w:r>
          </w:p>
        </w:tc>
      </w:tr>
      <w:tr w:rsidR="007B2549" w14:paraId="4C7151AA" w14:textId="77777777" w:rsidTr="007B2549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84A4D3" w14:textId="7107B351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2023-06-2015:10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3F5F1" w14:textId="77777777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EED65F" w14:textId="4F7721A3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A2E0B8" w14:textId="285243C2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2023-06-2913:30:00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93B41B" w14:textId="0E02AA4F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한승민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이호열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선진국</w:t>
            </w:r>
          </w:p>
        </w:tc>
      </w:tr>
      <w:tr w:rsidR="007B2549" w14:paraId="2BA46A0F" w14:textId="77777777" w:rsidTr="007B2549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56C924" w14:textId="174C3F24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6F3083" w14:textId="631F0285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A4E18A" w14:textId="37B09C3B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6D3DB3" w14:textId="0D665D33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502AC" w14:textId="2B12383C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7B2549" w14:paraId="0067EACB" w14:textId="77777777" w:rsidTr="007B2549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8598AA" w14:textId="75040CF1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3E9C14" w14:textId="37716DC4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F6A1CE" w14:textId="158CC78E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AA1CF4" w14:textId="54D053C6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256A32" w14:textId="572AADD1" w:rsidR="007B2549" w:rsidRDefault="007B2549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7B2549" w14:paraId="7CAD1C2A" w14:textId="77777777" w:rsidTr="007B2549">
        <w:trPr>
          <w:gridAfter w:val="1"/>
          <w:trHeight w:val="399"/>
        </w:trPr>
        <w:tc>
          <w:tcPr>
            <w:tcW w:w="736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A70D11" w14:textId="0FB86F06" w:rsidR="007B2549" w:rsidRDefault="007B2549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7B2549" w14:paraId="7D9179FA" w14:textId="77777777" w:rsidTr="007B2549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1E816E" w14:textId="77777777" w:rsidR="007B2549" w:rsidRDefault="007B2549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80A56" w14:textId="77777777" w:rsidR="007B2549" w:rsidRDefault="007B2549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6"/>
        <w:gridCol w:w="1397"/>
        <w:gridCol w:w="16"/>
      </w:tblGrid>
      <w:tr w:rsidR="00DD0906" w14:paraId="7E4C8E06" w14:textId="77777777" w:rsidTr="00DD0906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2C5F2C" w14:textId="18DAFC20" w:rsidR="00DD0906" w:rsidRDefault="00DD0906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4C0C5A" w14:textId="24070569" w:rsidR="00DD0906" w:rsidRDefault="00DD0906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82ABCB" w14:textId="77777777" w:rsidR="00DD0906" w:rsidRDefault="00DD0906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0054F14" w14:textId="3C673FF2" w:rsidR="00DD0906" w:rsidRDefault="00DD0906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6B7A547" w14:textId="77777777" w:rsidR="00DD0906" w:rsidRDefault="00DD0906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DD0906" w14:paraId="37BB53F7" w14:textId="77777777" w:rsidTr="00DD0906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F1787C" w14:textId="600D0699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2023-07-1911:29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81413" w14:textId="77777777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16ED61" w14:textId="77777777" w:rsidR="00DD0906" w:rsidRDefault="00DD0906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9D58DD" w14:textId="77777777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66D9B8" w14:textId="77777777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DD0906" w14:paraId="262CC806" w14:textId="77777777" w:rsidTr="00DD0906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9108B1" w14:textId="6EC2F3B2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2023-07-1310:38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73F99" w14:textId="77777777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1FAD7F" w14:textId="77777777" w:rsidR="00DD0906" w:rsidRDefault="00DD0906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4F9D9B" w14:textId="77777777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5E0D31" w14:textId="77777777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DD0906" w14:paraId="5C9C6AE7" w14:textId="77777777" w:rsidTr="00DD0906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026300" w14:textId="480BE4E1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2023-06-2012:03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9CC227" w14:textId="77777777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D13320" w14:textId="77777777" w:rsidR="00DD0906" w:rsidRDefault="00DD0906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A32E1C" w14:textId="77777777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2CE00F" w14:textId="77777777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DD0906" w14:paraId="08D53319" w14:textId="77777777" w:rsidTr="00DD0906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BDF662" w14:textId="0B587744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A1FEF8" w14:textId="5BE411EA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BF4330" w14:textId="57903046" w:rsidR="00DD0906" w:rsidRDefault="00DD0906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817322" w14:textId="5198C758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2AD25D" w14:textId="6D24539B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DD0906" w14:paraId="4C0B83F2" w14:textId="77777777" w:rsidTr="00DD0906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15FC7A" w14:textId="25A85CF1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83CF94" w14:textId="4702584D" w:rsidR="00DD0906" w:rsidRDefault="00DD0906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BF32F7" w14:textId="40025824" w:rsidR="00DD0906" w:rsidRDefault="00DD0906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12EB2C" w14:textId="34FC3293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D4CEBA" w14:textId="4A2CEE8B" w:rsidR="00DD0906" w:rsidRDefault="00DD0906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DD0906" w14:paraId="380A620B" w14:textId="77777777" w:rsidTr="00DD0906">
        <w:trPr>
          <w:gridAfter w:val="1"/>
          <w:trHeight w:val="399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D1B49A" w14:textId="38C82CBA" w:rsidR="00DD0906" w:rsidRDefault="00DD0906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DD0906" w14:paraId="1EA0D888" w14:textId="77777777" w:rsidTr="00DD0906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021A2" w14:textId="77777777" w:rsidR="00DD0906" w:rsidRDefault="00DD0906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6EAF6" w14:textId="77777777" w:rsidR="00DD0906" w:rsidRDefault="00DD0906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AAB433B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5"/>
        <w:gridCol w:w="3184"/>
        <w:gridCol w:w="932"/>
        <w:gridCol w:w="870"/>
        <w:gridCol w:w="869"/>
        <w:gridCol w:w="1384"/>
        <w:gridCol w:w="16"/>
      </w:tblGrid>
      <w:tr w:rsidR="00CD342A" w14:paraId="67D49532" w14:textId="77777777" w:rsidTr="00CD342A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1637C03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RHS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0993AF6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77A7DE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66FA17A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92A2A4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B766384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CD342A" w14:paraId="4F16EED3" w14:textId="77777777" w:rsidTr="00CD342A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6C7BA0" w14:textId="46302438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2023-08-1813:50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CF8883" w14:textId="35019840" w:rsidR="00CD342A" w:rsidRDefault="00CD342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서버리부팅요청건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B4C5D5" w14:textId="193AB1C9" w:rsidR="00CD342A" w:rsidRDefault="00CD342A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1657B8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2FF16D" w14:textId="7BC31A06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4DDCA9" w14:textId="06CA4641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D342A" w14:paraId="3CF670DA" w14:textId="77777777" w:rsidTr="00CD342A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D4EDAB" w14:textId="18F5D8A6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2023-07-237:04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AE8ADF" w14:textId="4A2957BE" w:rsidR="00CD342A" w:rsidRDefault="00CD342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유앤아이티서버재부팅요청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124702" w14:textId="2F17E758" w:rsidR="00CD342A" w:rsidRDefault="00CD342A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3AE1D5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F67481" w14:textId="4312F435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E067AE" w14:textId="492F7BE8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D342A" w14:paraId="7E3F7F53" w14:textId="77777777" w:rsidTr="00CD342A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5431BD" w14:textId="3DB14747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2023-07-0523:04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04F1A2" w14:textId="6A7A1F39" w:rsidR="00CD342A" w:rsidRDefault="00CD342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한국방사선진흥협회서버재부팅요청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B6A2C0" w14:textId="6A0CBC00" w:rsidR="00CD342A" w:rsidRDefault="00CD342A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8E83DA" w14:textId="77777777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6535D0" w14:textId="0595343B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CE2A75" w14:textId="480161F2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D342A" w14:paraId="4B3E80C2" w14:textId="77777777" w:rsidTr="00CD342A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049587" w14:textId="781768B0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E937FA" w14:textId="351817BB" w:rsidR="00CD342A" w:rsidRDefault="00CD342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156D27" w14:textId="78533B12" w:rsidR="00CD342A" w:rsidRDefault="00CD342A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094A68" w14:textId="2C0E0F16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785E6F" w14:textId="3265880C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CB9C79" w14:textId="7C211204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D342A" w14:paraId="2E414868" w14:textId="77777777" w:rsidTr="00CD342A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DE7229" w14:textId="1BBD259B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CE6702" w14:textId="4258726A" w:rsidR="00CD342A" w:rsidRDefault="00CD342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52A8F1" w14:textId="562A34CF" w:rsidR="00CD342A" w:rsidRDefault="00CD342A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281113" w14:textId="2C38BD0C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23D27C" w14:textId="17B932A7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4E8497" w14:textId="36D8FA79" w:rsidR="00CD342A" w:rsidRDefault="00CD342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D342A" w14:paraId="682E8280" w14:textId="77777777" w:rsidTr="00CD342A">
        <w:trPr>
          <w:gridAfter w:val="1"/>
          <w:trHeight w:val="399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83966D" w14:textId="3D0DCA93" w:rsidR="00CD342A" w:rsidRDefault="00CD342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D342A" w14:paraId="28169A9B" w14:textId="77777777" w:rsidTr="00CD342A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15D76" w14:textId="77777777" w:rsidR="00CD342A" w:rsidRDefault="00CD342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B6676" w14:textId="77777777" w:rsidR="00CD342A" w:rsidRDefault="00CD342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Pr="001228F5" w:rsidRDefault="004031F0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6220B4" w14:paraId="2A4917E9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02CD3A" w14:textId="6611FCD3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8" w:name="Maintenance"/>
            <w:bookmarkStart w:id="19" w:name="_Toc133154369"/>
            <w:bookmarkEnd w:id="18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A880B8E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300621" w14:textId="5B1D1A72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67D4A9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564BD5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A80EB5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6220B4" w14:paraId="77EB8FDC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1271D89" w14:textId="068C618E" w:rsidR="006220B4" w:rsidRDefault="006220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A4ED14" w14:textId="52874BC4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6281014" w14:textId="77777777" w:rsidR="006220B4" w:rsidRDefault="006220B4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9FD93BF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01A0757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1985F3C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8A5758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457695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6E2DAA9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6220B4" w14:paraId="3D49AD03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FADE8A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38121A" w14:textId="64AA2AAE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1B2B3D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569B0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871E09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9810B7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C62755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DF9C42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7A422F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220B4" w14:paraId="3D58193C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7F1ECF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CDD96A" w14:textId="77777777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1ABF20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232622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7ADBB0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4ADA0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9A6E4B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861ED8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5A1804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220B4" w14:paraId="41E80067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CCED15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B03A1D" w14:textId="6F34393D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B22B34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301401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7C20FD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0A6457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B83161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4B0C90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2DBE3D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220B4" w14:paraId="7207EB76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644BE0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BFD620" w14:textId="1DA5585D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8645F2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3610DC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31876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23B509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E4EC77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507509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A6B204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220B4" w14:paraId="63AE734B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E10DEC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DFDA8C" w14:textId="6B3BAA2B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CFEF18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145B71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04AAEF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1E6519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19347F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FF9964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AC8671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13CBCA0F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89E0B5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7E5F23" w14:textId="67FB3BCB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14A453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F0B921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FAEA92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05DD1A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FFDDCD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ECD385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7B6B2F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0D904652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136F14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990CA2" w14:textId="2D2AA282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868FCC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4762FF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AD9AF8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1ED6C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21D94B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9A060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E56CEB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136188C0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E66E2F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1DFC56" w14:textId="5D955555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661B13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298BB5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E1767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8BB48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98DF6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C050A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E2303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459E8807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C7F981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BB95D7" w14:textId="4CB462AB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7039FE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6D736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F2189B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A6BD64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BC58F5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AD6841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853066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26FF7FE0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D55F9D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C1F988" w14:textId="05158950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8E94AD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EA6226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C4399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E19A36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E5F358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B535C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C358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73CDC661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98586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lastRenderedPageBreak/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E434A7" w14:textId="264162BC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C4D5BE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48A328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A7F3CC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40B0C7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CA89B3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1175D7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E27C78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220B4" w14:paraId="4CED80F2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407FAF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6F2D93" w14:textId="5633B466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342171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3B900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0D23BF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211BB2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30562D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66E65E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A0A52D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220B4" w14:paraId="225B1D21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789656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2C3398" w14:textId="6EE7A853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C3F33C" w14:textId="77777777" w:rsidR="006220B4" w:rsidRDefault="006220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57144C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B28DBC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F4553D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76ED3C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77FC1A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0F3B19" w14:textId="7777777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220B4" w14:paraId="1576CA88" w14:textId="77777777" w:rsidTr="006220B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7935CF" w14:textId="483170B6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12103A" w14:textId="2BBDDA00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056C97" w14:textId="2D60EA59" w:rsidR="006220B4" w:rsidRDefault="006220B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23CFDF" w14:textId="7A0B2295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EA70E2" w14:textId="183AAE8F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F963E5" w14:textId="1E476451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7A2136" w14:textId="33E02C07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58C001" w14:textId="3A05CFA7" w:rsidR="006220B4" w:rsidRDefault="006220B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CAA05C" w14:textId="0BFBFB9C" w:rsidR="006220B4" w:rsidRDefault="006220B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6220B4" w14:paraId="24E772E0" w14:textId="77777777" w:rsidTr="006220B4">
        <w:trPr>
          <w:gridAfter w:val="1"/>
          <w:trHeight w:val="360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448679" w14:textId="0766E4D4" w:rsidR="006220B4" w:rsidRDefault="006220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6220B4" w14:paraId="1CFD47F6" w14:textId="77777777" w:rsidTr="006220B4">
        <w:trPr>
          <w:trHeight w:val="360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E2EC793" w14:textId="77777777" w:rsidR="006220B4" w:rsidRDefault="006220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B4831" w14:textId="77777777" w:rsidR="006220B4" w:rsidRDefault="006220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75F1361" w14:textId="77777777" w:rsidR="00650ED3" w:rsidRDefault="00650ED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p w14:paraId="0927B36D" w14:textId="77777777" w:rsidR="00A65B1D" w:rsidRPr="00A65B1D" w:rsidRDefault="00A65B1D" w:rsidP="00A65B1D"/>
    <w:bookmarkEnd w:id="19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4AF1D" w14:textId="77777777" w:rsidR="00EC2A16" w:rsidRDefault="00EC2A16" w:rsidP="007F0A39">
      <w:pPr>
        <w:spacing w:line="240" w:lineRule="auto"/>
      </w:pPr>
      <w:r>
        <w:separator/>
      </w:r>
    </w:p>
  </w:endnote>
  <w:endnote w:type="continuationSeparator" w:id="0">
    <w:p w14:paraId="4D048329" w14:textId="77777777" w:rsidR="00EC2A16" w:rsidRDefault="00EC2A16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02AAF01-5225-4B5F-BBE5-AB54CC2EE09C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7BA4870D-9E2B-40C0-8CD8-D01A9A2B0804}"/>
    <w:embedBold r:id="rId3" w:fontKey="{11B0E29F-1DF3-4F1A-842D-39C521E7855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41B6F5D4-09CC-4C47-B8C3-540C92450FD7}"/>
    <w:embedBold r:id="rId5" w:fontKey="{DEEDE564-C94B-44C6-9EC9-A42A0874369A}"/>
    <w:embedItalic r:id="rId6" w:fontKey="{1EB8DBB4-EDAC-47FB-8983-5CC6C8D23E0C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344DCCBF-9F72-4F91-99C7-9A76C2699118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FA9F219-4BE1-4346-A2B5-B9BE0631A56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843F73B2-1749-48B1-B355-904850BCA767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BB550" w14:textId="77777777" w:rsidR="00EC2A16" w:rsidRDefault="00EC2A16" w:rsidP="007F0A39">
      <w:pPr>
        <w:spacing w:line="240" w:lineRule="auto"/>
      </w:pPr>
      <w:r>
        <w:separator/>
      </w:r>
    </w:p>
  </w:footnote>
  <w:footnote w:type="continuationSeparator" w:id="0">
    <w:p w14:paraId="5DAB86A7" w14:textId="77777777" w:rsidR="00EC2A16" w:rsidRDefault="00EC2A16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74452815" w:rsidR="00886E56" w:rsidRPr="00CA4305" w:rsidRDefault="0037085B" w:rsidP="00CA4305">
                          <w:pPr>
                            <w:pStyle w:val="a7"/>
                          </w:pPr>
                          <w:fldSimple w:instr=" STYLEREF 1  ">
                            <w:r w:rsidR="00555881">
                              <w:rPr>
                                <w:noProof/>
                              </w:rPr>
                              <w:t>PowerUsage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74452815" w:rsidR="00886E56" w:rsidRPr="00CA4305" w:rsidRDefault="0037085B" w:rsidP="00CA4305">
                    <w:pPr>
                      <w:pStyle w:val="a7"/>
                    </w:pPr>
                    <w:fldSimple w:instr=" STYLEREF 1  ">
                      <w:r w:rsidR="00555881">
                        <w:rPr>
                          <w:noProof/>
                        </w:rPr>
                        <w:t>PowerUsage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DF7"/>
    <w:rsid w:val="00072F62"/>
    <w:rsid w:val="0007337D"/>
    <w:rsid w:val="00082198"/>
    <w:rsid w:val="0008411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30D49"/>
    <w:rsid w:val="0013109A"/>
    <w:rsid w:val="00134C88"/>
    <w:rsid w:val="00136EDF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30092B"/>
    <w:rsid w:val="00303AA7"/>
    <w:rsid w:val="00312634"/>
    <w:rsid w:val="00312879"/>
    <w:rsid w:val="00313BB1"/>
    <w:rsid w:val="003148D8"/>
    <w:rsid w:val="00314DEB"/>
    <w:rsid w:val="00320D46"/>
    <w:rsid w:val="00321347"/>
    <w:rsid w:val="00321CF4"/>
    <w:rsid w:val="0032740B"/>
    <w:rsid w:val="003316AF"/>
    <w:rsid w:val="0033246D"/>
    <w:rsid w:val="00332D23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4219"/>
    <w:rsid w:val="00375C20"/>
    <w:rsid w:val="00376B22"/>
    <w:rsid w:val="00376F69"/>
    <w:rsid w:val="00377821"/>
    <w:rsid w:val="0038285E"/>
    <w:rsid w:val="00382950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0585"/>
    <w:rsid w:val="003B5488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24E8"/>
    <w:rsid w:val="004E52E7"/>
    <w:rsid w:val="004E651E"/>
    <w:rsid w:val="004E6EA8"/>
    <w:rsid w:val="004E7BA9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3BD2"/>
    <w:rsid w:val="005B5E9C"/>
    <w:rsid w:val="005B7387"/>
    <w:rsid w:val="005B7521"/>
    <w:rsid w:val="005C2336"/>
    <w:rsid w:val="005C3BFF"/>
    <w:rsid w:val="005C6AC2"/>
    <w:rsid w:val="005D7F92"/>
    <w:rsid w:val="005E1BAD"/>
    <w:rsid w:val="005E2023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97E63"/>
    <w:rsid w:val="006A179D"/>
    <w:rsid w:val="006A23E2"/>
    <w:rsid w:val="006A2FA1"/>
    <w:rsid w:val="006A33BF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5F4C"/>
    <w:rsid w:val="006F6207"/>
    <w:rsid w:val="006F6FBB"/>
    <w:rsid w:val="0070490C"/>
    <w:rsid w:val="007066DF"/>
    <w:rsid w:val="00712493"/>
    <w:rsid w:val="00712A04"/>
    <w:rsid w:val="00712E5D"/>
    <w:rsid w:val="00714276"/>
    <w:rsid w:val="0071575B"/>
    <w:rsid w:val="00715C5A"/>
    <w:rsid w:val="00717134"/>
    <w:rsid w:val="00721CD8"/>
    <w:rsid w:val="00724028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712A"/>
    <w:rsid w:val="00760127"/>
    <w:rsid w:val="007610FB"/>
    <w:rsid w:val="00761845"/>
    <w:rsid w:val="007622B5"/>
    <w:rsid w:val="00767EC9"/>
    <w:rsid w:val="007726E7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202B"/>
    <w:rsid w:val="007A3BA6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5613"/>
    <w:rsid w:val="007F6B7F"/>
    <w:rsid w:val="00801D61"/>
    <w:rsid w:val="00803E7A"/>
    <w:rsid w:val="0080759B"/>
    <w:rsid w:val="00814762"/>
    <w:rsid w:val="00816CA3"/>
    <w:rsid w:val="00817CAE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F048F"/>
    <w:rsid w:val="008F2795"/>
    <w:rsid w:val="009023EE"/>
    <w:rsid w:val="00906123"/>
    <w:rsid w:val="00910EF5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D91"/>
    <w:rsid w:val="00961DFD"/>
    <w:rsid w:val="009638C5"/>
    <w:rsid w:val="0096417B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6F88"/>
    <w:rsid w:val="00A33532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5908"/>
    <w:rsid w:val="00A65B1D"/>
    <w:rsid w:val="00A673A5"/>
    <w:rsid w:val="00A67D55"/>
    <w:rsid w:val="00A7081D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D2F"/>
    <w:rsid w:val="00B60769"/>
    <w:rsid w:val="00B67EA0"/>
    <w:rsid w:val="00B709C3"/>
    <w:rsid w:val="00B7185B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B75"/>
    <w:rsid w:val="00B94D42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E6D"/>
    <w:rsid w:val="00BE3F1B"/>
    <w:rsid w:val="00BE4174"/>
    <w:rsid w:val="00BE60C9"/>
    <w:rsid w:val="00BE78E9"/>
    <w:rsid w:val="00BF210A"/>
    <w:rsid w:val="00BF39A3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4611"/>
    <w:rsid w:val="00C1692E"/>
    <w:rsid w:val="00C17A8B"/>
    <w:rsid w:val="00C23BD5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4459"/>
    <w:rsid w:val="00C66FDA"/>
    <w:rsid w:val="00C70FEE"/>
    <w:rsid w:val="00C72851"/>
    <w:rsid w:val="00C7580F"/>
    <w:rsid w:val="00C75B3F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30BD"/>
    <w:rsid w:val="00CA4305"/>
    <w:rsid w:val="00CA4347"/>
    <w:rsid w:val="00CA4E58"/>
    <w:rsid w:val="00CB0949"/>
    <w:rsid w:val="00CB24BD"/>
    <w:rsid w:val="00CB736F"/>
    <w:rsid w:val="00CC14F3"/>
    <w:rsid w:val="00CC58EB"/>
    <w:rsid w:val="00CC67DB"/>
    <w:rsid w:val="00CC6F08"/>
    <w:rsid w:val="00CD0693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307E"/>
    <w:rsid w:val="00D34016"/>
    <w:rsid w:val="00D37C87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C68"/>
    <w:rsid w:val="00D71FFF"/>
    <w:rsid w:val="00D7569D"/>
    <w:rsid w:val="00D75DA3"/>
    <w:rsid w:val="00D834D6"/>
    <w:rsid w:val="00D83855"/>
    <w:rsid w:val="00D839C3"/>
    <w:rsid w:val="00D863C3"/>
    <w:rsid w:val="00D91FA0"/>
    <w:rsid w:val="00D93793"/>
    <w:rsid w:val="00D9596D"/>
    <w:rsid w:val="00D96F4E"/>
    <w:rsid w:val="00D9786C"/>
    <w:rsid w:val="00DA10D1"/>
    <w:rsid w:val="00DA5C4D"/>
    <w:rsid w:val="00DA61FC"/>
    <w:rsid w:val="00DB12A6"/>
    <w:rsid w:val="00DB192A"/>
    <w:rsid w:val="00DB3C0F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66B4"/>
    <w:rsid w:val="00E65C63"/>
    <w:rsid w:val="00E6711A"/>
    <w:rsid w:val="00E71B63"/>
    <w:rsid w:val="00E7222B"/>
    <w:rsid w:val="00E77976"/>
    <w:rsid w:val="00E77A58"/>
    <w:rsid w:val="00E77E5A"/>
    <w:rsid w:val="00E87A32"/>
    <w:rsid w:val="00E87CBD"/>
    <w:rsid w:val="00E9127C"/>
    <w:rsid w:val="00E91793"/>
    <w:rsid w:val="00E919E6"/>
    <w:rsid w:val="00E92917"/>
    <w:rsid w:val="00EA1B43"/>
    <w:rsid w:val="00EA27C5"/>
    <w:rsid w:val="00EA57E5"/>
    <w:rsid w:val="00EA75AE"/>
    <w:rsid w:val="00EB16B9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E7C1B"/>
    <w:rsid w:val="00EE7F5C"/>
    <w:rsid w:val="00EF14E1"/>
    <w:rsid w:val="00EF224A"/>
    <w:rsid w:val="00EF299A"/>
    <w:rsid w:val="00EF48DC"/>
    <w:rsid w:val="00EF4C94"/>
    <w:rsid w:val="00EF519D"/>
    <w:rsid w:val="00EF6443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733F"/>
    <w:rsid w:val="00F314D4"/>
    <w:rsid w:val="00F31976"/>
    <w:rsid w:val="00F32318"/>
    <w:rsid w:val="00F37044"/>
    <w:rsid w:val="00F37ADF"/>
    <w:rsid w:val="00F40BA3"/>
    <w:rsid w:val="00F40CB0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705E4"/>
    <w:rsid w:val="00F713E0"/>
    <w:rsid w:val="00F71549"/>
    <w:rsid w:val="00F75238"/>
    <w:rsid w:val="00F779DF"/>
    <w:rsid w:val="00F80F68"/>
    <w:rsid w:val="00F853BF"/>
    <w:rsid w:val="00FA33CA"/>
    <w:rsid w:val="00FA65C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155A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463</TotalTime>
  <Pages>7</Pages>
  <Words>698</Words>
  <Characters>3982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317</cp:revision>
  <cp:lastPrinted>2023-04-23T13:35:00Z</cp:lastPrinted>
  <dcterms:created xsi:type="dcterms:W3CDTF">2023-06-15T04:32:00Z</dcterms:created>
  <dcterms:modified xsi:type="dcterms:W3CDTF">2023-10-06T01:06:00Z</dcterms:modified>
</cp:coreProperties>
</file>