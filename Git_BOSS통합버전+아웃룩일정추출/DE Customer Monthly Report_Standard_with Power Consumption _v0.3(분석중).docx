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ls" ContentType="application/vnd.ms-exce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41ED6402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6D828E7F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44A17D12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1E6C529A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51B27419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075B261D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ED1CC26" w:rsidR="009C31D0" w:rsidRPr="00D0574F" w:rsidRDefault="000E488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44EBE026" w:rsidR="009C31D0" w:rsidRPr="00D0574F" w:rsidRDefault="000E488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1503E5F8" w:rsidR="009C31D0" w:rsidRPr="00D0574F" w:rsidRDefault="000E488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1CE057B7" w:rsidR="009C31D0" w:rsidRPr="00D0574F" w:rsidRDefault="000E488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25533CEF" w:rsidR="009C31D0" w:rsidRPr="00D0574F" w:rsidRDefault="000E488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05555B18" w:rsidR="009C31D0" w:rsidRPr="00D0574F" w:rsidRDefault="000E488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74280295" w:rsidR="009C31D0" w:rsidRPr="00D0574F" w:rsidRDefault="000E488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3DF8124E" w:rsidR="009C31D0" w:rsidRPr="00D0574F" w:rsidRDefault="000E488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70E2FDB2" w:rsidR="009C31D0" w:rsidRPr="00D0574F" w:rsidRDefault="000E488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5AB6110A" w:rsidR="009C31D0" w:rsidRPr="00D0574F" w:rsidRDefault="000E488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77777777" w:rsidR="00886E56" w:rsidRDefault="00886E56" w:rsidP="00EC3100"/>
    <w:p w14:paraId="32D67CFB" w14:textId="77777777" w:rsidR="008B33EC" w:rsidRDefault="008B33EC" w:rsidP="00EC3100"/>
    <w:p w14:paraId="6A762FB1" w14:textId="77777777" w:rsidR="008B33EC" w:rsidRDefault="008B33EC" w:rsidP="00EC3100"/>
    <w:p w14:paraId="30561B67" w14:textId="77777777" w:rsidR="008B33EC" w:rsidRDefault="008B33EC" w:rsidP="00EC3100"/>
    <w:p w14:paraId="30EE11EE" w14:textId="77777777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6"/>
        <w:gridCol w:w="7353"/>
      </w:tblGrid>
      <w:tr w:rsidR="00DA61FC" w:rsidRPr="00F17950" w14:paraId="2C6387C6" w14:textId="77777777" w:rsidTr="00DA61FC">
        <w:tc>
          <w:tcPr>
            <w:tcW w:w="2183" w:type="dxa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059FB0FF" w14:textId="3D11A05E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</w:pPr>
            <w:r w:rsidRPr="00DA61FC"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  <w:t>PreparedBy</w:t>
            </w:r>
          </w:p>
        </w:tc>
        <w:tc>
          <w:tcPr>
            <w:tcW w:w="5806" w:type="dxa"/>
            <w:vAlign w:val="center"/>
          </w:tcPr>
          <w:p w14:paraId="5A55E5F3" w14:textId="28F0EBA9" w:rsidR="008B33EC" w:rsidRPr="00DA61FC" w:rsidRDefault="00DA61FC" w:rsidP="00A072C3">
            <w:pPr>
              <w:pStyle w:val="EqBody"/>
              <w:spacing w:before="60" w:after="60" w:line="240" w:lineRule="auto"/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SG"/>
              </w:rPr>
            </w:pPr>
            <w:r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SG"/>
              </w:rPr>
              <w:t>D</w:t>
            </w:r>
            <w:r>
              <w:rPr>
                <w:rFonts w:eastAsia="Microsoft JhengHei" w:cstheme="minorHAnsi"/>
                <w:color w:val="8A8C8E"/>
                <w:lang w:val="en-SG"/>
              </w:rPr>
              <w:t>ataCenterOp</w:t>
            </w:r>
            <w:r w:rsidR="00BD232D">
              <w:rPr>
                <w:rFonts w:eastAsia="Microsoft JhengHei" w:cstheme="minorHAnsi"/>
                <w:color w:val="8A8C8E"/>
                <w:lang w:val="en-SG"/>
              </w:rPr>
              <w:t>erations</w:t>
            </w:r>
            <w:r>
              <w:rPr>
                <w:rFonts w:eastAsia="Microsoft JhengHei" w:cstheme="minorHAnsi"/>
                <w:color w:val="8A8C8E"/>
                <w:lang w:val="en-SG"/>
              </w:rPr>
              <w:t>Manager</w:t>
            </w:r>
          </w:p>
        </w:tc>
      </w:tr>
      <w:tr w:rsidR="00DA61FC" w:rsidRPr="00F17950" w14:paraId="0C91F7AE" w14:textId="77777777" w:rsidTr="00DA61FC">
        <w:tc>
          <w:tcPr>
            <w:tcW w:w="2183" w:type="dxa"/>
            <w:tcBorders>
              <w:bottom w:val="single" w:sz="4" w:space="0" w:color="auto"/>
            </w:tcBorders>
            <w:shd w:val="clear" w:color="auto" w:fill="FFFFFF"/>
          </w:tcPr>
          <w:p w14:paraId="015C915F" w14:textId="5002FFA3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</w:pPr>
            <w:r w:rsidRPr="00DA61FC"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  <w:t>PreparedFor</w:t>
            </w:r>
          </w:p>
        </w:tc>
        <w:tc>
          <w:tcPr>
            <w:tcW w:w="5806" w:type="dxa"/>
            <w:vAlign w:val="center"/>
          </w:tcPr>
          <w:p w14:paraId="5741A634" w14:textId="77777777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</w:rPr>
            </w:pPr>
            <w:r w:rsidRPr="00DA61FC"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US"/>
              </w:rPr>
              <w:t>Customer</w:t>
            </w:r>
          </w:p>
        </w:tc>
      </w:tr>
      <w:tr w:rsidR="00DA61FC" w:rsidRPr="00F17950" w14:paraId="1AEA3364" w14:textId="77777777" w:rsidTr="00DA61FC">
        <w:tc>
          <w:tcPr>
            <w:tcW w:w="2183" w:type="dxa"/>
            <w:shd w:val="clear" w:color="auto" w:fill="FFFFFF"/>
          </w:tcPr>
          <w:p w14:paraId="07182BBF" w14:textId="1E15EAA8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</w:pPr>
            <w:r w:rsidRPr="00DA61FC"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  <w:t>ImportantNote</w:t>
            </w:r>
          </w:p>
        </w:tc>
        <w:tc>
          <w:tcPr>
            <w:tcW w:w="5806" w:type="dxa"/>
          </w:tcPr>
          <w:p w14:paraId="4552F768" w14:textId="7B504A30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</w:rPr>
            </w:pPr>
            <w:r w:rsidRPr="00DA61FC"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AU"/>
              </w:rPr>
              <w:t>DigitalEdgeDC</w:t>
            </w:r>
            <w:r w:rsidRPr="00DA61FC"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US"/>
              </w:rPr>
              <w:t>ProprietaryInformation:TheinformationcontainedinthisdocumentisconfidentialandproprietarytoDigitalEdge.Theuse,disclosure,reproduction,ordistributionofthisinformationtoanythirdpartywithoutthewrittenpermissionofDigitalEdgeisprohibited.</w:t>
            </w:r>
          </w:p>
        </w:tc>
      </w:tr>
    </w:tbl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523B13A4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587A958B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443EB4FB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55FF47C" w:rsidR="008C1E7E" w:rsidRDefault="008C1E7E" w:rsidP="0058556B">
      <w:pPr>
        <w:pStyle w:val="a2"/>
        <w:spacing w:before="0" w:after="0" w:line="240" w:lineRule="auto"/>
      </w:pPr>
      <w:bookmarkStart w:id="3" w:name="ExecutiveSummary"/>
      <w:bookmarkEnd w:id="3"/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79507025" w:rsidR="007C5048" w:rsidRDefault="007C5048" w:rsidP="007C5048">
      <w:pPr>
        <w:pStyle w:val="af3"/>
      </w:pPr>
      <w:r>
        <w:t>Table</w:t>
      </w:r>
      <w:fldSimple w:instr=" SEQ Table \* ARABIC ">
        <w:r w:rsidR="00D00E55">
          <w:rPr>
            <w:noProof/>
          </w:rPr>
          <w:t>1</w:t>
        </w:r>
      </w:fldSimple>
      <w:r>
        <w:rPr>
          <w:lang w:val="en-SG"/>
        </w:rPr>
        <w:t>-ServiceLevelAvailability</w:t>
      </w:r>
    </w:p>
    <w:tbl>
      <w:tblPr>
        <w:tblStyle w:val="ProgressiveBlue"/>
        <w:tblW w:w="0" w:type="auto"/>
        <w:tblLook w:val="06A0" w:firstRow="1" w:lastRow="0" w:firstColumn="1" w:lastColumn="0" w:noHBand="1" w:noVBand="1"/>
      </w:tblPr>
      <w:tblGrid>
        <w:gridCol w:w="2972"/>
        <w:gridCol w:w="2552"/>
        <w:gridCol w:w="2573"/>
      </w:tblGrid>
      <w:tr w:rsidR="007C2083" w:rsidRPr="00093808" w14:paraId="16FC5BC8" w14:textId="77777777" w:rsidTr="005855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E1454BC" w14:textId="6430DC8D" w:rsidR="007C2083" w:rsidRPr="00093808" w:rsidRDefault="007C2083">
            <w:pPr>
              <w:rPr>
                <w:rFonts w:ascii="Noto Sans" w:hAnsi="Noto Sans" w:cs="Noto Sans"/>
                <w:b w:val="0"/>
                <w:bCs/>
                <w:color w:val="F2F2F2" w:themeColor="background1" w:themeShade="F2"/>
                <w:szCs w:val="20"/>
              </w:rPr>
            </w:pPr>
            <w:r w:rsidRPr="00093808">
              <w:rPr>
                <w:rFonts w:ascii="Noto Sans" w:hAnsi="Noto Sans" w:cs="Noto Sans" w:hint="eastAsia"/>
                <w:bCs/>
                <w:color w:val="F2F2F2" w:themeColor="background1" w:themeShade="F2"/>
                <w:szCs w:val="20"/>
              </w:rPr>
              <w:t>S</w:t>
            </w:r>
            <w:r w:rsidRPr="00093808">
              <w:rPr>
                <w:rFonts w:ascii="Noto Sans" w:hAnsi="Noto Sans" w:cs="Noto Sans"/>
                <w:bCs/>
                <w:color w:val="F2F2F2" w:themeColor="background1" w:themeShade="F2"/>
                <w:szCs w:val="20"/>
              </w:rPr>
              <w:t>erviceLevelAgreement</w:t>
            </w:r>
          </w:p>
        </w:tc>
        <w:tc>
          <w:tcPr>
            <w:tcW w:w="2552" w:type="dxa"/>
          </w:tcPr>
          <w:p w14:paraId="5D036D10" w14:textId="4189FE11" w:rsidR="007C2083" w:rsidRPr="00161E3E" w:rsidRDefault="007C2083" w:rsidP="00161E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61E3E">
              <w:rPr>
                <w:rFonts w:hint="eastAsia"/>
              </w:rPr>
              <w:t>T</w:t>
            </w:r>
            <w:r w:rsidRPr="00161E3E">
              <w:t>argetAvailability</w:t>
            </w:r>
          </w:p>
        </w:tc>
        <w:tc>
          <w:tcPr>
            <w:tcW w:w="2573" w:type="dxa"/>
          </w:tcPr>
          <w:p w14:paraId="677BE490" w14:textId="0E12C4E0" w:rsidR="007C2083" w:rsidRPr="00161E3E" w:rsidRDefault="007C2083" w:rsidP="00161E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61E3E">
              <w:rPr>
                <w:rFonts w:hint="eastAsia"/>
              </w:rPr>
              <w:t>A</w:t>
            </w:r>
            <w:r w:rsidRPr="00161E3E">
              <w:t>vailab</w:t>
            </w:r>
            <w:r w:rsidR="0058556B">
              <w:t>ility</w:t>
            </w:r>
            <w:r w:rsidR="0079021B">
              <w:t>Achieved(%)</w:t>
            </w:r>
          </w:p>
        </w:tc>
      </w:tr>
      <w:tr w:rsidR="00C62F73" w:rsidRPr="00093808" w14:paraId="3E23B9BC" w14:textId="77777777" w:rsidTr="00585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6A59B79C" w14:textId="77777777" w:rsidR="007C2083" w:rsidRPr="009023EE" w:rsidRDefault="007C2083">
            <w:pPr>
              <w:rPr>
                <w:rFonts w:ascii="Noto Sans" w:hAnsi="Noto Sans" w:cs="Noto Sans"/>
                <w:sz w:val="16"/>
              </w:rPr>
            </w:pPr>
            <w:r w:rsidRPr="009023EE">
              <w:rPr>
                <w:rFonts w:ascii="Noto Sans" w:hAnsi="Noto Sans" w:cs="Noto Sans" w:hint="eastAsia"/>
                <w:sz w:val="16"/>
              </w:rPr>
              <w:t>P</w:t>
            </w:r>
            <w:r w:rsidRPr="009023EE">
              <w:rPr>
                <w:rFonts w:ascii="Noto Sans" w:hAnsi="Noto Sans" w:cs="Noto Sans"/>
                <w:sz w:val="16"/>
              </w:rPr>
              <w:t>ower</w:t>
            </w:r>
          </w:p>
        </w:tc>
        <w:tc>
          <w:tcPr>
            <w:tcW w:w="2552" w:type="dxa"/>
          </w:tcPr>
          <w:p w14:paraId="719CAA45" w14:textId="7AC3A90A" w:rsidR="007C2083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9</w:t>
            </w:r>
            <w:r w:rsidRPr="009023EE">
              <w:rPr>
                <w:sz w:val="16"/>
              </w:rPr>
              <w:t>9.99%</w:t>
            </w:r>
            <w:r w:rsidR="0058556B">
              <w:rPr>
                <w:sz w:val="16"/>
              </w:rPr>
              <w:t>(NonRedundant)</w:t>
            </w:r>
          </w:p>
          <w:p w14:paraId="0EE5BF1B" w14:textId="033A13D8" w:rsidR="0058556B" w:rsidRPr="009023EE" w:rsidRDefault="0058556B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100%(Redundant)</w:t>
            </w:r>
          </w:p>
        </w:tc>
        <w:tc>
          <w:tcPr>
            <w:tcW w:w="2573" w:type="dxa"/>
          </w:tcPr>
          <w:p w14:paraId="1EE123B6" w14:textId="77777777" w:rsidR="007C208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1</w:t>
            </w:r>
            <w:r w:rsidRPr="009023EE">
              <w:rPr>
                <w:sz w:val="16"/>
              </w:rPr>
              <w:t>00%</w:t>
            </w:r>
          </w:p>
        </w:tc>
      </w:tr>
      <w:tr w:rsidR="00C62F73" w:rsidRPr="00093808" w14:paraId="7F2E25AD" w14:textId="77777777" w:rsidTr="00585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B99391C" w14:textId="592083DF" w:rsidR="00C62F73" w:rsidRPr="009023EE" w:rsidRDefault="00C62F73" w:rsidP="00C62F73">
            <w:pPr>
              <w:rPr>
                <w:rFonts w:ascii="Noto Sans" w:hAnsi="Noto Sans" w:cs="Noto Sans"/>
                <w:sz w:val="16"/>
              </w:rPr>
            </w:pPr>
            <w:r w:rsidRPr="009023EE">
              <w:rPr>
                <w:rFonts w:ascii="Noto Sans" w:hAnsi="Noto Sans" w:cs="Noto Sans" w:hint="eastAsia"/>
                <w:sz w:val="16"/>
              </w:rPr>
              <w:t>T</w:t>
            </w:r>
            <w:r w:rsidRPr="009023EE">
              <w:rPr>
                <w:rFonts w:ascii="Noto Sans" w:hAnsi="Noto Sans" w:cs="Noto Sans"/>
                <w:sz w:val="16"/>
              </w:rPr>
              <w:t>emperature(18°C–27°C)</w:t>
            </w:r>
          </w:p>
        </w:tc>
        <w:tc>
          <w:tcPr>
            <w:tcW w:w="2552" w:type="dxa"/>
          </w:tcPr>
          <w:p w14:paraId="4030E2E1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9</w:t>
            </w:r>
            <w:r w:rsidRPr="009023EE">
              <w:rPr>
                <w:sz w:val="16"/>
              </w:rPr>
              <w:t>9.99%</w:t>
            </w:r>
          </w:p>
        </w:tc>
        <w:tc>
          <w:tcPr>
            <w:tcW w:w="2573" w:type="dxa"/>
          </w:tcPr>
          <w:p w14:paraId="2E7CA762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1</w:t>
            </w:r>
            <w:r w:rsidRPr="009023EE">
              <w:rPr>
                <w:sz w:val="16"/>
              </w:rPr>
              <w:t>00%</w:t>
            </w:r>
          </w:p>
        </w:tc>
      </w:tr>
      <w:tr w:rsidR="00C62F73" w:rsidRPr="00093808" w14:paraId="3F474427" w14:textId="77777777" w:rsidTr="0019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single" w:sz="4" w:space="0" w:color="auto"/>
            </w:tcBorders>
          </w:tcPr>
          <w:p w14:paraId="28685E34" w14:textId="308086A8" w:rsidR="00C62F73" w:rsidRPr="009023EE" w:rsidRDefault="00C62F73" w:rsidP="00C62F73">
            <w:pPr>
              <w:rPr>
                <w:rFonts w:ascii="Noto Sans" w:hAnsi="Noto Sans" w:cs="Noto Sans"/>
                <w:sz w:val="16"/>
              </w:rPr>
            </w:pPr>
            <w:r w:rsidRPr="009023EE">
              <w:rPr>
                <w:rFonts w:ascii="Noto Sans" w:hAnsi="Noto Sans" w:cs="Noto Sans" w:hint="eastAsia"/>
                <w:sz w:val="16"/>
              </w:rPr>
              <w:t>R</w:t>
            </w:r>
            <w:r w:rsidRPr="009023EE">
              <w:rPr>
                <w:rFonts w:ascii="Noto Sans" w:hAnsi="Noto Sans" w:cs="Noto Sans"/>
                <w:sz w:val="16"/>
              </w:rPr>
              <w:t>elativeHumidity(30%-70%)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6F2AA36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9</w:t>
            </w:r>
            <w:r w:rsidRPr="009023EE">
              <w:rPr>
                <w:sz w:val="16"/>
              </w:rPr>
              <w:t>9.99%</w:t>
            </w:r>
          </w:p>
        </w:tc>
        <w:tc>
          <w:tcPr>
            <w:tcW w:w="2573" w:type="dxa"/>
            <w:tcBorders>
              <w:bottom w:val="single" w:sz="4" w:space="0" w:color="auto"/>
            </w:tcBorders>
          </w:tcPr>
          <w:p w14:paraId="6678B1BB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1</w:t>
            </w:r>
            <w:r w:rsidRPr="009023EE">
              <w:rPr>
                <w:sz w:val="16"/>
              </w:rPr>
              <w:t>00%</w:t>
            </w:r>
          </w:p>
        </w:tc>
      </w:tr>
      <w:tr w:rsidR="00605192" w:rsidRPr="00093808" w14:paraId="7EB983C4" w14:textId="77777777" w:rsidTr="0019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419E1" w14:textId="77777777" w:rsidR="00605192" w:rsidRPr="009023EE" w:rsidRDefault="00605192" w:rsidP="00C62F73">
            <w:pPr>
              <w:rPr>
                <w:rFonts w:ascii="Noto Sans" w:hAnsi="Noto Sans" w:cs="Noto Sans"/>
                <w:sz w:val="16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1B111" w14:textId="77777777" w:rsidR="00605192" w:rsidRPr="009023EE" w:rsidRDefault="00605192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2BB54" w14:textId="77777777" w:rsidR="00605192" w:rsidRPr="009023EE" w:rsidRDefault="00605192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</w:tr>
      <w:tr w:rsidR="00AB2BE4" w:rsidRPr="00093808" w14:paraId="3F16BECB" w14:textId="77777777" w:rsidTr="00AB2B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08A10A" w14:textId="1DDF0DD6" w:rsidR="00AB2BE4" w:rsidRPr="009023EE" w:rsidRDefault="00AB2BE4" w:rsidP="00190F0E">
            <w:pPr>
              <w:spacing w:before="120" w:after="240"/>
              <w:jc w:val="center"/>
              <w:rPr>
                <w:sz w:val="16"/>
              </w:rPr>
            </w:pPr>
          </w:p>
        </w:tc>
      </w:tr>
    </w:tbl>
    <w:p w14:paraId="58910E00" w14:textId="458DE061" w:rsidR="00A766D6" w:rsidRPr="007A636D" w:rsidRDefault="00A766D6" w:rsidP="007F6B7F">
      <w:pPr>
        <w:pStyle w:val="1"/>
      </w:pPr>
      <w:bookmarkStart w:id="4" w:name="_Toc137656973"/>
      <w:r w:rsidRPr="007A636D">
        <w:t>TemperatureandRelativeHumidity</w:t>
      </w:r>
      <w:bookmarkEnd w:id="4"/>
    </w:p>
    <w:p w14:paraId="0BB729AC" w14:textId="090FD61D" w:rsidR="00BE3E6D" w:rsidRDefault="00BE3E6D" w:rsidP="00BE3E6D">
      <w:pPr>
        <w:pStyle w:val="a2"/>
      </w:pPr>
      <w:bookmarkStart w:id="5" w:name="Temperature_Humidity"/>
      <w:bookmarkEnd w:id="5"/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0437D062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1FAF404F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033F4B03" w14:textId="4580C0C2" w:rsidR="001641E7" w:rsidRDefault="001641E7" w:rsidP="001641E7">
      <w:pPr>
        <w:pStyle w:val="af3"/>
      </w:pPr>
      <w:r>
        <w:t>Table</w:t>
      </w:r>
      <w:fldSimple w:instr=" SEQ Table \* ARABIC ">
        <w:r w:rsidR="00D00E55">
          <w:rPr>
            <w:noProof/>
          </w:rPr>
          <w:t>2</w:t>
        </w:r>
      </w:fldSimple>
      <w:r>
        <w:rPr>
          <w:lang w:val="en-SG"/>
        </w:rPr>
        <w:t>-MonthlyRecordsforTemperatureandRelativeHumidity</w:t>
      </w:r>
    </w:p>
    <w:tbl>
      <w:tblPr>
        <w:tblStyle w:val="ProgressiveBlue"/>
        <w:tblW w:w="5000" w:type="pct"/>
        <w:tblCellMar>
          <w:left w:w="57" w:type="dxa"/>
          <w:right w:w="57" w:type="dxa"/>
        </w:tblCellMar>
        <w:tblLook w:val="06A0" w:firstRow="1" w:lastRow="0" w:firstColumn="1" w:lastColumn="0" w:noHBand="1" w:noVBand="1"/>
      </w:tblPr>
      <w:tblGrid>
        <w:gridCol w:w="1379"/>
        <w:gridCol w:w="523"/>
        <w:gridCol w:w="524"/>
        <w:gridCol w:w="568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1641E7" w:rsidRPr="00093808" w14:paraId="2B1A0D3C" w14:textId="77777777" w:rsidTr="00AD6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7" w:type="dxa"/>
            <w:gridSpan w:val="13"/>
          </w:tcPr>
          <w:p w14:paraId="1BC68CF3" w14:textId="4F1C19EB" w:rsidR="001641E7" w:rsidRPr="00093808" w:rsidRDefault="001641E7" w:rsidP="00AD6704">
            <w:pPr>
              <w:jc w:val="center"/>
              <w:rPr>
                <w:rFonts w:ascii="Noto Sans" w:hAnsi="Noto Sans" w:cs="Noto Sans"/>
                <w:b w:val="0"/>
                <w:bCs/>
                <w:color w:val="F2F2F2" w:themeColor="background1" w:themeShade="F2"/>
                <w:szCs w:val="20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Cs w:val="20"/>
              </w:rPr>
              <w:t>DataCenter-location</w:t>
            </w:r>
          </w:p>
        </w:tc>
      </w:tr>
      <w:tr w:rsidR="001641E7" w:rsidRPr="00651616" w14:paraId="01EC6885" w14:textId="77777777" w:rsidTr="001641E7">
        <w:trPr>
          <w:cantSplit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shd w:val="clear" w:color="auto" w:fill="3A7EFF" w:themeFill="accent2"/>
            <w:vAlign w:val="center"/>
          </w:tcPr>
          <w:p w14:paraId="217A912A" w14:textId="2313DA95" w:rsidR="001641E7" w:rsidRPr="00651616" w:rsidRDefault="001641E7" w:rsidP="00AD6704">
            <w:pPr>
              <w:rPr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color w:val="FFFFFF" w:themeColor="background1"/>
                <w:sz w:val="16"/>
                <w:szCs w:val="16"/>
              </w:rPr>
              <w:t>M</w:t>
            </w:r>
            <w:r w:rsidRPr="00651616">
              <w:rPr>
                <w:color w:val="FFFFFF" w:themeColor="background1"/>
                <w:sz w:val="16"/>
                <w:szCs w:val="16"/>
              </w:rPr>
              <w:t>onth</w:t>
            </w:r>
            <w:r>
              <w:rPr>
                <w:color w:val="FFFFFF" w:themeColor="background1"/>
                <w:sz w:val="16"/>
                <w:szCs w:val="16"/>
              </w:rPr>
              <w:t>in2023</w:t>
            </w:r>
          </w:p>
        </w:tc>
        <w:tc>
          <w:tcPr>
            <w:tcW w:w="523" w:type="dxa"/>
            <w:shd w:val="clear" w:color="auto" w:fill="3A7EFF" w:themeFill="accent2"/>
            <w:textDirection w:val="btLr"/>
          </w:tcPr>
          <w:p w14:paraId="761FADFA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J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an</w:t>
            </w:r>
          </w:p>
        </w:tc>
        <w:tc>
          <w:tcPr>
            <w:tcW w:w="524" w:type="dxa"/>
            <w:shd w:val="clear" w:color="auto" w:fill="3A7EFF" w:themeFill="accent2"/>
            <w:textDirection w:val="btLr"/>
          </w:tcPr>
          <w:p w14:paraId="38625917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F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eb</w:t>
            </w:r>
          </w:p>
        </w:tc>
        <w:tc>
          <w:tcPr>
            <w:tcW w:w="568" w:type="dxa"/>
            <w:shd w:val="clear" w:color="auto" w:fill="3A7EFF" w:themeFill="accent2"/>
            <w:textDirection w:val="btLr"/>
          </w:tcPr>
          <w:p w14:paraId="30009834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M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ar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21DBDC5B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A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pr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0AA16441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M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ay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6C8FD93E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J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un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658E123D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J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ul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165E8B99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A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ug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441E3377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S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ep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55A92FA0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O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ct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5694ED55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N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ov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2A61B869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D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ec</w:t>
            </w:r>
          </w:p>
        </w:tc>
      </w:tr>
      <w:tr w:rsidR="001641E7" w:rsidRPr="00DB5490" w14:paraId="7B539013" w14:textId="77777777" w:rsidTr="00164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</w:tcPr>
          <w:p w14:paraId="657257A8" w14:textId="033EB7AC" w:rsidR="001641E7" w:rsidRPr="002E092A" w:rsidRDefault="001641E7" w:rsidP="00AD6704">
            <w:pPr>
              <w:spacing w:before="120" w:after="120"/>
              <w:rPr>
                <w:rFonts w:asciiTheme="majorHAnsi" w:hAnsiTheme="majorHAnsi" w:cs="Noto Sans" w:hint="eastAsia"/>
                <w:sz w:val="16"/>
                <w:szCs w:val="16"/>
              </w:rPr>
            </w:pPr>
            <w:r>
              <w:rPr>
                <w:rFonts w:asciiTheme="majorHAnsi" w:hAnsiTheme="majorHAnsi" w:cs="Noto Sans"/>
                <w:sz w:val="16"/>
                <w:szCs w:val="16"/>
              </w:rPr>
              <w:t>Ave.Temp(</w:t>
            </w:r>
            <w:r w:rsidRPr="0086350D">
              <w:rPr>
                <w:rFonts w:asciiTheme="majorHAnsi" w:hAnsiTheme="majorHAnsi" w:cs="Noto Sans"/>
                <w:sz w:val="16"/>
                <w:szCs w:val="16"/>
              </w:rPr>
              <w:t>°C)</w:t>
            </w:r>
          </w:p>
        </w:tc>
        <w:tc>
          <w:tcPr>
            <w:tcW w:w="523" w:type="dxa"/>
          </w:tcPr>
          <w:p w14:paraId="6E99C1B7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DB5490">
              <w:rPr>
                <w:rFonts w:cstheme="minorHAnsi"/>
                <w:sz w:val="16"/>
                <w:szCs w:val="16"/>
              </w:rPr>
              <w:t>2</w:t>
            </w:r>
            <w:r>
              <w:rPr>
                <w:rFonts w:cstheme="minorHAnsi"/>
                <w:sz w:val="16"/>
                <w:szCs w:val="16"/>
              </w:rPr>
              <w:t>1.83</w:t>
            </w:r>
          </w:p>
        </w:tc>
        <w:tc>
          <w:tcPr>
            <w:tcW w:w="524" w:type="dxa"/>
          </w:tcPr>
          <w:p w14:paraId="1BA979BA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DB5490">
              <w:rPr>
                <w:rFonts w:cstheme="minorHAnsi"/>
                <w:sz w:val="16"/>
                <w:szCs w:val="16"/>
              </w:rPr>
              <w:t>2</w:t>
            </w:r>
            <w:r>
              <w:rPr>
                <w:rFonts w:cstheme="minorHAnsi"/>
                <w:sz w:val="16"/>
                <w:szCs w:val="16"/>
              </w:rPr>
              <w:t>2.90</w:t>
            </w:r>
          </w:p>
        </w:tc>
        <w:tc>
          <w:tcPr>
            <w:tcW w:w="568" w:type="dxa"/>
          </w:tcPr>
          <w:p w14:paraId="4FAF8BF1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1C987F4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2158BC9D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64488E6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4E8AF3A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43B34F4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50F4197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3F812A6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59442175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25C46B42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</w:tr>
      <w:tr w:rsidR="001641E7" w:rsidRPr="00DB5490" w14:paraId="71919B28" w14:textId="77777777" w:rsidTr="00164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tcBorders>
              <w:bottom w:val="single" w:sz="4" w:space="0" w:color="auto"/>
            </w:tcBorders>
          </w:tcPr>
          <w:p w14:paraId="4FCB2595" w14:textId="11F0023B" w:rsidR="001641E7" w:rsidRPr="002E092A" w:rsidRDefault="001641E7" w:rsidP="00AD6704">
            <w:pPr>
              <w:spacing w:before="120" w:after="120"/>
              <w:rPr>
                <w:rFonts w:asciiTheme="majorHAnsi" w:hAnsiTheme="majorHAnsi" w:cs="Noto Sans" w:hint="eastAsia"/>
                <w:sz w:val="16"/>
                <w:szCs w:val="16"/>
              </w:rPr>
            </w:pPr>
            <w:r>
              <w:rPr>
                <w:rFonts w:asciiTheme="majorHAnsi" w:hAnsiTheme="majorHAnsi" w:cs="Noto Sans"/>
                <w:sz w:val="16"/>
                <w:szCs w:val="16"/>
              </w:rPr>
              <w:t>Ave.Hum(%)</w:t>
            </w:r>
          </w:p>
        </w:tc>
        <w:tc>
          <w:tcPr>
            <w:tcW w:w="523" w:type="dxa"/>
            <w:tcBorders>
              <w:bottom w:val="single" w:sz="4" w:space="0" w:color="auto"/>
            </w:tcBorders>
          </w:tcPr>
          <w:p w14:paraId="3F6DA88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54.56</w:t>
            </w:r>
          </w:p>
        </w:tc>
        <w:tc>
          <w:tcPr>
            <w:tcW w:w="524" w:type="dxa"/>
            <w:tcBorders>
              <w:bottom w:val="single" w:sz="4" w:space="0" w:color="auto"/>
            </w:tcBorders>
          </w:tcPr>
          <w:p w14:paraId="6CE85136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53.37</w:t>
            </w:r>
          </w:p>
        </w:tc>
        <w:tc>
          <w:tcPr>
            <w:tcW w:w="568" w:type="dxa"/>
            <w:tcBorders>
              <w:bottom w:val="single" w:sz="4" w:space="0" w:color="auto"/>
            </w:tcBorders>
          </w:tcPr>
          <w:p w14:paraId="27806799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413307A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6F376E4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3C8E1E8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3335728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476ED26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1749151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6FF780FA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51BEBA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1B2B922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</w:tr>
      <w:tr w:rsidR="001641E7" w:rsidRPr="00DB5490" w14:paraId="50CD6D90" w14:textId="77777777" w:rsidTr="00164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A3CF2" w14:textId="77777777" w:rsidR="001641E7" w:rsidRDefault="001641E7" w:rsidP="00AD6704">
            <w:pPr>
              <w:spacing w:before="120" w:after="120"/>
              <w:rPr>
                <w:rFonts w:asciiTheme="majorHAnsi" w:hAnsiTheme="majorHAnsi" w:cs="Noto Sans" w:hint="eastAsia"/>
                <w:sz w:val="16"/>
                <w:szCs w:val="16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11404" w14:textId="77777777" w:rsidR="001641E7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999EC" w14:textId="77777777" w:rsidR="001641E7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BC9D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AB09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989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85748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9461D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A207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B91B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171D7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941F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35F56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</w:tr>
    </w:tbl>
    <w:p w14:paraId="4A17A784" w14:textId="77777777" w:rsidR="004120A8" w:rsidRDefault="004120A8" w:rsidP="002237DD">
      <w:pPr>
        <w:pStyle w:val="af3"/>
      </w:pPr>
    </w:p>
    <w:p w14:paraId="713F6B08" w14:textId="5AF00C77" w:rsidR="00BB4188" w:rsidRDefault="00BB4188" w:rsidP="00BB4188">
      <w:pPr>
        <w:pStyle w:val="af3"/>
      </w:pPr>
      <w:bookmarkStart w:id="6" w:name="_Hlk136439336"/>
      <w:r>
        <w:t>Figure</w:t>
      </w:r>
      <w:fldSimple w:instr=" SEQ Figure \* ARABIC ">
        <w:r>
          <w:rPr>
            <w:noProof/>
          </w:rPr>
          <w:t>1</w:t>
        </w:r>
      </w:fldSimple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</w:p>
    <w:p w14:paraId="5314FA29" w14:textId="347D5CEB" w:rsidR="007A202B" w:rsidRDefault="00ED3F9E" w:rsidP="001B69A2">
      <w:pPr>
        <w:pStyle w:val="af3"/>
        <w:tabs>
          <w:tab w:val="left" w:pos="4883"/>
        </w:tabs>
        <w:jc w:val="left"/>
      </w:pPr>
      <w:r>
        <w:rPr>
          <w:noProof/>
        </w:rPr>
        <w:drawing>
          <wp:inline distT="0" distB="0" distL="0" distR="0" wp14:anchorId="48626E73" wp14:editId="03340BC5">
            <wp:extent cx="4760201" cy="2445617"/>
            <wp:effectExtent l="0" t="0" r="2540" b="0"/>
            <wp:docPr id="1134234902" name="Picture 2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34902" name="Picture 2" descr="A screen shot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502" cy="24560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6"/>
    <w:p w14:paraId="2A3F6EB2" w14:textId="77777777" w:rsidR="00AF1866" w:rsidRPr="007A77FB" w:rsidRDefault="00AF1866" w:rsidP="00AF1866">
      <w:pPr>
        <w:pStyle w:val="1"/>
        <w:numPr>
          <w:ilvl w:val="0"/>
          <w:numId w:val="0"/>
        </w:numPr>
        <w:ind w:left="-1985"/>
        <w:rPr>
          <w:lang w:val="en-SG"/>
        </w:rPr>
      </w:pPr>
    </w:p>
    <w:p w14:paraId="1B2982D5" w14:textId="6136745E" w:rsidR="00A766D6" w:rsidRPr="007A636D" w:rsidRDefault="006A179D" w:rsidP="002B55A9">
      <w:pPr>
        <w:pStyle w:val="1"/>
      </w:pPr>
      <w:bookmarkStart w:id="7" w:name="_Toc137656974"/>
      <w:r>
        <w:t>IncidentReportSummary</w:t>
      </w:r>
      <w:bookmarkEnd w:id="7"/>
    </w:p>
    <w:p w14:paraId="3426E49E" w14:textId="174229AF" w:rsidR="006A179D" w:rsidRPr="00F61B54" w:rsidRDefault="006A179D" w:rsidP="002B55A9">
      <w:pPr>
        <w:pStyle w:val="a2"/>
        <w:rPr>
          <w:szCs w:val="18"/>
        </w:rPr>
      </w:pPr>
      <w:bookmarkStart w:id="8" w:name="Incident_Report_Summary"/>
      <w:bookmarkEnd w:id="8"/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30A46C3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15D0B66A" w:rsidR="002E2CBB" w:rsidRDefault="002E2CBB" w:rsidP="002E2CBB">
      <w:pPr>
        <w:pStyle w:val="af3"/>
      </w:pPr>
      <w:r>
        <w:t>Table</w:t>
      </w:r>
      <w:fldSimple w:instr=" SEQ Table \* ARABIC ">
        <w:r w:rsidR="00D00E55">
          <w:rPr>
            <w:noProof/>
          </w:rPr>
          <w:t>3</w:t>
        </w:r>
      </w:fldSimple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tbl>
      <w:tblPr>
        <w:tblStyle w:val="ProgressiveBlue"/>
        <w:tblW w:w="5000" w:type="pct"/>
        <w:tblLayout w:type="fixed"/>
        <w:tblLook w:val="06A0" w:firstRow="1" w:lastRow="0" w:firstColumn="1" w:lastColumn="0" w:noHBand="1" w:noVBand="1"/>
      </w:tblPr>
      <w:tblGrid>
        <w:gridCol w:w="501"/>
        <w:gridCol w:w="1337"/>
        <w:gridCol w:w="2552"/>
        <w:gridCol w:w="1134"/>
        <w:gridCol w:w="992"/>
        <w:gridCol w:w="1581"/>
      </w:tblGrid>
      <w:tr w:rsidR="002C4167" w14:paraId="5F5384D1" w14:textId="77777777" w:rsidTr="00BC48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6A251DDD" w14:textId="1EEB4DD3" w:rsidR="006410E9" w:rsidRPr="002C4167" w:rsidRDefault="006410E9" w:rsidP="007E3F9C">
            <w:pPr>
              <w:rPr>
                <w:rFonts w:ascii="Noto Sans" w:hAnsi="Noto Sans" w:cs="Noto Sans"/>
                <w:b w:val="0"/>
                <w:bCs/>
                <w:color w:val="F2F2F2" w:themeColor="background1" w:themeShade="F2"/>
                <w:sz w:val="16"/>
              </w:rPr>
            </w:pPr>
            <w:r w:rsidRPr="002C4167"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S</w:t>
            </w:r>
            <w:r w:rsidR="000F2A08" w:rsidRPr="002C4167"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/</w:t>
            </w:r>
            <w:r w:rsidRPr="002C4167"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N</w:t>
            </w:r>
          </w:p>
        </w:tc>
        <w:tc>
          <w:tcPr>
            <w:tcW w:w="1337" w:type="dxa"/>
          </w:tcPr>
          <w:p w14:paraId="1CD4995E" w14:textId="02F2BAE2" w:rsidR="00C91173" w:rsidRPr="002C4167" w:rsidRDefault="006410E9" w:rsidP="007E3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/>
                <w:color w:val="F2F2F2" w:themeColor="background1" w:themeShade="F2"/>
                <w:sz w:val="16"/>
              </w:rPr>
            </w:pPr>
            <w:r w:rsidRPr="002C4167"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Inciden</w:t>
            </w:r>
            <w:r w:rsidR="006E2713" w:rsidRPr="002C4167"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t</w:t>
            </w:r>
          </w:p>
          <w:p w14:paraId="2CF7950E" w14:textId="34F81052" w:rsidR="006410E9" w:rsidRPr="002C4167" w:rsidRDefault="006E2713" w:rsidP="007E3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/>
                <w:color w:val="F2F2F2" w:themeColor="background1" w:themeShade="F2"/>
                <w:sz w:val="16"/>
              </w:rPr>
            </w:pPr>
            <w:r w:rsidRPr="002C4167"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Ticket</w:t>
            </w:r>
            <w:r w:rsidR="00C91173" w:rsidRPr="002C4167"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No.</w:t>
            </w:r>
          </w:p>
        </w:tc>
        <w:tc>
          <w:tcPr>
            <w:tcW w:w="2552" w:type="dxa"/>
          </w:tcPr>
          <w:p w14:paraId="311E17E6" w14:textId="63FA88B9" w:rsidR="006410E9" w:rsidRPr="002C4167" w:rsidRDefault="00C91173" w:rsidP="007E3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/>
                <w:color w:val="F2F2F2" w:themeColor="background1" w:themeShade="F2"/>
                <w:sz w:val="16"/>
              </w:rPr>
            </w:pPr>
            <w:r w:rsidRPr="002C4167"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Des</w:t>
            </w:r>
            <w:r w:rsidR="008B6F32" w:rsidRPr="002C4167"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criptions</w:t>
            </w:r>
          </w:p>
        </w:tc>
        <w:tc>
          <w:tcPr>
            <w:tcW w:w="1134" w:type="dxa"/>
          </w:tcPr>
          <w:p w14:paraId="132078CE" w14:textId="2B96F7AE" w:rsidR="006410E9" w:rsidRPr="002C4167" w:rsidRDefault="00A939C9" w:rsidP="007E3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/>
                <w:color w:val="F2F2F2" w:themeColor="background1" w:themeShade="F2"/>
                <w:sz w:val="16"/>
              </w:rPr>
            </w:pPr>
            <w:r w:rsidRPr="002C4167"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StartDate</w:t>
            </w:r>
          </w:p>
          <w:p w14:paraId="6A8795EA" w14:textId="5898537F" w:rsidR="00F675E5" w:rsidRPr="002C4167" w:rsidRDefault="00F675E5" w:rsidP="007E3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/>
                <w:color w:val="F2F2F2" w:themeColor="background1" w:themeShade="F2"/>
                <w:sz w:val="16"/>
              </w:rPr>
            </w:pPr>
            <w:r w:rsidRPr="002C4167"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Time</w:t>
            </w:r>
          </w:p>
        </w:tc>
        <w:tc>
          <w:tcPr>
            <w:tcW w:w="992" w:type="dxa"/>
          </w:tcPr>
          <w:p w14:paraId="412FE7DB" w14:textId="59A8892E" w:rsidR="006410E9" w:rsidRPr="002C4167" w:rsidRDefault="00F675E5" w:rsidP="007E3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/>
                <w:color w:val="F2F2F2" w:themeColor="background1" w:themeShade="F2"/>
                <w:sz w:val="16"/>
              </w:rPr>
            </w:pPr>
            <w:r w:rsidRPr="002C4167"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En</w:t>
            </w:r>
            <w:r w:rsidR="00906123" w:rsidRPr="002C4167"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dDate</w:t>
            </w:r>
          </w:p>
          <w:p w14:paraId="6E8F1729" w14:textId="358E9FC8" w:rsidR="00906123" w:rsidRPr="002C4167" w:rsidRDefault="00906123" w:rsidP="007E3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/>
                <w:color w:val="F2F2F2" w:themeColor="background1" w:themeShade="F2"/>
                <w:sz w:val="16"/>
              </w:rPr>
            </w:pPr>
            <w:r w:rsidRPr="002C4167"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Time</w:t>
            </w:r>
          </w:p>
        </w:tc>
        <w:tc>
          <w:tcPr>
            <w:tcW w:w="1581" w:type="dxa"/>
          </w:tcPr>
          <w:p w14:paraId="2DD1E1F0" w14:textId="77777777" w:rsidR="006410E9" w:rsidRDefault="00906123" w:rsidP="007E3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/>
                <w:color w:val="F2F2F2" w:themeColor="background1" w:themeShade="F2"/>
                <w:sz w:val="16"/>
              </w:rPr>
            </w:pPr>
            <w:r w:rsidRPr="002C4167"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Comments</w:t>
            </w:r>
          </w:p>
          <w:p w14:paraId="027861FB" w14:textId="31A381AE" w:rsidR="001E6612" w:rsidRPr="002C4167" w:rsidRDefault="001E6612" w:rsidP="007E3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AttachedIR</w:t>
            </w:r>
          </w:p>
        </w:tc>
      </w:tr>
      <w:tr w:rsidR="002C4167" w:rsidRPr="00303AA7" w14:paraId="136A7AA0" w14:textId="77777777" w:rsidTr="00BC48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221B2D55" w14:textId="77777777" w:rsidR="008B6F32" w:rsidRPr="00C462E2" w:rsidRDefault="008B6F32" w:rsidP="008B6F32">
            <w:pPr>
              <w:rPr>
                <w:rFonts w:ascii="Noto Sans" w:hAnsi="Noto Sans" w:cs="Noto Sans"/>
                <w:b w:val="0"/>
                <w:bCs/>
                <w:sz w:val="16"/>
              </w:rPr>
            </w:pPr>
            <w:r w:rsidRPr="00C462E2">
              <w:rPr>
                <w:rFonts w:ascii="Noto Sans" w:hAnsi="Noto Sans" w:cs="Noto Sans"/>
                <w:b w:val="0"/>
                <w:bCs/>
                <w:sz w:val="16"/>
              </w:rPr>
              <w:t>1</w:t>
            </w:r>
          </w:p>
        </w:tc>
        <w:tc>
          <w:tcPr>
            <w:tcW w:w="1337" w:type="dxa"/>
          </w:tcPr>
          <w:p w14:paraId="07A6D379" w14:textId="0BC1164C" w:rsidR="008B6F32" w:rsidRPr="00303AA7" w:rsidRDefault="00377821" w:rsidP="00143BAC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16"/>
              </w:rPr>
            </w:pPr>
            <w:r>
              <w:rPr>
                <w:rFonts w:ascii="Noto Sans" w:hAnsi="Noto Sans" w:cs="Noto Sans"/>
                <w:sz w:val="16"/>
              </w:rPr>
              <w:t>MNL01_202305</w:t>
            </w:r>
            <w:r w:rsidR="0080759B">
              <w:rPr>
                <w:rFonts w:ascii="Noto Sans" w:hAnsi="Noto Sans" w:cs="Noto Sans"/>
                <w:sz w:val="16"/>
              </w:rPr>
              <w:t>11_01</w:t>
            </w:r>
          </w:p>
        </w:tc>
        <w:tc>
          <w:tcPr>
            <w:tcW w:w="2552" w:type="dxa"/>
          </w:tcPr>
          <w:p w14:paraId="260B8846" w14:textId="2B0E4CCD" w:rsidR="008B6F32" w:rsidRPr="00303AA7" w:rsidRDefault="00977984" w:rsidP="008B6F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16"/>
              </w:rPr>
            </w:pPr>
            <w:r>
              <w:rPr>
                <w:rFonts w:ascii="Noto Sans" w:hAnsi="Noto Sans" w:cs="Noto Sans"/>
                <w:sz w:val="16"/>
              </w:rPr>
              <w:t>Breakertripfor</w:t>
            </w:r>
            <w:r w:rsidR="007F0F4E">
              <w:rPr>
                <w:rFonts w:ascii="Noto Sans" w:hAnsi="Noto Sans" w:cs="Noto Sans"/>
                <w:sz w:val="16"/>
              </w:rPr>
              <w:t>PowerSourceB</w:t>
            </w:r>
            <w:r>
              <w:rPr>
                <w:rFonts w:ascii="Noto Sans" w:hAnsi="Noto Sans" w:cs="Noto Sans"/>
                <w:sz w:val="16"/>
              </w:rPr>
              <w:t>toRack11-05</w:t>
            </w:r>
          </w:p>
        </w:tc>
        <w:tc>
          <w:tcPr>
            <w:tcW w:w="1134" w:type="dxa"/>
          </w:tcPr>
          <w:p w14:paraId="168BACB4" w14:textId="7DA76181" w:rsidR="008B6F32" w:rsidRDefault="003A3095" w:rsidP="008B6F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16"/>
              </w:rPr>
            </w:pPr>
            <w:r>
              <w:rPr>
                <w:rFonts w:ascii="Noto Sans" w:hAnsi="Noto Sans" w:cs="Noto Sans"/>
                <w:sz w:val="16"/>
              </w:rPr>
              <w:t>16Jun23</w:t>
            </w:r>
          </w:p>
          <w:p w14:paraId="2377AB91" w14:textId="3EF66F86" w:rsidR="003A3095" w:rsidRPr="00303AA7" w:rsidRDefault="003A3095" w:rsidP="008B6F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16"/>
              </w:rPr>
            </w:pPr>
            <w:r>
              <w:rPr>
                <w:rFonts w:ascii="Noto Sans" w:hAnsi="Noto Sans" w:cs="Noto Sans"/>
                <w:sz w:val="16"/>
              </w:rPr>
              <w:t>11</w:t>
            </w:r>
            <w:r w:rsidR="00445975">
              <w:rPr>
                <w:rFonts w:ascii="Noto Sans" w:hAnsi="Noto Sans" w:cs="Noto Sans"/>
                <w:sz w:val="16"/>
              </w:rPr>
              <w:t>5</w:t>
            </w:r>
            <w:r>
              <w:rPr>
                <w:rFonts w:ascii="Noto Sans" w:hAnsi="Noto Sans" w:cs="Noto Sans"/>
                <w:sz w:val="16"/>
              </w:rPr>
              <w:t>9hr</w:t>
            </w:r>
          </w:p>
        </w:tc>
        <w:tc>
          <w:tcPr>
            <w:tcW w:w="992" w:type="dxa"/>
          </w:tcPr>
          <w:p w14:paraId="523D653F" w14:textId="5E2C340F" w:rsidR="000514B5" w:rsidRDefault="00445975" w:rsidP="008B6F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16"/>
              </w:rPr>
            </w:pPr>
            <w:r>
              <w:rPr>
                <w:rFonts w:ascii="Noto Sans" w:hAnsi="Noto Sans" w:cs="Noto Sans"/>
                <w:sz w:val="16"/>
              </w:rPr>
              <w:t>16</w:t>
            </w:r>
            <w:r w:rsidR="00C43E57">
              <w:rPr>
                <w:rFonts w:ascii="Noto Sans" w:hAnsi="Noto Sans" w:cs="Noto Sans"/>
                <w:sz w:val="16"/>
              </w:rPr>
              <w:t>Jun23</w:t>
            </w:r>
          </w:p>
          <w:p w14:paraId="40FD8DC0" w14:textId="36842762" w:rsidR="008B6F32" w:rsidRPr="00303AA7" w:rsidRDefault="00897E96" w:rsidP="008B6F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16"/>
              </w:rPr>
            </w:pPr>
            <w:r>
              <w:rPr>
                <w:rFonts w:ascii="Noto Sans" w:hAnsi="Noto Sans" w:cs="Noto Sans"/>
                <w:sz w:val="16"/>
              </w:rPr>
              <w:t>1230hr</w:t>
            </w:r>
          </w:p>
        </w:tc>
        <w:tc>
          <w:tcPr>
            <w:tcW w:w="1581" w:type="dxa"/>
          </w:tcPr>
          <w:p w14:paraId="5A33E1CE" w14:textId="72215B22" w:rsidR="008B6F32" w:rsidRPr="00303AA7" w:rsidRDefault="008C6CD9" w:rsidP="008B6F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16"/>
              </w:rPr>
            </w:pPr>
            <w:r>
              <w:rPr>
                <w:rFonts w:ascii="Noto Sans" w:hAnsi="Noto Sans" w:cs="Noto Sans"/>
                <w:sz w:val="16"/>
              </w:rPr>
              <w:t>Breakert</w:t>
            </w:r>
            <w:r w:rsidR="0035379E">
              <w:rPr>
                <w:rFonts w:ascii="Noto Sans" w:hAnsi="Noto Sans" w:cs="Noto Sans"/>
                <w:sz w:val="16"/>
              </w:rPr>
              <w:t>ripwascausedbyfaulty</w:t>
            </w:r>
            <w:r w:rsidR="008B78A5">
              <w:rPr>
                <w:rFonts w:ascii="Noto Sans" w:hAnsi="Noto Sans" w:cs="Noto Sans"/>
                <w:sz w:val="16"/>
              </w:rPr>
              <w:t>PSon</w:t>
            </w:r>
            <w:r w:rsidR="00DF2078">
              <w:rPr>
                <w:rFonts w:ascii="Noto Sans" w:hAnsi="Noto Sans" w:cs="Noto Sans"/>
                <w:sz w:val="16"/>
              </w:rPr>
              <w:t>Server</w:t>
            </w:r>
            <w:r w:rsidR="001B00D4">
              <w:rPr>
                <w:rFonts w:ascii="Noto Sans" w:hAnsi="Noto Sans" w:cs="Noto Sans"/>
                <w:sz w:val="16"/>
              </w:rPr>
              <w:t>(XXYY)inrack.</w:t>
            </w:r>
            <w:r w:rsidR="0022159C">
              <w:rPr>
                <w:rFonts w:ascii="Noto Sans" w:hAnsi="Noto Sans" w:cs="Noto Sans"/>
                <w:sz w:val="16"/>
              </w:rPr>
              <w:object w:dxaOrig="1491" w:dyaOrig="991" w14:anchorId="789931C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4.5pt;height:49pt" o:ole="">
                  <v:imagedata r:id="rId13" o:title=""/>
                </v:shape>
                <o:OLEObject Type="Embed" ProgID="AcroExch.Document.DC" ShapeID="_x0000_i1025" DrawAspect="Icon" ObjectID="_1756298539" r:id="rId14"/>
              </w:object>
            </w:r>
          </w:p>
        </w:tc>
      </w:tr>
      <w:tr w:rsidR="002C4167" w:rsidRPr="00303AA7" w14:paraId="3827A3E4" w14:textId="77777777" w:rsidTr="00BC48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76EEF6FB" w14:textId="3804AB46" w:rsidR="008B6F32" w:rsidRPr="00303AA7" w:rsidRDefault="008B6F32" w:rsidP="008B6F32">
            <w:pPr>
              <w:rPr>
                <w:rFonts w:ascii="Noto Sans" w:hAnsi="Noto Sans" w:cs="Noto Sans"/>
                <w:sz w:val="16"/>
              </w:rPr>
            </w:pPr>
          </w:p>
        </w:tc>
        <w:tc>
          <w:tcPr>
            <w:tcW w:w="1337" w:type="dxa"/>
          </w:tcPr>
          <w:p w14:paraId="4885F77D" w14:textId="639414AD" w:rsidR="008B6F32" w:rsidRPr="00303AA7" w:rsidRDefault="008B6F32" w:rsidP="008B6F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16"/>
              </w:rPr>
            </w:pPr>
          </w:p>
        </w:tc>
        <w:tc>
          <w:tcPr>
            <w:tcW w:w="2552" w:type="dxa"/>
          </w:tcPr>
          <w:p w14:paraId="56745D6F" w14:textId="5EAD4388" w:rsidR="008B6F32" w:rsidRPr="00303AA7" w:rsidRDefault="008B6F32" w:rsidP="008B6F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16"/>
              </w:rPr>
            </w:pPr>
          </w:p>
        </w:tc>
        <w:tc>
          <w:tcPr>
            <w:tcW w:w="1134" w:type="dxa"/>
          </w:tcPr>
          <w:p w14:paraId="49316229" w14:textId="54E7E0F0" w:rsidR="008B6F32" w:rsidRPr="00303AA7" w:rsidRDefault="008B6F32" w:rsidP="008B6F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16"/>
              </w:rPr>
            </w:pPr>
          </w:p>
        </w:tc>
        <w:tc>
          <w:tcPr>
            <w:tcW w:w="992" w:type="dxa"/>
          </w:tcPr>
          <w:p w14:paraId="068F9BE2" w14:textId="320A6C42" w:rsidR="008B6F32" w:rsidRPr="00303AA7" w:rsidRDefault="008B6F32" w:rsidP="008B6F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16"/>
              </w:rPr>
            </w:pPr>
          </w:p>
        </w:tc>
        <w:tc>
          <w:tcPr>
            <w:tcW w:w="1581" w:type="dxa"/>
          </w:tcPr>
          <w:p w14:paraId="4E5BF089" w14:textId="27959F3B" w:rsidR="008B6F32" w:rsidRPr="00303AA7" w:rsidRDefault="008B6F32" w:rsidP="008B6F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16"/>
              </w:rPr>
            </w:pPr>
          </w:p>
        </w:tc>
      </w:tr>
      <w:tr w:rsidR="002C4167" w:rsidRPr="00303AA7" w14:paraId="000F1485" w14:textId="77777777" w:rsidTr="00BC48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dxa"/>
          </w:tcPr>
          <w:p w14:paraId="63C73FC9" w14:textId="77777777" w:rsidR="006410E9" w:rsidRPr="00303AA7" w:rsidRDefault="006410E9" w:rsidP="007E3F9C">
            <w:pPr>
              <w:rPr>
                <w:rFonts w:ascii="Noto Sans" w:hAnsi="Noto Sans" w:cs="Noto Sans"/>
                <w:sz w:val="16"/>
              </w:rPr>
            </w:pPr>
          </w:p>
        </w:tc>
        <w:tc>
          <w:tcPr>
            <w:tcW w:w="1337" w:type="dxa"/>
          </w:tcPr>
          <w:p w14:paraId="6DE6F9AD" w14:textId="77777777" w:rsidR="006410E9" w:rsidRPr="00303AA7" w:rsidRDefault="006410E9" w:rsidP="007E3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16"/>
              </w:rPr>
            </w:pPr>
          </w:p>
        </w:tc>
        <w:tc>
          <w:tcPr>
            <w:tcW w:w="2552" w:type="dxa"/>
          </w:tcPr>
          <w:p w14:paraId="5105651F" w14:textId="77777777" w:rsidR="006410E9" w:rsidRPr="00303AA7" w:rsidRDefault="006410E9" w:rsidP="007E3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16"/>
              </w:rPr>
            </w:pPr>
          </w:p>
        </w:tc>
        <w:tc>
          <w:tcPr>
            <w:tcW w:w="1134" w:type="dxa"/>
          </w:tcPr>
          <w:p w14:paraId="57053917" w14:textId="77777777" w:rsidR="006410E9" w:rsidRPr="00303AA7" w:rsidRDefault="006410E9" w:rsidP="007E3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16"/>
              </w:rPr>
            </w:pPr>
          </w:p>
        </w:tc>
        <w:tc>
          <w:tcPr>
            <w:tcW w:w="992" w:type="dxa"/>
          </w:tcPr>
          <w:p w14:paraId="7E6C1798" w14:textId="77777777" w:rsidR="006410E9" w:rsidRPr="00303AA7" w:rsidRDefault="006410E9" w:rsidP="007E3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16"/>
              </w:rPr>
            </w:pPr>
          </w:p>
        </w:tc>
        <w:tc>
          <w:tcPr>
            <w:tcW w:w="1581" w:type="dxa"/>
          </w:tcPr>
          <w:p w14:paraId="13D2262C" w14:textId="77777777" w:rsidR="006410E9" w:rsidRPr="00303AA7" w:rsidRDefault="006410E9" w:rsidP="00067B64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16"/>
              </w:rPr>
            </w:pPr>
          </w:p>
        </w:tc>
      </w:tr>
    </w:tbl>
    <w:p w14:paraId="221376D5" w14:textId="77777777" w:rsidR="00D430C3" w:rsidRDefault="00D430C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9" w:name="_Toc133154360"/>
      <w:r>
        <w:br w:type="page"/>
      </w:r>
    </w:p>
    <w:p w14:paraId="31DA5D9C" w14:textId="3E34ABE8" w:rsidR="00693F52" w:rsidRPr="007A636D" w:rsidRDefault="00AF1866" w:rsidP="0082385E">
      <w:pPr>
        <w:pStyle w:val="1"/>
      </w:pPr>
      <w:bookmarkStart w:id="10" w:name="_Toc137656975"/>
      <w:r>
        <w:t>SiteAccessReport</w:t>
      </w:r>
      <w:bookmarkEnd w:id="9"/>
      <w:bookmarkEnd w:id="10"/>
    </w:p>
    <w:p w14:paraId="162D7BEF" w14:textId="4E04A0E5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442BFC92" w14:textId="318DC0FE" w:rsidR="005A26F9" w:rsidRDefault="005A26F9" w:rsidP="005A26F9">
      <w:pPr>
        <w:pStyle w:val="af3"/>
      </w:pPr>
      <w:r>
        <w:t>Table</w:t>
      </w:r>
      <w:fldSimple w:instr=" SEQ Table \* ARABIC ">
        <w:r w:rsidR="00D00E55">
          <w:rPr>
            <w:noProof/>
          </w:rPr>
          <w:t>4</w:t>
        </w:r>
      </w:fldSimple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tbl>
      <w:tblPr>
        <w:tblStyle w:val="a9"/>
        <w:tblW w:w="4994" w:type="pct"/>
        <w:tblLook w:val="04A0" w:firstRow="1" w:lastRow="0" w:firstColumn="1" w:lastColumn="0" w:noHBand="0" w:noVBand="1"/>
      </w:tblPr>
      <w:tblGrid>
        <w:gridCol w:w="3035"/>
        <w:gridCol w:w="935"/>
        <w:gridCol w:w="1181"/>
        <w:gridCol w:w="1645"/>
        <w:gridCol w:w="1301"/>
      </w:tblGrid>
      <w:tr w:rsidR="00BC586E" w14:paraId="5291C00B" w14:textId="77777777" w:rsidTr="00BC586E">
        <w:tc>
          <w:tcPr>
            <w:tcW w:w="1000" w:type="pct"/>
          </w:tcPr>
          <w:p w14:paraId="5D7F5058" w14:textId="58B43F16" w:rsidR="00BC586E" w:rsidRDefault="00BC586E" w:rsidP="00925563">
            <w:pPr>
              <w:pStyle w:val="af3"/>
              <w:jc w:val="left"/>
            </w:pPr>
            <w:bookmarkStart w:id="11" w:name="SiteAccess"/>
            <w:bookmarkEnd w:id="11"/>
            <w:r>
              <w:t>CreatedDateTime</w:t>
            </w:r>
          </w:p>
        </w:tc>
        <w:tc>
          <w:tcPr>
            <w:tcW w:w="1000" w:type="pct"/>
          </w:tcPr>
          <w:p w14:paraId="783A3048" w14:textId="15E5229C" w:rsidR="00BC586E" w:rsidRDefault="00BC586E" w:rsidP="00925563">
            <w:pPr>
              <w:pStyle w:val="af3"/>
              <w:jc w:val="left"/>
            </w:pPr>
            <w:r>
              <w:t>TicketNo</w:t>
            </w:r>
          </w:p>
        </w:tc>
        <w:tc>
          <w:tcPr>
            <w:tcW w:w="1000" w:type="pct"/>
          </w:tcPr>
          <w:p w14:paraId="6B5B4512" w14:textId="126D7891" w:rsidR="00BC586E" w:rsidRDefault="00BC586E" w:rsidP="00925563">
            <w:pPr>
              <w:pStyle w:val="af3"/>
              <w:jc w:val="left"/>
            </w:pPr>
            <w:r>
              <w:t>TicketType</w:t>
            </w:r>
          </w:p>
        </w:tc>
        <w:tc>
          <w:tcPr>
            <w:tcW w:w="1000" w:type="pct"/>
          </w:tcPr>
          <w:p w14:paraId="2775BAC0" w14:textId="0C1F9E88" w:rsidR="00BC586E" w:rsidRDefault="00BC586E" w:rsidP="00925563">
            <w:pPr>
              <w:pStyle w:val="af3"/>
              <w:jc w:val="left"/>
            </w:pPr>
            <w:r>
              <w:t>SiteVisitDateTime</w:t>
            </w:r>
          </w:p>
        </w:tc>
        <w:tc>
          <w:tcPr>
            <w:tcW w:w="1000" w:type="pct"/>
          </w:tcPr>
          <w:p w14:paraId="6A8A3149" w14:textId="34117603" w:rsidR="00BC586E" w:rsidRDefault="00BC586E" w:rsidP="00925563">
            <w:pPr>
              <w:pStyle w:val="af3"/>
              <w:jc w:val="left"/>
            </w:pPr>
            <w:r>
              <w:t>VisitorNames</w:t>
            </w:r>
          </w:p>
        </w:tc>
      </w:tr>
      <w:tr w:rsidR="00BC586E" w14:paraId="0AD5241B" w14:textId="77777777" w:rsidTr="00BC586E">
        <w:tc>
          <w:tcPr>
            <w:tcW w:w="1000" w:type="pct"/>
          </w:tcPr>
          <w:p w14:paraId="3C814FDF" w14:textId="1CE92A2F" w:rsidR="00BC586E" w:rsidRDefault="00BC586E" w:rsidP="00925563">
            <w:pPr>
              <w:pStyle w:val="af3"/>
              <w:jc w:val="left"/>
            </w:pPr>
            <w:r>
              <w:t>4/19/202316:28</w:t>
            </w:r>
          </w:p>
        </w:tc>
        <w:tc>
          <w:tcPr>
            <w:tcW w:w="1000" w:type="pct"/>
          </w:tcPr>
          <w:p w14:paraId="47E1EABD" w14:textId="7788A988" w:rsidR="00BC586E" w:rsidRDefault="00BC586E" w:rsidP="00925563">
            <w:pPr>
              <w:pStyle w:val="af3"/>
              <w:jc w:val="left"/>
            </w:pPr>
            <w:r>
              <w:t>8744</w:t>
            </w:r>
          </w:p>
        </w:tc>
        <w:tc>
          <w:tcPr>
            <w:tcW w:w="1000" w:type="pct"/>
          </w:tcPr>
          <w:p w14:paraId="40F72E80" w14:textId="50DCC004" w:rsidR="00BC586E" w:rsidRDefault="00BC586E" w:rsidP="00925563">
            <w:pPr>
              <w:pStyle w:val="af3"/>
              <w:jc w:val="left"/>
            </w:pPr>
            <w:r>
              <w:t>45156.77785</w:t>
            </w:r>
          </w:p>
        </w:tc>
        <w:tc>
          <w:tcPr>
            <w:tcW w:w="1000" w:type="pct"/>
          </w:tcPr>
          <w:p w14:paraId="65BFB62B" w14:textId="3FBF2BCD" w:rsidR="00BC586E" w:rsidRDefault="00BC586E" w:rsidP="00925563">
            <w:pPr>
              <w:pStyle w:val="af3"/>
              <w:jc w:val="left"/>
            </w:pPr>
            <w:r>
              <w:t>S-4</w:t>
            </w:r>
          </w:p>
        </w:tc>
        <w:tc>
          <w:tcPr>
            <w:tcW w:w="1000" w:type="pct"/>
          </w:tcPr>
          <w:p w14:paraId="06BC8F61" w14:textId="240022DA" w:rsidR="00BC586E" w:rsidRDefault="00BC586E" w:rsidP="00925563">
            <w:pPr>
              <w:pStyle w:val="af3"/>
              <w:jc w:val="left"/>
            </w:pPr>
            <w:r>
              <w:rPr>
                <w:rFonts w:hint="eastAsia"/>
              </w:rPr>
              <w:t>류지욱</w:t>
            </w:r>
          </w:p>
        </w:tc>
      </w:tr>
      <w:tr w:rsidR="00BC586E" w14:paraId="09EC202F" w14:textId="77777777" w:rsidTr="00BC586E">
        <w:tc>
          <w:tcPr>
            <w:tcW w:w="1000" w:type="pct"/>
          </w:tcPr>
          <w:p w14:paraId="2DD6C533" w14:textId="3803FF6D" w:rsidR="00BC586E" w:rsidRDefault="00BC586E" w:rsidP="00925563">
            <w:pPr>
              <w:pStyle w:val="af3"/>
              <w:jc w:val="left"/>
            </w:pPr>
            <w:r>
              <w:t>1/10/20239:11</w:t>
            </w:r>
          </w:p>
        </w:tc>
        <w:tc>
          <w:tcPr>
            <w:tcW w:w="1000" w:type="pct"/>
          </w:tcPr>
          <w:p w14:paraId="23580182" w14:textId="75FD7FC9" w:rsidR="00BC586E" w:rsidRDefault="00BC586E" w:rsidP="00925563">
            <w:pPr>
              <w:pStyle w:val="af3"/>
              <w:jc w:val="left"/>
            </w:pPr>
            <w:r>
              <w:t>8735</w:t>
            </w:r>
          </w:p>
        </w:tc>
        <w:tc>
          <w:tcPr>
            <w:tcW w:w="1000" w:type="pct"/>
          </w:tcPr>
          <w:p w14:paraId="023E92C0" w14:textId="191C3B08" w:rsidR="00BC586E" w:rsidRDefault="00BC586E" w:rsidP="00925563">
            <w:pPr>
              <w:pStyle w:val="af3"/>
              <w:jc w:val="left"/>
            </w:pPr>
            <w:r>
              <w:t>45156.7261</w:t>
            </w:r>
          </w:p>
        </w:tc>
        <w:tc>
          <w:tcPr>
            <w:tcW w:w="1000" w:type="pct"/>
          </w:tcPr>
          <w:p w14:paraId="35907DE8" w14:textId="6B1162DE" w:rsidR="00BC586E" w:rsidRDefault="00BC586E" w:rsidP="00925563">
            <w:pPr>
              <w:pStyle w:val="af3"/>
              <w:jc w:val="left"/>
            </w:pPr>
            <w:r>
              <w:t>S-4</w:t>
            </w:r>
          </w:p>
        </w:tc>
        <w:tc>
          <w:tcPr>
            <w:tcW w:w="1000" w:type="pct"/>
          </w:tcPr>
          <w:p w14:paraId="033B02EE" w14:textId="150ACAFF" w:rsidR="00BC586E" w:rsidRDefault="00BC586E" w:rsidP="00925563">
            <w:pPr>
              <w:pStyle w:val="af3"/>
              <w:jc w:val="left"/>
            </w:pPr>
            <w:r>
              <w:rPr>
                <w:rFonts w:hint="eastAsia"/>
              </w:rPr>
              <w:t>류지욱</w:t>
            </w:r>
          </w:p>
        </w:tc>
      </w:tr>
      <w:tr w:rsidR="00BC586E" w14:paraId="2AC07CF6" w14:textId="77777777" w:rsidTr="00BC586E">
        <w:tc>
          <w:tcPr>
            <w:tcW w:w="1000" w:type="pct"/>
          </w:tcPr>
          <w:p w14:paraId="429B55A3" w14:textId="77777777" w:rsidR="00BC586E" w:rsidRDefault="00BC586E" w:rsidP="00925563">
            <w:pPr>
              <w:pStyle w:val="af3"/>
              <w:jc w:val="left"/>
            </w:pPr>
          </w:p>
        </w:tc>
        <w:tc>
          <w:tcPr>
            <w:tcW w:w="1000" w:type="pct"/>
          </w:tcPr>
          <w:p w14:paraId="5C311F47" w14:textId="5A1A6549" w:rsidR="00BC586E" w:rsidRDefault="00BC586E" w:rsidP="00925563">
            <w:pPr>
              <w:pStyle w:val="af3"/>
              <w:jc w:val="left"/>
            </w:pPr>
            <w:r>
              <w:t>4202</w:t>
            </w:r>
          </w:p>
        </w:tc>
        <w:tc>
          <w:tcPr>
            <w:tcW w:w="1000" w:type="pct"/>
          </w:tcPr>
          <w:p w14:paraId="6389C5E0" w14:textId="41AC9AC1" w:rsidR="00BC586E" w:rsidRDefault="00BC586E" w:rsidP="00925563">
            <w:pPr>
              <w:pStyle w:val="af3"/>
              <w:jc w:val="left"/>
            </w:pPr>
            <w:r>
              <w:t>45035.68647</w:t>
            </w:r>
          </w:p>
        </w:tc>
        <w:tc>
          <w:tcPr>
            <w:tcW w:w="1000" w:type="pct"/>
          </w:tcPr>
          <w:p w14:paraId="37790F79" w14:textId="15B9B3E9" w:rsidR="00BC586E" w:rsidRDefault="00BC586E" w:rsidP="00925563">
            <w:pPr>
              <w:pStyle w:val="af3"/>
              <w:jc w:val="left"/>
            </w:pPr>
            <w:r>
              <w:t>S-4</w:t>
            </w:r>
          </w:p>
        </w:tc>
        <w:tc>
          <w:tcPr>
            <w:tcW w:w="1000" w:type="pct"/>
          </w:tcPr>
          <w:p w14:paraId="3A535A6B" w14:textId="77777777" w:rsidR="00BC586E" w:rsidRDefault="00BC586E" w:rsidP="00925563">
            <w:pPr>
              <w:pStyle w:val="af3"/>
              <w:jc w:val="left"/>
            </w:pPr>
          </w:p>
        </w:tc>
      </w:tr>
      <w:tr w:rsidR="00BC586E" w14:paraId="33517D0F" w14:textId="77777777" w:rsidTr="00BC586E">
        <w:tc>
          <w:tcPr>
            <w:tcW w:w="1000" w:type="pct"/>
          </w:tcPr>
          <w:p w14:paraId="3586A4C9" w14:textId="77777777" w:rsidR="00BC586E" w:rsidRDefault="00BC586E" w:rsidP="00925563">
            <w:pPr>
              <w:pStyle w:val="af3"/>
              <w:jc w:val="left"/>
            </w:pPr>
          </w:p>
        </w:tc>
        <w:tc>
          <w:tcPr>
            <w:tcW w:w="1000" w:type="pct"/>
          </w:tcPr>
          <w:p w14:paraId="096C8E70" w14:textId="1037A44D" w:rsidR="00BC586E" w:rsidRDefault="00BC586E" w:rsidP="00925563">
            <w:pPr>
              <w:pStyle w:val="af3"/>
              <w:jc w:val="left"/>
            </w:pPr>
            <w:r>
              <w:t>1474</w:t>
            </w:r>
          </w:p>
        </w:tc>
        <w:tc>
          <w:tcPr>
            <w:tcW w:w="1000" w:type="pct"/>
          </w:tcPr>
          <w:p w14:paraId="24A102E1" w14:textId="41A6C95B" w:rsidR="00BC586E" w:rsidRDefault="00BC586E" w:rsidP="00925563">
            <w:pPr>
              <w:pStyle w:val="af3"/>
              <w:jc w:val="left"/>
            </w:pPr>
            <w:r>
              <w:t>44936.38287</w:t>
            </w:r>
          </w:p>
        </w:tc>
        <w:tc>
          <w:tcPr>
            <w:tcW w:w="1000" w:type="pct"/>
          </w:tcPr>
          <w:p w14:paraId="4FF84150" w14:textId="3687886B" w:rsidR="00BC586E" w:rsidRDefault="00BC586E" w:rsidP="00925563">
            <w:pPr>
              <w:pStyle w:val="af3"/>
              <w:jc w:val="left"/>
            </w:pPr>
            <w:r>
              <w:t>S-4</w:t>
            </w:r>
          </w:p>
        </w:tc>
        <w:tc>
          <w:tcPr>
            <w:tcW w:w="1000" w:type="pct"/>
          </w:tcPr>
          <w:p w14:paraId="01EE7029" w14:textId="77777777" w:rsidR="00BC586E" w:rsidRDefault="00BC586E" w:rsidP="00925563">
            <w:pPr>
              <w:pStyle w:val="af3"/>
              <w:jc w:val="left"/>
            </w:pPr>
          </w:p>
        </w:tc>
      </w:tr>
      <w:tr w:rsidR="00BC586E" w14:paraId="5499585A" w14:textId="77777777" w:rsidTr="00BC586E">
        <w:tc>
          <w:tcPr>
            <w:tcW w:w="1000" w:type="pct"/>
          </w:tcPr>
          <w:p w14:paraId="583769B7" w14:textId="77777777" w:rsidR="00BC586E" w:rsidRDefault="00BC586E" w:rsidP="00925563">
            <w:pPr>
              <w:pStyle w:val="af3"/>
              <w:jc w:val="left"/>
            </w:pPr>
          </w:p>
        </w:tc>
        <w:tc>
          <w:tcPr>
            <w:tcW w:w="1000" w:type="pct"/>
          </w:tcPr>
          <w:p w14:paraId="60DF63FA" w14:textId="77777777" w:rsidR="00BC586E" w:rsidRDefault="00BC586E" w:rsidP="00925563">
            <w:pPr>
              <w:pStyle w:val="af3"/>
              <w:jc w:val="left"/>
            </w:pPr>
          </w:p>
        </w:tc>
        <w:tc>
          <w:tcPr>
            <w:tcW w:w="1000" w:type="pct"/>
          </w:tcPr>
          <w:p w14:paraId="750B4722" w14:textId="77777777" w:rsidR="00BC586E" w:rsidRDefault="00BC586E" w:rsidP="00925563">
            <w:pPr>
              <w:pStyle w:val="af3"/>
              <w:jc w:val="left"/>
            </w:pPr>
          </w:p>
        </w:tc>
        <w:tc>
          <w:tcPr>
            <w:tcW w:w="1000" w:type="pct"/>
          </w:tcPr>
          <w:p w14:paraId="4CB4D0F9" w14:textId="77777777" w:rsidR="00BC586E" w:rsidRDefault="00BC586E" w:rsidP="00925563">
            <w:pPr>
              <w:pStyle w:val="af3"/>
              <w:jc w:val="left"/>
            </w:pPr>
          </w:p>
        </w:tc>
        <w:tc>
          <w:tcPr>
            <w:tcW w:w="1000" w:type="pct"/>
          </w:tcPr>
          <w:p w14:paraId="4FC1B068" w14:textId="77777777" w:rsidR="00BC586E" w:rsidRDefault="00BC586E" w:rsidP="00925563">
            <w:pPr>
              <w:pStyle w:val="af3"/>
              <w:jc w:val="left"/>
            </w:pPr>
          </w:p>
        </w:tc>
      </w:tr>
      <w:tr w:rsidR="00BC586E" w14:paraId="4B3CBFCA" w14:textId="77777777" w:rsidTr="00BC586E">
        <w:tc>
          <w:tcPr>
            <w:tcW w:w="1000" w:type="pct"/>
          </w:tcPr>
          <w:p w14:paraId="19DF54FB" w14:textId="7973E038" w:rsidR="00BC586E" w:rsidRDefault="00BC586E" w:rsidP="00925563">
            <w:pPr>
              <w:pStyle w:val="af3"/>
              <w:jc w:val="left"/>
            </w:pPr>
            <w:r>
              <w:t>Attachments:SiteAccessVisitReport</w:t>
            </w:r>
          </w:p>
        </w:tc>
        <w:tc>
          <w:tcPr>
            <w:tcW w:w="1000" w:type="pct"/>
          </w:tcPr>
          <w:p w14:paraId="27CBE452" w14:textId="77777777" w:rsidR="00BC586E" w:rsidRDefault="00BC586E" w:rsidP="00925563">
            <w:pPr>
              <w:pStyle w:val="af3"/>
              <w:jc w:val="left"/>
            </w:pPr>
          </w:p>
        </w:tc>
        <w:tc>
          <w:tcPr>
            <w:tcW w:w="1000" w:type="pct"/>
          </w:tcPr>
          <w:p w14:paraId="5402EE09" w14:textId="77777777" w:rsidR="00BC586E" w:rsidRDefault="00BC586E" w:rsidP="00925563">
            <w:pPr>
              <w:pStyle w:val="af3"/>
              <w:jc w:val="left"/>
            </w:pPr>
          </w:p>
        </w:tc>
        <w:tc>
          <w:tcPr>
            <w:tcW w:w="1000" w:type="pct"/>
          </w:tcPr>
          <w:p w14:paraId="0F72BDB8" w14:textId="77777777" w:rsidR="00BC586E" w:rsidRDefault="00BC586E" w:rsidP="00925563">
            <w:pPr>
              <w:pStyle w:val="af3"/>
              <w:jc w:val="left"/>
            </w:pPr>
          </w:p>
        </w:tc>
        <w:tc>
          <w:tcPr>
            <w:tcW w:w="1000" w:type="pct"/>
          </w:tcPr>
          <w:p w14:paraId="3FE4E548" w14:textId="77777777" w:rsidR="00BC586E" w:rsidRDefault="00BC586E" w:rsidP="00925563">
            <w:pPr>
              <w:pStyle w:val="af3"/>
              <w:jc w:val="left"/>
            </w:pPr>
          </w:p>
        </w:tc>
      </w:tr>
    </w:tbl>
    <w:p w14:paraId="00FF9431" w14:textId="6EDF74B8" w:rsidR="00925563" w:rsidRDefault="00925563" w:rsidP="00925563">
      <w:pPr>
        <w:pStyle w:val="af3"/>
        <w:jc w:val="left"/>
      </w:pPr>
    </w:p>
    <w:p w14:paraId="74437F39" w14:textId="6D6DB34F" w:rsidR="00244E40" w:rsidRPr="007A636D" w:rsidRDefault="00151A9E" w:rsidP="0082385E">
      <w:pPr>
        <w:pStyle w:val="1"/>
      </w:pPr>
      <w:bookmarkStart w:id="12" w:name="_Toc137656976"/>
      <w:r w:rsidRPr="007A636D">
        <w:t>S</w:t>
      </w:r>
      <w:r w:rsidR="00BD232D">
        <w:t>hipmentReport</w:t>
      </w:r>
      <w:bookmarkEnd w:id="12"/>
    </w:p>
    <w:p w14:paraId="22753705" w14:textId="0C1B7EF4" w:rsidR="00A55911" w:rsidRDefault="00877516" w:rsidP="00877516">
      <w:pPr>
        <w:pStyle w:val="a2"/>
      </w:pPr>
      <w:bookmarkStart w:id="13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3"/>
      <w:r>
        <w:t>.</w:t>
      </w:r>
    </w:p>
    <w:p w14:paraId="443DA241" w14:textId="747E0922" w:rsidR="0087498E" w:rsidRDefault="005061F6" w:rsidP="0087498E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5</w:t>
        </w:r>
      </w:fldSimple>
      <w:r>
        <w:rPr>
          <w:lang w:val="en-SG"/>
        </w:rPr>
        <w:t>-</w:t>
      </w:r>
      <w:r w:rsidRPr="00A23B45">
        <w:rPr>
          <w:lang w:val="en-SG"/>
        </w:rPr>
        <w:t>ShipmentTicketsRequest</w:t>
      </w:r>
    </w:p>
    <w:tbl>
      <w:tblPr>
        <w:tblW w:w="63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8"/>
        <w:gridCol w:w="746"/>
        <w:gridCol w:w="848"/>
        <w:gridCol w:w="897"/>
        <w:gridCol w:w="1611"/>
      </w:tblGrid>
      <w:tr w:rsidR="004E5CB3" w14:paraId="6D79F09A" w14:textId="77777777" w:rsidTr="004E5CB3">
        <w:trPr>
          <w:trHeight w:val="360"/>
        </w:trPr>
        <w:tc>
          <w:tcPr>
            <w:tcW w:w="150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EA5EE1" w14:textId="77777777" w:rsidR="004E5CB3" w:rsidRDefault="004E5CB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4" w:name="ShipmentReport"/>
            <w:bookmarkEnd w:id="14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FALSE</w:t>
            </w:r>
          </w:p>
        </w:tc>
        <w:tc>
          <w:tcPr>
            <w:tcW w:w="10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46CF8F" w14:textId="2231662C" w:rsidR="004E5CB3" w:rsidRDefault="004E5CB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0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95510E" w14:textId="77777777" w:rsidR="004E5CB3" w:rsidRDefault="004E5CB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535116" w14:textId="5C297389" w:rsidR="004E5CB3" w:rsidRDefault="004E5CB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5AB25F" w14:textId="77777777" w:rsidR="004E5CB3" w:rsidRDefault="004E5CB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Status</w:t>
            </w:r>
          </w:p>
        </w:tc>
      </w:tr>
      <w:tr w:rsidR="004E5CB3" w14:paraId="6248BEFB" w14:textId="77777777" w:rsidTr="004E5CB3">
        <w:trPr>
          <w:trHeight w:val="492"/>
        </w:trPr>
        <w:tc>
          <w:tcPr>
            <w:tcW w:w="1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103B27" w14:textId="3D422889" w:rsidR="004E5CB3" w:rsidRDefault="004E5CB3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2023-08-248:29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BA4712" w14:textId="77777777" w:rsidR="004E5CB3" w:rsidRDefault="004E5CB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8968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4559C7" w14:textId="77777777" w:rsidR="004E5CB3" w:rsidRDefault="004E5CB3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문민주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91F1C6" w14:textId="2E19DA79" w:rsidR="004E5CB3" w:rsidRDefault="004E5CB3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F50189" w14:textId="77777777" w:rsidR="004E5CB3" w:rsidRDefault="004E5CB3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Completed</w:t>
            </w:r>
          </w:p>
        </w:tc>
      </w:tr>
      <w:tr w:rsidR="004E5CB3" w14:paraId="1E402641" w14:textId="77777777" w:rsidTr="004E5CB3">
        <w:trPr>
          <w:trHeight w:val="492"/>
        </w:trPr>
        <w:tc>
          <w:tcPr>
            <w:tcW w:w="1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D397B3" w14:textId="30DF3178" w:rsidR="004E5CB3" w:rsidRDefault="004E5CB3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2023-08-1617:58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6F72D0" w14:textId="77777777" w:rsidR="004E5CB3" w:rsidRDefault="004E5CB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8628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9465AA" w14:textId="77777777" w:rsidR="004E5CB3" w:rsidRDefault="004E5CB3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문민주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0CE4E8" w14:textId="7D799671" w:rsidR="004E5CB3" w:rsidRDefault="004E5CB3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649F5" w14:textId="77777777" w:rsidR="004E5CB3" w:rsidRDefault="004E5CB3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Completed</w:t>
            </w:r>
          </w:p>
        </w:tc>
      </w:tr>
      <w:tr w:rsidR="004E5CB3" w14:paraId="75D2CBE7" w14:textId="77777777" w:rsidTr="004E5CB3">
        <w:trPr>
          <w:trHeight w:val="492"/>
        </w:trPr>
        <w:tc>
          <w:tcPr>
            <w:tcW w:w="1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0854D2" w14:textId="3C8D62B0" w:rsidR="004E5CB3" w:rsidRDefault="004E5CB3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2023-08-1514:05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AAC186" w14:textId="77777777" w:rsidR="004E5CB3" w:rsidRDefault="004E5CB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8573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CF0539" w14:textId="170FDAAC" w:rsidR="004E5CB3" w:rsidRDefault="004E5CB3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0849DA" w14:textId="5644BF11" w:rsidR="004E5CB3" w:rsidRDefault="004E5CB3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060AA3" w14:textId="3761A924" w:rsidR="004E5CB3" w:rsidRDefault="004E5CB3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ChargeTempStorage</w:t>
            </w:r>
          </w:p>
        </w:tc>
      </w:tr>
      <w:tr w:rsidR="004E5CB3" w14:paraId="472605E6" w14:textId="77777777" w:rsidTr="004E5CB3">
        <w:trPr>
          <w:trHeight w:val="492"/>
        </w:trPr>
        <w:tc>
          <w:tcPr>
            <w:tcW w:w="1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E56211" w14:textId="38A2AB1C" w:rsidR="004E5CB3" w:rsidRDefault="004E5CB3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2023-08-1012:55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EFF77A" w14:textId="77777777" w:rsidR="004E5CB3" w:rsidRDefault="004E5CB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8457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F5B9DF" w14:textId="77777777" w:rsidR="004E5CB3" w:rsidRDefault="004E5CB3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문민주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E85C7C" w14:textId="538B33A0" w:rsidR="004E5CB3" w:rsidRDefault="004E5CB3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30A490" w14:textId="77777777" w:rsidR="004E5CB3" w:rsidRDefault="004E5CB3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Completed</w:t>
            </w:r>
          </w:p>
        </w:tc>
      </w:tr>
      <w:tr w:rsidR="004E5CB3" w14:paraId="0F3BB20F" w14:textId="77777777" w:rsidTr="004E5CB3">
        <w:trPr>
          <w:trHeight w:val="492"/>
        </w:trPr>
        <w:tc>
          <w:tcPr>
            <w:tcW w:w="1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BD3461" w14:textId="1E4874E4" w:rsidR="004E5CB3" w:rsidRDefault="004E5CB3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2023-08-0315:19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8F2F54" w14:textId="77777777" w:rsidR="004E5CB3" w:rsidRDefault="004E5CB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8196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1764EE" w14:textId="5CB91AA7" w:rsidR="004E5CB3" w:rsidRDefault="004E5CB3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DEKSEL1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88003D" w14:textId="444071FA" w:rsidR="004E5CB3" w:rsidRDefault="004E5CB3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7DEEB7" w14:textId="77777777" w:rsidR="004E5CB3" w:rsidRDefault="004E5CB3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Cancelled</w:t>
            </w:r>
          </w:p>
        </w:tc>
      </w:tr>
      <w:tr w:rsidR="004E5CB3" w14:paraId="25400C24" w14:textId="77777777" w:rsidTr="004E5CB3">
        <w:trPr>
          <w:trHeight w:val="492"/>
        </w:trPr>
        <w:tc>
          <w:tcPr>
            <w:tcW w:w="1500" w:type="dxa"/>
            <w:tcBorders>
              <w:top w:val="nil"/>
              <w:left w:val="single" w:sz="8" w:space="0" w:color="042AA6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2A992F" w14:textId="6DC30905" w:rsidR="004E5CB3" w:rsidRDefault="004E5CB3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Attachments:SiteAccessVisitReport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43483B" w14:textId="6E3DFD60" w:rsidR="004E5CB3" w:rsidRDefault="004E5CB3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370D6D" w14:textId="5B2E2FC1" w:rsidR="004E5CB3" w:rsidRDefault="004E5CB3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0AD88D" w14:textId="15EADDE7" w:rsidR="004E5CB3" w:rsidRDefault="004E5CB3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227DC6" w14:textId="6E4F91C6" w:rsidR="004E5CB3" w:rsidRDefault="004E5CB3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  <w:tr w:rsidR="004E5CB3" w14:paraId="0996E8F1" w14:textId="77777777" w:rsidTr="004E5CB3">
        <w:trPr>
          <w:trHeight w:val="492"/>
        </w:trPr>
        <w:tc>
          <w:tcPr>
            <w:tcW w:w="1500" w:type="dxa"/>
            <w:tcBorders>
              <w:top w:val="nil"/>
              <w:left w:val="single" w:sz="8" w:space="0" w:color="042AA6"/>
              <w:bottom w:val="single" w:sz="8" w:space="0" w:color="042AA6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1E9A9F" w14:textId="7D98553B" w:rsidR="004E5CB3" w:rsidRDefault="004E5CB3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1E7B90" w14:textId="580AC5D2" w:rsidR="004E5CB3" w:rsidRDefault="004E5CB3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7706D4" w14:textId="30540034" w:rsidR="004E5CB3" w:rsidRDefault="004E5CB3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4D9962" w14:textId="2198887C" w:rsidR="004E5CB3" w:rsidRDefault="004E5CB3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01F813" w14:textId="73B8BC5C" w:rsidR="004E5CB3" w:rsidRDefault="004E5CB3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14293FDC" w14:textId="77777777" w:rsidR="008C13B3" w:rsidRPr="008C13B3" w:rsidRDefault="008C13B3" w:rsidP="008C13B3">
      <w:pPr>
        <w:rPr>
          <w:lang w:val="en-SG"/>
        </w:rPr>
      </w:pPr>
    </w:p>
    <w:p w14:paraId="0BC67C65" w14:textId="6D996ECF" w:rsidR="00375C20" w:rsidRPr="007A636D" w:rsidRDefault="00375C20" w:rsidP="0082385E">
      <w:pPr>
        <w:pStyle w:val="1"/>
      </w:pPr>
      <w:bookmarkStart w:id="15" w:name="_Toc137656977"/>
      <w:r>
        <w:t>RemoteHandsReport</w:t>
      </w:r>
      <w:bookmarkEnd w:id="15"/>
    </w:p>
    <w:p w14:paraId="79B06A5C" w14:textId="4E4796ED" w:rsidR="00544E68" w:rsidRPr="00544E68" w:rsidRDefault="00A061B9" w:rsidP="00544E68">
      <w:pPr>
        <w:pStyle w:val="af3"/>
        <w:rPr>
          <w:sz w:val="22"/>
        </w:rPr>
      </w:pPr>
      <w:bookmarkStart w:id="16" w:name="RemoteHandsReport"/>
      <w:bookmarkEnd w:id="16"/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4C39B6F7" w14:textId="4ACE4EC3" w:rsidR="00A641A7" w:rsidRDefault="00A641A7" w:rsidP="00A641A7">
      <w:pPr>
        <w:pStyle w:val="af3"/>
      </w:pPr>
      <w:r>
        <w:t>Table</w:t>
      </w:r>
      <w:fldSimple w:instr=" SEQ Table \* ARABIC ">
        <w:r w:rsidR="00D00E55">
          <w:rPr>
            <w:noProof/>
          </w:rPr>
          <w:t>6</w:t>
        </w:r>
      </w:fldSimple>
      <w:r>
        <w:rPr>
          <w:lang w:val="en-SG"/>
        </w:rPr>
        <w:t>-</w:t>
      </w:r>
      <w:r w:rsidRPr="007D16D1">
        <w:rPr>
          <w:lang w:val="en-SG"/>
        </w:rPr>
        <w:t>RemoteHandServiceRequests</w:t>
      </w:r>
    </w:p>
    <w:tbl>
      <w:tblPr>
        <w:tblStyle w:val="ProgressiveBlue"/>
        <w:tblW w:w="5000" w:type="pct"/>
        <w:tblLayout w:type="fixed"/>
        <w:tblLook w:val="06A0" w:firstRow="1" w:lastRow="0" w:firstColumn="1" w:lastColumn="0" w:noHBand="1" w:noVBand="1"/>
      </w:tblPr>
      <w:tblGrid>
        <w:gridCol w:w="1129"/>
        <w:gridCol w:w="1560"/>
        <w:gridCol w:w="1559"/>
        <w:gridCol w:w="1134"/>
        <w:gridCol w:w="1559"/>
        <w:gridCol w:w="1156"/>
      </w:tblGrid>
      <w:tr w:rsidR="005C6AC2" w:rsidRPr="000A2A1F" w14:paraId="7B353CF1" w14:textId="77777777" w:rsidTr="00C056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4E4340B" w14:textId="7AA96C88" w:rsidR="005C6AC2" w:rsidRPr="002C4167" w:rsidRDefault="005C6AC2" w:rsidP="00AD6704">
            <w:pPr>
              <w:rPr>
                <w:rFonts w:ascii="Noto Sans" w:hAnsi="Noto Sans" w:cs="Noto Sans"/>
                <w:b w:val="0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CreatedDateTime</w:t>
            </w:r>
          </w:p>
        </w:tc>
        <w:tc>
          <w:tcPr>
            <w:tcW w:w="1560" w:type="dxa"/>
          </w:tcPr>
          <w:p w14:paraId="41AD2E56" w14:textId="6B2A4425" w:rsidR="005C6AC2" w:rsidRPr="002C4167" w:rsidRDefault="005C6AC2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Subject</w:t>
            </w:r>
          </w:p>
        </w:tc>
        <w:tc>
          <w:tcPr>
            <w:tcW w:w="1559" w:type="dxa"/>
          </w:tcPr>
          <w:p w14:paraId="2BD776C1" w14:textId="50B59285" w:rsidR="005C6AC2" w:rsidRPr="002C4167" w:rsidRDefault="005710CD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TicketSub-Type</w:t>
            </w:r>
          </w:p>
        </w:tc>
        <w:tc>
          <w:tcPr>
            <w:tcW w:w="1134" w:type="dxa"/>
          </w:tcPr>
          <w:p w14:paraId="03F397F8" w14:textId="444A8B24" w:rsidR="005C6AC2" w:rsidRPr="000A2A1F" w:rsidRDefault="005C6AC2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Requester</w:t>
            </w:r>
          </w:p>
        </w:tc>
        <w:tc>
          <w:tcPr>
            <w:tcW w:w="1559" w:type="dxa"/>
          </w:tcPr>
          <w:p w14:paraId="278513D8" w14:textId="60C2CE8F" w:rsidR="005C6AC2" w:rsidRDefault="00187C23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ServiceID</w:t>
            </w:r>
          </w:p>
        </w:tc>
        <w:tc>
          <w:tcPr>
            <w:tcW w:w="1156" w:type="dxa"/>
          </w:tcPr>
          <w:p w14:paraId="3319AE01" w14:textId="0A973B88" w:rsidR="005C6AC2" w:rsidRPr="000A2A1F" w:rsidRDefault="00187C23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Total</w:t>
            </w:r>
            <w:r w:rsidR="00414F14"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HoursSpent</w:t>
            </w:r>
          </w:p>
        </w:tc>
      </w:tr>
      <w:tr w:rsidR="000629AC" w:rsidRPr="00011D7A" w14:paraId="4E5F2139" w14:textId="77777777" w:rsidTr="00C056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46FEEEC" w14:textId="66D38CA6" w:rsidR="000629AC" w:rsidRPr="00EF48DC" w:rsidRDefault="000629AC" w:rsidP="000629AC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 w:rsidRPr="00EF48DC">
              <w:rPr>
                <w:rFonts w:cstheme="minorHAnsi"/>
                <w:b w:val="0"/>
                <w:bCs/>
                <w:sz w:val="16"/>
                <w:szCs w:val="16"/>
              </w:rPr>
              <w:t>2023-06-1305:44:19</w:t>
            </w:r>
          </w:p>
        </w:tc>
        <w:tc>
          <w:tcPr>
            <w:tcW w:w="1560" w:type="dxa"/>
          </w:tcPr>
          <w:p w14:paraId="152DB9DD" w14:textId="647E06BC" w:rsidR="000629AC" w:rsidRPr="00EF48DC" w:rsidRDefault="000629AC" w:rsidP="000629AC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EF48DC">
              <w:rPr>
                <w:rFonts w:cstheme="minorHAnsi"/>
                <w:sz w:val="16"/>
                <w:szCs w:val="16"/>
              </w:rPr>
              <w:t>[Sysone]</w:t>
            </w:r>
            <w:r w:rsidRPr="00EF48DC">
              <w:rPr>
                <w:rFonts w:eastAsia="바탕" w:cstheme="minorHAnsi"/>
                <w:sz w:val="16"/>
                <w:szCs w:val="16"/>
              </w:rPr>
              <w:t>서버재부팅요청</w:t>
            </w:r>
          </w:p>
        </w:tc>
        <w:tc>
          <w:tcPr>
            <w:tcW w:w="1559" w:type="dxa"/>
          </w:tcPr>
          <w:p w14:paraId="16401CDE" w14:textId="00627929" w:rsidR="000629AC" w:rsidRPr="00EF48DC" w:rsidRDefault="000629AC" w:rsidP="000629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EF48DC">
              <w:rPr>
                <w:rFonts w:cstheme="minorHAnsi"/>
                <w:color w:val="000000"/>
                <w:sz w:val="16"/>
                <w:szCs w:val="16"/>
              </w:rPr>
              <w:t>PowerOn/OffEquipment</w:t>
            </w:r>
          </w:p>
        </w:tc>
        <w:tc>
          <w:tcPr>
            <w:tcW w:w="1134" w:type="dxa"/>
          </w:tcPr>
          <w:p w14:paraId="34A0325D" w14:textId="417C7CA0" w:rsidR="000629AC" w:rsidRPr="00EF48DC" w:rsidRDefault="00EF299A" w:rsidP="000629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XXX</w:t>
            </w:r>
          </w:p>
        </w:tc>
        <w:tc>
          <w:tcPr>
            <w:tcW w:w="1559" w:type="dxa"/>
          </w:tcPr>
          <w:p w14:paraId="00BFE05A" w14:textId="03731528" w:rsidR="000629AC" w:rsidRPr="00EF48DC" w:rsidRDefault="000629AC" w:rsidP="000629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EF48DC">
              <w:rPr>
                <w:rFonts w:cstheme="minorHAnsi"/>
                <w:color w:val="000000"/>
                <w:sz w:val="16"/>
                <w:szCs w:val="16"/>
              </w:rPr>
              <w:t>SSOKR-IB-00035532:19"Cabinet</w:t>
            </w:r>
          </w:p>
        </w:tc>
        <w:tc>
          <w:tcPr>
            <w:tcW w:w="1156" w:type="dxa"/>
          </w:tcPr>
          <w:p w14:paraId="00B8D8BB" w14:textId="457F0124" w:rsidR="000629AC" w:rsidRPr="00EF48DC" w:rsidRDefault="000629AC" w:rsidP="000629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EF48DC">
              <w:rPr>
                <w:rFonts w:cstheme="minorHAnsi"/>
                <w:color w:val="000000"/>
                <w:sz w:val="16"/>
                <w:szCs w:val="16"/>
              </w:rPr>
              <w:t>0.50</w:t>
            </w:r>
          </w:p>
        </w:tc>
      </w:tr>
      <w:tr w:rsidR="000629AC" w:rsidRPr="00011D7A" w14:paraId="1F6FC1AC" w14:textId="77777777" w:rsidTr="00C056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28A76C1" w14:textId="70FF51A8" w:rsidR="000629AC" w:rsidRPr="00EF48DC" w:rsidRDefault="000629AC" w:rsidP="000629AC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 w:rsidRPr="00EF48DC">
              <w:rPr>
                <w:rFonts w:cstheme="minorHAnsi"/>
                <w:b w:val="0"/>
                <w:bCs/>
                <w:sz w:val="16"/>
                <w:szCs w:val="16"/>
              </w:rPr>
              <w:t>2023-06-0911:39:43</w:t>
            </w:r>
          </w:p>
        </w:tc>
        <w:tc>
          <w:tcPr>
            <w:tcW w:w="1560" w:type="dxa"/>
          </w:tcPr>
          <w:p w14:paraId="04FA9066" w14:textId="4B4BC6FD" w:rsidR="000629AC" w:rsidRPr="00EF48DC" w:rsidRDefault="000629AC" w:rsidP="000629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EF48DC">
              <w:rPr>
                <w:rFonts w:cstheme="minorHAnsi"/>
                <w:sz w:val="16"/>
                <w:szCs w:val="16"/>
              </w:rPr>
              <w:t>[</w:t>
            </w:r>
            <w:r w:rsidRPr="00EF48DC">
              <w:rPr>
                <w:rFonts w:eastAsia="바탕" w:cstheme="minorHAnsi"/>
                <w:sz w:val="16"/>
                <w:szCs w:val="16"/>
              </w:rPr>
              <w:t>한국</w:t>
            </w:r>
            <w:r w:rsidRPr="00EF48DC">
              <w:rPr>
                <w:rFonts w:cstheme="minorHAnsi"/>
                <w:sz w:val="16"/>
                <w:szCs w:val="16"/>
              </w:rPr>
              <w:t>JS</w:t>
            </w:r>
            <w:r w:rsidRPr="00EF48DC">
              <w:rPr>
                <w:rFonts w:eastAsia="바탕" w:cstheme="minorHAnsi"/>
                <w:sz w:val="16"/>
                <w:szCs w:val="16"/>
              </w:rPr>
              <w:t>데이터시스템즈</w:t>
            </w:r>
            <w:r w:rsidRPr="00EF48DC">
              <w:rPr>
                <w:rFonts w:cstheme="minorHAnsi"/>
                <w:sz w:val="16"/>
                <w:szCs w:val="16"/>
              </w:rPr>
              <w:t>]</w:t>
            </w:r>
            <w:r w:rsidRPr="00EF48DC">
              <w:rPr>
                <w:rFonts w:eastAsia="바탕" w:cstheme="minorHAnsi"/>
                <w:sz w:val="16"/>
                <w:szCs w:val="16"/>
              </w:rPr>
              <w:t>서버리부팅요청</w:t>
            </w:r>
          </w:p>
        </w:tc>
        <w:tc>
          <w:tcPr>
            <w:tcW w:w="1559" w:type="dxa"/>
          </w:tcPr>
          <w:p w14:paraId="1B825B12" w14:textId="50DC918A" w:rsidR="000629AC" w:rsidRPr="00EF48DC" w:rsidRDefault="000629AC" w:rsidP="000629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EF48DC">
              <w:rPr>
                <w:rFonts w:cstheme="minorHAnsi"/>
                <w:color w:val="000000"/>
                <w:sz w:val="16"/>
                <w:szCs w:val="16"/>
              </w:rPr>
              <w:t>PowerOn/OffEquipment</w:t>
            </w:r>
          </w:p>
        </w:tc>
        <w:tc>
          <w:tcPr>
            <w:tcW w:w="1134" w:type="dxa"/>
          </w:tcPr>
          <w:p w14:paraId="72EC75FC" w14:textId="2A3ECAEB" w:rsidR="000629AC" w:rsidRPr="00EF48DC" w:rsidRDefault="00EF299A" w:rsidP="000629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XXX</w:t>
            </w:r>
          </w:p>
        </w:tc>
        <w:tc>
          <w:tcPr>
            <w:tcW w:w="1559" w:type="dxa"/>
          </w:tcPr>
          <w:p w14:paraId="6552E939" w14:textId="756571F3" w:rsidR="000629AC" w:rsidRPr="00EF48DC" w:rsidRDefault="000629AC" w:rsidP="000629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EF48DC">
              <w:rPr>
                <w:rFonts w:cstheme="minorHAnsi"/>
                <w:color w:val="000000"/>
                <w:sz w:val="16"/>
                <w:szCs w:val="16"/>
              </w:rPr>
              <w:t>JSDKR-IB-00035395:19"Cabinet</w:t>
            </w:r>
          </w:p>
        </w:tc>
        <w:tc>
          <w:tcPr>
            <w:tcW w:w="1156" w:type="dxa"/>
          </w:tcPr>
          <w:p w14:paraId="74774A71" w14:textId="37151397" w:rsidR="000629AC" w:rsidRPr="00EF48DC" w:rsidRDefault="000629AC" w:rsidP="000629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EF48DC">
              <w:rPr>
                <w:rFonts w:cstheme="minorHAnsi"/>
                <w:color w:val="000000"/>
                <w:sz w:val="16"/>
                <w:szCs w:val="16"/>
              </w:rPr>
              <w:t>0.25</w:t>
            </w:r>
          </w:p>
        </w:tc>
      </w:tr>
      <w:tr w:rsidR="005C6AC2" w:rsidRPr="00011D7A" w14:paraId="62126A5F" w14:textId="77777777" w:rsidTr="00C056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D659743" w14:textId="56EAE467" w:rsidR="005C6AC2" w:rsidRPr="00011D7A" w:rsidRDefault="005C6AC2" w:rsidP="00AD6704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</w:p>
        </w:tc>
        <w:tc>
          <w:tcPr>
            <w:tcW w:w="1560" w:type="dxa"/>
          </w:tcPr>
          <w:p w14:paraId="5D68AC85" w14:textId="5AF3D2CD" w:rsidR="005C6AC2" w:rsidRPr="00011D7A" w:rsidRDefault="005C6AC2" w:rsidP="00AD6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3AF5997" w14:textId="6DBBDC00" w:rsidR="005C6AC2" w:rsidRPr="00011D7A" w:rsidRDefault="005C6AC2" w:rsidP="00AD6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134" w:type="dxa"/>
          </w:tcPr>
          <w:p w14:paraId="490C9F37" w14:textId="2396DD7D" w:rsidR="005C6AC2" w:rsidRPr="00011D7A" w:rsidRDefault="005C6AC2" w:rsidP="00AD6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3B5D1E6" w14:textId="77777777" w:rsidR="005C6AC2" w:rsidRPr="00011D7A" w:rsidRDefault="005C6AC2" w:rsidP="00AD6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156" w:type="dxa"/>
          </w:tcPr>
          <w:p w14:paraId="0444E504" w14:textId="6415498D" w:rsidR="005C6AC2" w:rsidRPr="00011D7A" w:rsidRDefault="005C6AC2" w:rsidP="00AD6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</w:tr>
      <w:tr w:rsidR="005C6AC2" w:rsidRPr="00011D7A" w14:paraId="5E70CC2C" w14:textId="77777777" w:rsidTr="00C056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787A6E2" w14:textId="129137DD" w:rsidR="005C6AC2" w:rsidRPr="00011D7A" w:rsidRDefault="005C6AC2" w:rsidP="00AD6704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</w:p>
        </w:tc>
        <w:tc>
          <w:tcPr>
            <w:tcW w:w="1560" w:type="dxa"/>
          </w:tcPr>
          <w:p w14:paraId="2A1A2D48" w14:textId="3F03DF10" w:rsidR="005C6AC2" w:rsidRPr="00011D7A" w:rsidRDefault="005C6AC2" w:rsidP="00AD6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947DC54" w14:textId="6E4743E0" w:rsidR="005C6AC2" w:rsidRPr="00011D7A" w:rsidRDefault="005C6AC2" w:rsidP="00AD6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134" w:type="dxa"/>
          </w:tcPr>
          <w:p w14:paraId="64DC4CB1" w14:textId="0C492CC5" w:rsidR="005C6AC2" w:rsidRPr="00011D7A" w:rsidRDefault="005C6AC2" w:rsidP="00AD6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6C43B22" w14:textId="77777777" w:rsidR="005C6AC2" w:rsidRPr="00011D7A" w:rsidRDefault="005C6AC2" w:rsidP="00AD6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156" w:type="dxa"/>
          </w:tcPr>
          <w:p w14:paraId="72771BC2" w14:textId="1FB38768" w:rsidR="005C6AC2" w:rsidRPr="00011D7A" w:rsidRDefault="005C6AC2" w:rsidP="00AD6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</w:tr>
      <w:tr w:rsidR="00C0566D" w:rsidRPr="00303AA7" w14:paraId="78F47DDE" w14:textId="77777777" w:rsidTr="00873E6C">
        <w:trPr>
          <w:trHeight w:val="7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7" w:type="dxa"/>
            <w:gridSpan w:val="6"/>
            <w:vAlign w:val="center"/>
          </w:tcPr>
          <w:p w14:paraId="2855A700" w14:textId="06BDDA6C" w:rsidR="00C0566D" w:rsidRPr="00303AA7" w:rsidRDefault="00C0566D" w:rsidP="005C3BFF">
            <w:pPr>
              <w:rPr>
                <w:rFonts w:ascii="Noto Sans" w:hAnsi="Noto Sans" w:cs="Noto Sans"/>
                <w:sz w:val="16"/>
              </w:rPr>
            </w:pPr>
            <w:r>
              <w:rPr>
                <w:rFonts w:ascii="Noto Sans" w:hAnsi="Noto Sans" w:cs="Noto Sans"/>
                <w:sz w:val="16"/>
              </w:rPr>
              <w:t>Attachments</w:t>
            </w:r>
            <w:r w:rsidR="006F6207">
              <w:rPr>
                <w:rFonts w:ascii="Noto Sans" w:hAnsi="Noto Sans" w:cs="Noto Sans"/>
                <w:b w:val="0"/>
                <w:sz w:val="16"/>
              </w:rPr>
              <w:object w:dxaOrig="1491" w:dyaOrig="991" w14:anchorId="060BC86F">
                <v:shape id="_x0000_i1026" type="#_x0000_t75" style="width:74.5pt;height:49pt" o:ole="">
                  <v:imagedata r:id="rId15" o:title=""/>
                </v:shape>
                <o:OLEObject Type="Embed" ProgID="Excel.Sheet.12" ShapeID="_x0000_i1026" DrawAspect="Icon" ObjectID="_1756298540" r:id="rId16"/>
              </w:object>
            </w:r>
          </w:p>
        </w:tc>
      </w:tr>
    </w:tbl>
    <w:p w14:paraId="27A81771" w14:textId="77777777" w:rsidR="00D430C3" w:rsidRDefault="00D430C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17" w:name="_Toc133154364"/>
      <w:r>
        <w:br w:type="page"/>
      </w:r>
    </w:p>
    <w:p w14:paraId="78034E27" w14:textId="57B8ECDC" w:rsidR="009367E6" w:rsidRPr="00784134" w:rsidRDefault="00847ED8" w:rsidP="00AB41C4">
      <w:pPr>
        <w:pStyle w:val="1"/>
      </w:pPr>
      <w:bookmarkStart w:id="18" w:name="_Toc137656978"/>
      <w:bookmarkStart w:id="19" w:name="_Hlk136447836"/>
      <w:bookmarkEnd w:id="17"/>
      <w:r>
        <w:t>MaintenanceSchedule</w:t>
      </w:r>
      <w:bookmarkEnd w:id="18"/>
    </w:p>
    <w:p w14:paraId="557147EA" w14:textId="7FECB2B8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19"/>
      <w:r w:rsidR="00C47586">
        <w:t>.</w:t>
      </w:r>
    </w:p>
    <w:p w14:paraId="0A0A641A" w14:textId="6DE136CA" w:rsidR="009F10E3" w:rsidRDefault="00DE541F" w:rsidP="00191059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7</w:t>
        </w:r>
      </w:fldSimple>
      <w:r>
        <w:rPr>
          <w:lang w:val="en-SG"/>
        </w:rPr>
        <w:t>-</w:t>
      </w:r>
      <w:r w:rsidRPr="00074440">
        <w:rPr>
          <w:lang w:val="en-SG"/>
        </w:rPr>
        <w:t>ScheduleMaintenance</w:t>
      </w:r>
      <w:bookmarkStart w:id="20" w:name="_Toc133154369"/>
    </w:p>
    <w:tbl>
      <w:tblPr>
        <w:tblStyle w:val="a9"/>
        <w:tblW w:w="4994" w:type="pct"/>
        <w:tblLook w:val="04A0" w:firstRow="1" w:lastRow="0" w:firstColumn="1" w:lastColumn="0" w:noHBand="0" w:noVBand="1"/>
      </w:tblPr>
      <w:tblGrid>
        <w:gridCol w:w="1041"/>
        <w:gridCol w:w="2359"/>
        <w:gridCol w:w="1305"/>
        <w:gridCol w:w="499"/>
        <w:gridCol w:w="620"/>
        <w:gridCol w:w="534"/>
        <w:gridCol w:w="620"/>
        <w:gridCol w:w="499"/>
        <w:gridCol w:w="620"/>
      </w:tblGrid>
      <w:tr w:rsidR="0042466E" w14:paraId="0E288E12" w14:textId="77777777" w:rsidTr="0042466E">
        <w:tc>
          <w:tcPr>
            <w:tcW w:w="555" w:type="pct"/>
          </w:tcPr>
          <w:p w14:paraId="34CD64B0" w14:textId="73FFD379" w:rsidR="0042466E" w:rsidRDefault="0042466E" w:rsidP="00191059">
            <w:pPr>
              <w:rPr>
                <w:lang w:val="en-SG"/>
              </w:rPr>
            </w:pPr>
            <w:bookmarkStart w:id="21" w:name="MaintenanceSchedule"/>
            <w:bookmarkEnd w:id="21"/>
            <w:r>
              <w:rPr>
                <w:lang w:val="en-SG"/>
              </w:rPr>
              <w:t>S/N</w:t>
            </w:r>
          </w:p>
        </w:tc>
        <w:tc>
          <w:tcPr>
            <w:tcW w:w="555" w:type="pct"/>
          </w:tcPr>
          <w:p w14:paraId="469C8D54" w14:textId="26B314B3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Systems</w:t>
            </w:r>
          </w:p>
        </w:tc>
        <w:tc>
          <w:tcPr>
            <w:tcW w:w="555" w:type="pct"/>
          </w:tcPr>
          <w:p w14:paraId="7EE69DBD" w14:textId="3860BEF8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Maint.Frequency</w:t>
            </w:r>
          </w:p>
        </w:tc>
        <w:tc>
          <w:tcPr>
            <w:tcW w:w="556" w:type="pct"/>
          </w:tcPr>
          <w:p w14:paraId="703E4DC6" w14:textId="5E537F47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Apr-23</w:t>
            </w:r>
          </w:p>
        </w:tc>
        <w:tc>
          <w:tcPr>
            <w:tcW w:w="556" w:type="pct"/>
          </w:tcPr>
          <w:p w14:paraId="213A9759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6" w:type="pct"/>
          </w:tcPr>
          <w:p w14:paraId="5FCCF2E5" w14:textId="4446BC48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May-23</w:t>
            </w:r>
          </w:p>
        </w:tc>
        <w:tc>
          <w:tcPr>
            <w:tcW w:w="556" w:type="pct"/>
          </w:tcPr>
          <w:p w14:paraId="548F128F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6" w:type="pct"/>
          </w:tcPr>
          <w:p w14:paraId="0FC7C9D9" w14:textId="68B1E8CD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Jun-23</w:t>
            </w:r>
          </w:p>
        </w:tc>
        <w:tc>
          <w:tcPr>
            <w:tcW w:w="556" w:type="pct"/>
          </w:tcPr>
          <w:p w14:paraId="7E9751C2" w14:textId="77777777" w:rsidR="0042466E" w:rsidRDefault="0042466E" w:rsidP="00191059">
            <w:pPr>
              <w:rPr>
                <w:lang w:val="en-SG"/>
              </w:rPr>
            </w:pPr>
          </w:p>
        </w:tc>
      </w:tr>
      <w:tr w:rsidR="0042466E" w14:paraId="7F2BAA6A" w14:textId="77777777" w:rsidTr="0042466E">
        <w:tc>
          <w:tcPr>
            <w:tcW w:w="555" w:type="pct"/>
          </w:tcPr>
          <w:p w14:paraId="44DEEF21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5" w:type="pct"/>
          </w:tcPr>
          <w:p w14:paraId="37888D5F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5" w:type="pct"/>
          </w:tcPr>
          <w:p w14:paraId="0CA43AD3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6" w:type="pct"/>
          </w:tcPr>
          <w:p w14:paraId="137164CE" w14:textId="0C3CE7BA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Plan</w:t>
            </w:r>
          </w:p>
        </w:tc>
        <w:tc>
          <w:tcPr>
            <w:tcW w:w="556" w:type="pct"/>
          </w:tcPr>
          <w:p w14:paraId="0034F680" w14:textId="17928996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Actual</w:t>
            </w:r>
          </w:p>
        </w:tc>
        <w:tc>
          <w:tcPr>
            <w:tcW w:w="556" w:type="pct"/>
          </w:tcPr>
          <w:p w14:paraId="0AE140CE" w14:textId="6BB5101D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Plan</w:t>
            </w:r>
          </w:p>
        </w:tc>
        <w:tc>
          <w:tcPr>
            <w:tcW w:w="556" w:type="pct"/>
          </w:tcPr>
          <w:p w14:paraId="7E7FCA11" w14:textId="1C381376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Actual</w:t>
            </w:r>
          </w:p>
        </w:tc>
        <w:tc>
          <w:tcPr>
            <w:tcW w:w="556" w:type="pct"/>
          </w:tcPr>
          <w:p w14:paraId="0777F557" w14:textId="2E4F5123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Plan</w:t>
            </w:r>
          </w:p>
        </w:tc>
        <w:tc>
          <w:tcPr>
            <w:tcW w:w="556" w:type="pct"/>
          </w:tcPr>
          <w:p w14:paraId="200BC906" w14:textId="33E87931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Actual</w:t>
            </w:r>
          </w:p>
        </w:tc>
      </w:tr>
      <w:tr w:rsidR="0042466E" w14:paraId="5BBB5181" w14:textId="77777777" w:rsidTr="0042466E">
        <w:tc>
          <w:tcPr>
            <w:tcW w:w="555" w:type="pct"/>
          </w:tcPr>
          <w:p w14:paraId="4935B066" w14:textId="787E1F98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  <w:tc>
          <w:tcPr>
            <w:tcW w:w="555" w:type="pct"/>
          </w:tcPr>
          <w:p w14:paraId="2BBD17B1" w14:textId="5B8761CE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WaterLeakDetection</w:t>
            </w:r>
          </w:p>
        </w:tc>
        <w:tc>
          <w:tcPr>
            <w:tcW w:w="555" w:type="pct"/>
          </w:tcPr>
          <w:p w14:paraId="1042A497" w14:textId="1DE915EB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Monthly</w:t>
            </w:r>
          </w:p>
        </w:tc>
        <w:tc>
          <w:tcPr>
            <w:tcW w:w="556" w:type="pct"/>
          </w:tcPr>
          <w:p w14:paraId="67B0ECAD" w14:textId="11FAA9BF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4</w:t>
            </w:r>
          </w:p>
        </w:tc>
        <w:tc>
          <w:tcPr>
            <w:tcW w:w="556" w:type="pct"/>
          </w:tcPr>
          <w:p w14:paraId="09748F0E" w14:textId="584EC1E7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  <w:tc>
          <w:tcPr>
            <w:tcW w:w="556" w:type="pct"/>
          </w:tcPr>
          <w:p w14:paraId="57A0B645" w14:textId="607199A0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5</w:t>
            </w:r>
          </w:p>
        </w:tc>
        <w:tc>
          <w:tcPr>
            <w:tcW w:w="556" w:type="pct"/>
          </w:tcPr>
          <w:p w14:paraId="4B7D5905" w14:textId="011F7FBF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  <w:tc>
          <w:tcPr>
            <w:tcW w:w="556" w:type="pct"/>
          </w:tcPr>
          <w:p w14:paraId="22CCFA7F" w14:textId="30747617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6</w:t>
            </w:r>
          </w:p>
        </w:tc>
        <w:tc>
          <w:tcPr>
            <w:tcW w:w="556" w:type="pct"/>
          </w:tcPr>
          <w:p w14:paraId="2CB2A045" w14:textId="7EE31091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</w:tr>
      <w:tr w:rsidR="0042466E" w14:paraId="240F767A" w14:textId="77777777" w:rsidTr="0042466E">
        <w:tc>
          <w:tcPr>
            <w:tcW w:w="555" w:type="pct"/>
          </w:tcPr>
          <w:p w14:paraId="3C32A4EB" w14:textId="67FF8991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2</w:t>
            </w:r>
          </w:p>
        </w:tc>
        <w:tc>
          <w:tcPr>
            <w:tcW w:w="555" w:type="pct"/>
          </w:tcPr>
          <w:p w14:paraId="7DEDAA27" w14:textId="514D5DB6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BMS</w:t>
            </w:r>
          </w:p>
        </w:tc>
        <w:tc>
          <w:tcPr>
            <w:tcW w:w="555" w:type="pct"/>
          </w:tcPr>
          <w:p w14:paraId="21A591C1" w14:textId="2010E763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Monthly</w:t>
            </w:r>
          </w:p>
        </w:tc>
        <w:tc>
          <w:tcPr>
            <w:tcW w:w="556" w:type="pct"/>
          </w:tcPr>
          <w:p w14:paraId="67D56F0E" w14:textId="43897364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7</w:t>
            </w:r>
          </w:p>
        </w:tc>
        <w:tc>
          <w:tcPr>
            <w:tcW w:w="556" w:type="pct"/>
          </w:tcPr>
          <w:p w14:paraId="0212530B" w14:textId="0B1CA689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  <w:tc>
          <w:tcPr>
            <w:tcW w:w="556" w:type="pct"/>
          </w:tcPr>
          <w:p w14:paraId="14087024" w14:textId="652D9C20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5</w:t>
            </w:r>
          </w:p>
        </w:tc>
        <w:tc>
          <w:tcPr>
            <w:tcW w:w="556" w:type="pct"/>
          </w:tcPr>
          <w:p w14:paraId="22C2CFD4" w14:textId="21CB66F8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  <w:tc>
          <w:tcPr>
            <w:tcW w:w="556" w:type="pct"/>
          </w:tcPr>
          <w:p w14:paraId="26ABABB8" w14:textId="133A0ECA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6</w:t>
            </w:r>
          </w:p>
        </w:tc>
        <w:tc>
          <w:tcPr>
            <w:tcW w:w="556" w:type="pct"/>
          </w:tcPr>
          <w:p w14:paraId="22E7720F" w14:textId="355614EE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</w:tr>
      <w:tr w:rsidR="0042466E" w14:paraId="491C55A1" w14:textId="77777777" w:rsidTr="0042466E">
        <w:tc>
          <w:tcPr>
            <w:tcW w:w="555" w:type="pct"/>
          </w:tcPr>
          <w:p w14:paraId="0040F5AC" w14:textId="426DB51E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3</w:t>
            </w:r>
          </w:p>
        </w:tc>
        <w:tc>
          <w:tcPr>
            <w:tcW w:w="555" w:type="pct"/>
          </w:tcPr>
          <w:p w14:paraId="571D88AC" w14:textId="73BFFFDD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CoolingTowers</w:t>
            </w:r>
          </w:p>
        </w:tc>
        <w:tc>
          <w:tcPr>
            <w:tcW w:w="555" w:type="pct"/>
          </w:tcPr>
          <w:p w14:paraId="23110960" w14:textId="36F0C652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Quarterly</w:t>
            </w:r>
          </w:p>
        </w:tc>
        <w:tc>
          <w:tcPr>
            <w:tcW w:w="556" w:type="pct"/>
          </w:tcPr>
          <w:p w14:paraId="5FA17666" w14:textId="4DF51932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2</w:t>
            </w:r>
          </w:p>
        </w:tc>
        <w:tc>
          <w:tcPr>
            <w:tcW w:w="556" w:type="pct"/>
          </w:tcPr>
          <w:p w14:paraId="50480EAE" w14:textId="4ED47219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  <w:tc>
          <w:tcPr>
            <w:tcW w:w="556" w:type="pct"/>
          </w:tcPr>
          <w:p w14:paraId="77680B10" w14:textId="472A083E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2</w:t>
            </w:r>
          </w:p>
        </w:tc>
        <w:tc>
          <w:tcPr>
            <w:tcW w:w="556" w:type="pct"/>
          </w:tcPr>
          <w:p w14:paraId="6D7D6D8E" w14:textId="328B003A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  <w:tc>
          <w:tcPr>
            <w:tcW w:w="556" w:type="pct"/>
          </w:tcPr>
          <w:p w14:paraId="7FE0CD74" w14:textId="19947269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2</w:t>
            </w:r>
          </w:p>
        </w:tc>
        <w:tc>
          <w:tcPr>
            <w:tcW w:w="556" w:type="pct"/>
          </w:tcPr>
          <w:p w14:paraId="6E36D87E" w14:textId="6EF5E89A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</w:tr>
      <w:tr w:rsidR="0042466E" w14:paraId="3822A84F" w14:textId="77777777" w:rsidTr="0042466E">
        <w:tc>
          <w:tcPr>
            <w:tcW w:w="555" w:type="pct"/>
          </w:tcPr>
          <w:p w14:paraId="5F0DE511" w14:textId="6AE96091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4</w:t>
            </w:r>
          </w:p>
        </w:tc>
        <w:tc>
          <w:tcPr>
            <w:tcW w:w="555" w:type="pct"/>
          </w:tcPr>
          <w:p w14:paraId="3319A660" w14:textId="32686BFD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CHWP&amp;CWP</w:t>
            </w:r>
          </w:p>
        </w:tc>
        <w:tc>
          <w:tcPr>
            <w:tcW w:w="555" w:type="pct"/>
          </w:tcPr>
          <w:p w14:paraId="7A108B9C" w14:textId="78B01C12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Quarterly</w:t>
            </w:r>
          </w:p>
        </w:tc>
        <w:tc>
          <w:tcPr>
            <w:tcW w:w="556" w:type="pct"/>
          </w:tcPr>
          <w:p w14:paraId="67C8DE99" w14:textId="1731E7F6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2</w:t>
            </w:r>
          </w:p>
        </w:tc>
        <w:tc>
          <w:tcPr>
            <w:tcW w:w="556" w:type="pct"/>
          </w:tcPr>
          <w:p w14:paraId="20108866" w14:textId="709C80EF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  <w:tc>
          <w:tcPr>
            <w:tcW w:w="556" w:type="pct"/>
          </w:tcPr>
          <w:p w14:paraId="354D6B5A" w14:textId="3F0B5659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2</w:t>
            </w:r>
          </w:p>
        </w:tc>
        <w:tc>
          <w:tcPr>
            <w:tcW w:w="556" w:type="pct"/>
          </w:tcPr>
          <w:p w14:paraId="761C1B4E" w14:textId="30FC622F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  <w:tc>
          <w:tcPr>
            <w:tcW w:w="556" w:type="pct"/>
          </w:tcPr>
          <w:p w14:paraId="2F5087B5" w14:textId="5D4F7459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2</w:t>
            </w:r>
          </w:p>
        </w:tc>
        <w:tc>
          <w:tcPr>
            <w:tcW w:w="556" w:type="pct"/>
          </w:tcPr>
          <w:p w14:paraId="3F72F4B5" w14:textId="4C2F5AEA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</w:tr>
      <w:tr w:rsidR="0042466E" w14:paraId="5E5BEE0F" w14:textId="77777777" w:rsidTr="0042466E">
        <w:tc>
          <w:tcPr>
            <w:tcW w:w="555" w:type="pct"/>
          </w:tcPr>
          <w:p w14:paraId="249FAF66" w14:textId="4FBFA204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5</w:t>
            </w:r>
          </w:p>
        </w:tc>
        <w:tc>
          <w:tcPr>
            <w:tcW w:w="555" w:type="pct"/>
          </w:tcPr>
          <w:p w14:paraId="1D18A796" w14:textId="6B038B4B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CRACUnits</w:t>
            </w:r>
          </w:p>
        </w:tc>
        <w:tc>
          <w:tcPr>
            <w:tcW w:w="555" w:type="pct"/>
          </w:tcPr>
          <w:p w14:paraId="55E1DC90" w14:textId="65F472B5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Monthly</w:t>
            </w:r>
          </w:p>
        </w:tc>
        <w:tc>
          <w:tcPr>
            <w:tcW w:w="556" w:type="pct"/>
          </w:tcPr>
          <w:p w14:paraId="54D76D8F" w14:textId="6DE171D4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4</w:t>
            </w:r>
          </w:p>
        </w:tc>
        <w:tc>
          <w:tcPr>
            <w:tcW w:w="556" w:type="pct"/>
          </w:tcPr>
          <w:p w14:paraId="6792DA58" w14:textId="7CD8B751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  <w:tc>
          <w:tcPr>
            <w:tcW w:w="556" w:type="pct"/>
          </w:tcPr>
          <w:p w14:paraId="07CF422E" w14:textId="20FD8E72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5</w:t>
            </w:r>
          </w:p>
        </w:tc>
        <w:tc>
          <w:tcPr>
            <w:tcW w:w="556" w:type="pct"/>
          </w:tcPr>
          <w:p w14:paraId="352A9AE1" w14:textId="3A4E742C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  <w:tc>
          <w:tcPr>
            <w:tcW w:w="556" w:type="pct"/>
          </w:tcPr>
          <w:p w14:paraId="3E847E1C" w14:textId="6ECB7DC5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6</w:t>
            </w:r>
          </w:p>
        </w:tc>
        <w:tc>
          <w:tcPr>
            <w:tcW w:w="556" w:type="pct"/>
          </w:tcPr>
          <w:p w14:paraId="7BE6BFE0" w14:textId="0FA4DAD7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</w:tr>
      <w:tr w:rsidR="0042466E" w14:paraId="118E3828" w14:textId="77777777" w:rsidTr="0042466E">
        <w:tc>
          <w:tcPr>
            <w:tcW w:w="555" w:type="pct"/>
          </w:tcPr>
          <w:p w14:paraId="07C88EB1" w14:textId="426C2FB7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6</w:t>
            </w:r>
          </w:p>
        </w:tc>
        <w:tc>
          <w:tcPr>
            <w:tcW w:w="555" w:type="pct"/>
          </w:tcPr>
          <w:p w14:paraId="3416DC97" w14:textId="63FF9DEB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ThermalGraphicScanning</w:t>
            </w:r>
          </w:p>
        </w:tc>
        <w:tc>
          <w:tcPr>
            <w:tcW w:w="555" w:type="pct"/>
          </w:tcPr>
          <w:p w14:paraId="6C1960D9" w14:textId="0849E168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Bi-Annual</w:t>
            </w:r>
          </w:p>
        </w:tc>
        <w:tc>
          <w:tcPr>
            <w:tcW w:w="556" w:type="pct"/>
          </w:tcPr>
          <w:p w14:paraId="24A5566D" w14:textId="15590895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  <w:tc>
          <w:tcPr>
            <w:tcW w:w="556" w:type="pct"/>
          </w:tcPr>
          <w:p w14:paraId="75F15528" w14:textId="13AAFFA4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  <w:tc>
          <w:tcPr>
            <w:tcW w:w="556" w:type="pct"/>
          </w:tcPr>
          <w:p w14:paraId="465CDD43" w14:textId="221E034F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  <w:tc>
          <w:tcPr>
            <w:tcW w:w="556" w:type="pct"/>
          </w:tcPr>
          <w:p w14:paraId="73A12562" w14:textId="7471A12C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  <w:tc>
          <w:tcPr>
            <w:tcW w:w="556" w:type="pct"/>
          </w:tcPr>
          <w:p w14:paraId="08241CD6" w14:textId="46410D05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  <w:tc>
          <w:tcPr>
            <w:tcW w:w="556" w:type="pct"/>
          </w:tcPr>
          <w:p w14:paraId="6C72F782" w14:textId="489D525B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</w:tr>
      <w:tr w:rsidR="0042466E" w14:paraId="3C8D09F0" w14:textId="77777777" w:rsidTr="0042466E">
        <w:tc>
          <w:tcPr>
            <w:tcW w:w="555" w:type="pct"/>
          </w:tcPr>
          <w:p w14:paraId="180D08D0" w14:textId="566D4938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7</w:t>
            </w:r>
          </w:p>
        </w:tc>
        <w:tc>
          <w:tcPr>
            <w:tcW w:w="555" w:type="pct"/>
          </w:tcPr>
          <w:p w14:paraId="4717C278" w14:textId="7B759B89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ShutdownMaintenanceforDRUPS</w:t>
            </w:r>
          </w:p>
        </w:tc>
        <w:tc>
          <w:tcPr>
            <w:tcW w:w="555" w:type="pct"/>
          </w:tcPr>
          <w:p w14:paraId="758C4431" w14:textId="1D19D813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Bi-Weekly</w:t>
            </w:r>
          </w:p>
        </w:tc>
        <w:tc>
          <w:tcPr>
            <w:tcW w:w="556" w:type="pct"/>
          </w:tcPr>
          <w:p w14:paraId="2120FA66" w14:textId="03830462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32</w:t>
            </w:r>
          </w:p>
        </w:tc>
        <w:tc>
          <w:tcPr>
            <w:tcW w:w="556" w:type="pct"/>
          </w:tcPr>
          <w:p w14:paraId="0932D26E" w14:textId="544BCEE9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  <w:tc>
          <w:tcPr>
            <w:tcW w:w="556" w:type="pct"/>
          </w:tcPr>
          <w:p w14:paraId="7DBF825A" w14:textId="7B4D9A08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40</w:t>
            </w:r>
          </w:p>
        </w:tc>
        <w:tc>
          <w:tcPr>
            <w:tcW w:w="556" w:type="pct"/>
          </w:tcPr>
          <w:p w14:paraId="36F89FF8" w14:textId="6B1B197E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  <w:tc>
          <w:tcPr>
            <w:tcW w:w="556" w:type="pct"/>
          </w:tcPr>
          <w:p w14:paraId="7B1DCEDF" w14:textId="09ADE8E5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48</w:t>
            </w:r>
          </w:p>
        </w:tc>
        <w:tc>
          <w:tcPr>
            <w:tcW w:w="556" w:type="pct"/>
          </w:tcPr>
          <w:p w14:paraId="419642CA" w14:textId="6FCC3EE1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</w:tr>
      <w:tr w:rsidR="0042466E" w14:paraId="20AD212B" w14:textId="77777777" w:rsidTr="0042466E">
        <w:tc>
          <w:tcPr>
            <w:tcW w:w="555" w:type="pct"/>
          </w:tcPr>
          <w:p w14:paraId="09C30BC4" w14:textId="09952598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8</w:t>
            </w:r>
          </w:p>
        </w:tc>
        <w:tc>
          <w:tcPr>
            <w:tcW w:w="555" w:type="pct"/>
          </w:tcPr>
          <w:p w14:paraId="1AA70DEF" w14:textId="5450F4D0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Fan&amp;CapReplacementforDRUPS</w:t>
            </w:r>
          </w:p>
        </w:tc>
        <w:tc>
          <w:tcPr>
            <w:tcW w:w="555" w:type="pct"/>
          </w:tcPr>
          <w:p w14:paraId="15CE585A" w14:textId="772D6D5F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Bi-Weekly</w:t>
            </w:r>
          </w:p>
        </w:tc>
        <w:tc>
          <w:tcPr>
            <w:tcW w:w="556" w:type="pct"/>
          </w:tcPr>
          <w:p w14:paraId="282035F6" w14:textId="24C9BB31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32</w:t>
            </w:r>
          </w:p>
        </w:tc>
        <w:tc>
          <w:tcPr>
            <w:tcW w:w="556" w:type="pct"/>
          </w:tcPr>
          <w:p w14:paraId="76C2D9DB" w14:textId="6A1F0D02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  <w:tc>
          <w:tcPr>
            <w:tcW w:w="556" w:type="pct"/>
          </w:tcPr>
          <w:p w14:paraId="2C2CAF4E" w14:textId="4442E722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40</w:t>
            </w:r>
          </w:p>
        </w:tc>
        <w:tc>
          <w:tcPr>
            <w:tcW w:w="556" w:type="pct"/>
          </w:tcPr>
          <w:p w14:paraId="494E09D8" w14:textId="55A9E249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  <w:tc>
          <w:tcPr>
            <w:tcW w:w="556" w:type="pct"/>
          </w:tcPr>
          <w:p w14:paraId="51DC7A63" w14:textId="715AE9AD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48</w:t>
            </w:r>
          </w:p>
        </w:tc>
        <w:tc>
          <w:tcPr>
            <w:tcW w:w="556" w:type="pct"/>
          </w:tcPr>
          <w:p w14:paraId="124FF66B" w14:textId="47C385E9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</w:tr>
      <w:tr w:rsidR="0042466E" w14:paraId="46BE37E6" w14:textId="77777777" w:rsidTr="0042466E">
        <w:tc>
          <w:tcPr>
            <w:tcW w:w="555" w:type="pct"/>
          </w:tcPr>
          <w:p w14:paraId="2CDE2E3D" w14:textId="32F5236C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9</w:t>
            </w:r>
          </w:p>
        </w:tc>
        <w:tc>
          <w:tcPr>
            <w:tcW w:w="555" w:type="pct"/>
          </w:tcPr>
          <w:p w14:paraId="62A095CD" w14:textId="7D040014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FireDrills(Building/DCevacuation)</w:t>
            </w:r>
          </w:p>
        </w:tc>
        <w:tc>
          <w:tcPr>
            <w:tcW w:w="555" w:type="pct"/>
          </w:tcPr>
          <w:p w14:paraId="459FC9CA" w14:textId="5BCBE6E5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Annual</w:t>
            </w:r>
          </w:p>
        </w:tc>
        <w:tc>
          <w:tcPr>
            <w:tcW w:w="556" w:type="pct"/>
          </w:tcPr>
          <w:p w14:paraId="1E0D2EF0" w14:textId="3865CCBD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  <w:tc>
          <w:tcPr>
            <w:tcW w:w="556" w:type="pct"/>
          </w:tcPr>
          <w:p w14:paraId="7ACE7DE2" w14:textId="346C4308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  <w:tc>
          <w:tcPr>
            <w:tcW w:w="556" w:type="pct"/>
          </w:tcPr>
          <w:p w14:paraId="5EC038FE" w14:textId="3854519D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  <w:tc>
          <w:tcPr>
            <w:tcW w:w="556" w:type="pct"/>
          </w:tcPr>
          <w:p w14:paraId="0F5745B6" w14:textId="15CBC75C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  <w:tc>
          <w:tcPr>
            <w:tcW w:w="556" w:type="pct"/>
          </w:tcPr>
          <w:p w14:paraId="221A1E00" w14:textId="45ABC74C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  <w:tc>
          <w:tcPr>
            <w:tcW w:w="556" w:type="pct"/>
          </w:tcPr>
          <w:p w14:paraId="5EFDB965" w14:textId="6A099542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</w:tr>
      <w:tr w:rsidR="0042466E" w14:paraId="0E764125" w14:textId="77777777" w:rsidTr="0042466E">
        <w:tc>
          <w:tcPr>
            <w:tcW w:w="555" w:type="pct"/>
          </w:tcPr>
          <w:p w14:paraId="0A735517" w14:textId="0CAFFF57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10</w:t>
            </w:r>
          </w:p>
        </w:tc>
        <w:tc>
          <w:tcPr>
            <w:tcW w:w="555" w:type="pct"/>
          </w:tcPr>
          <w:p w14:paraId="0594015E" w14:textId="2392659F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FireProtection(pre-action&amp;buildingsystem)</w:t>
            </w:r>
          </w:p>
        </w:tc>
        <w:tc>
          <w:tcPr>
            <w:tcW w:w="555" w:type="pct"/>
          </w:tcPr>
          <w:p w14:paraId="1A05147F" w14:textId="69B95084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Bi-Annual</w:t>
            </w:r>
          </w:p>
        </w:tc>
        <w:tc>
          <w:tcPr>
            <w:tcW w:w="556" w:type="pct"/>
          </w:tcPr>
          <w:p w14:paraId="4FEFF918" w14:textId="0552D5B0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  <w:tc>
          <w:tcPr>
            <w:tcW w:w="556" w:type="pct"/>
          </w:tcPr>
          <w:p w14:paraId="4433E6F5" w14:textId="55DC6C78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  <w:tc>
          <w:tcPr>
            <w:tcW w:w="556" w:type="pct"/>
          </w:tcPr>
          <w:p w14:paraId="16302BA9" w14:textId="043A25E4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  <w:tc>
          <w:tcPr>
            <w:tcW w:w="556" w:type="pct"/>
          </w:tcPr>
          <w:p w14:paraId="5107A006" w14:textId="45CC5DB1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  <w:tc>
          <w:tcPr>
            <w:tcW w:w="556" w:type="pct"/>
          </w:tcPr>
          <w:p w14:paraId="2C92F7C6" w14:textId="4C331C2D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  <w:tc>
          <w:tcPr>
            <w:tcW w:w="556" w:type="pct"/>
          </w:tcPr>
          <w:p w14:paraId="1D38287F" w14:textId="5FCCD21F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</w:tr>
      <w:tr w:rsidR="0042466E" w14:paraId="5FEC9407" w14:textId="77777777" w:rsidTr="0042466E">
        <w:tc>
          <w:tcPr>
            <w:tcW w:w="555" w:type="pct"/>
          </w:tcPr>
          <w:p w14:paraId="69ADD3F9" w14:textId="4FA5DF0E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11</w:t>
            </w:r>
          </w:p>
        </w:tc>
        <w:tc>
          <w:tcPr>
            <w:tcW w:w="555" w:type="pct"/>
          </w:tcPr>
          <w:p w14:paraId="4CA9E5C0" w14:textId="42515503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FireExtinguisher</w:t>
            </w:r>
          </w:p>
        </w:tc>
        <w:tc>
          <w:tcPr>
            <w:tcW w:w="555" w:type="pct"/>
          </w:tcPr>
          <w:p w14:paraId="2CDFDEFA" w14:textId="0774D642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Monthly</w:t>
            </w:r>
          </w:p>
        </w:tc>
        <w:tc>
          <w:tcPr>
            <w:tcW w:w="556" w:type="pct"/>
          </w:tcPr>
          <w:p w14:paraId="2379E9B3" w14:textId="284C4485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4</w:t>
            </w:r>
          </w:p>
        </w:tc>
        <w:tc>
          <w:tcPr>
            <w:tcW w:w="556" w:type="pct"/>
          </w:tcPr>
          <w:p w14:paraId="17073971" w14:textId="10ED720B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  <w:tc>
          <w:tcPr>
            <w:tcW w:w="556" w:type="pct"/>
          </w:tcPr>
          <w:p w14:paraId="0B336D7C" w14:textId="003CCDAB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5</w:t>
            </w:r>
          </w:p>
        </w:tc>
        <w:tc>
          <w:tcPr>
            <w:tcW w:w="556" w:type="pct"/>
          </w:tcPr>
          <w:p w14:paraId="4EFBE1D2" w14:textId="37AAB90B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  <w:tc>
          <w:tcPr>
            <w:tcW w:w="556" w:type="pct"/>
          </w:tcPr>
          <w:p w14:paraId="301322D6" w14:textId="2B899D03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6</w:t>
            </w:r>
          </w:p>
        </w:tc>
        <w:tc>
          <w:tcPr>
            <w:tcW w:w="556" w:type="pct"/>
          </w:tcPr>
          <w:p w14:paraId="692C34A5" w14:textId="59593EED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</w:tr>
      <w:tr w:rsidR="0042466E" w14:paraId="02522E8E" w14:textId="77777777" w:rsidTr="0042466E">
        <w:tc>
          <w:tcPr>
            <w:tcW w:w="555" w:type="pct"/>
          </w:tcPr>
          <w:p w14:paraId="11F7B493" w14:textId="4FCFE4D6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12</w:t>
            </w:r>
          </w:p>
        </w:tc>
        <w:tc>
          <w:tcPr>
            <w:tcW w:w="555" w:type="pct"/>
          </w:tcPr>
          <w:p w14:paraId="66D731AF" w14:textId="3E724AA7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FireExtinguisherIn-houseInspection</w:t>
            </w:r>
          </w:p>
        </w:tc>
        <w:tc>
          <w:tcPr>
            <w:tcW w:w="555" w:type="pct"/>
          </w:tcPr>
          <w:p w14:paraId="6899EEF2" w14:textId="66B3AAFF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Monthly</w:t>
            </w:r>
          </w:p>
        </w:tc>
        <w:tc>
          <w:tcPr>
            <w:tcW w:w="556" w:type="pct"/>
          </w:tcPr>
          <w:p w14:paraId="7470BB16" w14:textId="15B3F1CC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4</w:t>
            </w:r>
          </w:p>
        </w:tc>
        <w:tc>
          <w:tcPr>
            <w:tcW w:w="556" w:type="pct"/>
          </w:tcPr>
          <w:p w14:paraId="23C640E4" w14:textId="334FEDEF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  <w:tc>
          <w:tcPr>
            <w:tcW w:w="556" w:type="pct"/>
          </w:tcPr>
          <w:p w14:paraId="07B43516" w14:textId="1C67C6F6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5</w:t>
            </w:r>
          </w:p>
        </w:tc>
        <w:tc>
          <w:tcPr>
            <w:tcW w:w="556" w:type="pct"/>
          </w:tcPr>
          <w:p w14:paraId="276540B2" w14:textId="54489CBD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  <w:tc>
          <w:tcPr>
            <w:tcW w:w="556" w:type="pct"/>
          </w:tcPr>
          <w:p w14:paraId="726FACE0" w14:textId="00B1E28B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6</w:t>
            </w:r>
          </w:p>
        </w:tc>
        <w:tc>
          <w:tcPr>
            <w:tcW w:w="556" w:type="pct"/>
          </w:tcPr>
          <w:p w14:paraId="414800C4" w14:textId="434CA6D8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</w:tr>
      <w:tr w:rsidR="0042466E" w14:paraId="2BC1D3F5" w14:textId="77777777" w:rsidTr="0042466E">
        <w:tc>
          <w:tcPr>
            <w:tcW w:w="555" w:type="pct"/>
          </w:tcPr>
          <w:p w14:paraId="25D0BEC7" w14:textId="6EA976B9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13</w:t>
            </w:r>
          </w:p>
        </w:tc>
        <w:tc>
          <w:tcPr>
            <w:tcW w:w="555" w:type="pct"/>
          </w:tcPr>
          <w:p w14:paraId="54338CD2" w14:textId="26204D28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GeneratorRun-Test(in-housenoloadtest)</w:t>
            </w:r>
          </w:p>
        </w:tc>
        <w:tc>
          <w:tcPr>
            <w:tcW w:w="555" w:type="pct"/>
          </w:tcPr>
          <w:p w14:paraId="58AE2B6E" w14:textId="098A16EF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Monthly</w:t>
            </w:r>
          </w:p>
        </w:tc>
        <w:tc>
          <w:tcPr>
            <w:tcW w:w="556" w:type="pct"/>
          </w:tcPr>
          <w:p w14:paraId="2CC4FE51" w14:textId="119E9230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4</w:t>
            </w:r>
          </w:p>
        </w:tc>
        <w:tc>
          <w:tcPr>
            <w:tcW w:w="556" w:type="pct"/>
          </w:tcPr>
          <w:p w14:paraId="1C5D3DB9" w14:textId="0B5AFA3B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  <w:tc>
          <w:tcPr>
            <w:tcW w:w="556" w:type="pct"/>
          </w:tcPr>
          <w:p w14:paraId="4015A2F2" w14:textId="3C3E6527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5</w:t>
            </w:r>
          </w:p>
        </w:tc>
        <w:tc>
          <w:tcPr>
            <w:tcW w:w="556" w:type="pct"/>
          </w:tcPr>
          <w:p w14:paraId="1918F55C" w14:textId="40BB5A17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  <w:tc>
          <w:tcPr>
            <w:tcW w:w="556" w:type="pct"/>
          </w:tcPr>
          <w:p w14:paraId="6D897CEC" w14:textId="6E7C04C9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6</w:t>
            </w:r>
          </w:p>
        </w:tc>
        <w:tc>
          <w:tcPr>
            <w:tcW w:w="556" w:type="pct"/>
          </w:tcPr>
          <w:p w14:paraId="4E8A53E8" w14:textId="26D08A75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0</w:t>
            </w:r>
          </w:p>
        </w:tc>
      </w:tr>
      <w:tr w:rsidR="0042466E" w14:paraId="425868C5" w14:textId="77777777" w:rsidTr="0042466E">
        <w:tc>
          <w:tcPr>
            <w:tcW w:w="555" w:type="pct"/>
          </w:tcPr>
          <w:p w14:paraId="45ED2E54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5" w:type="pct"/>
          </w:tcPr>
          <w:p w14:paraId="37171B91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5" w:type="pct"/>
          </w:tcPr>
          <w:p w14:paraId="0C89555B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6" w:type="pct"/>
          </w:tcPr>
          <w:p w14:paraId="0B9C4912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6" w:type="pct"/>
          </w:tcPr>
          <w:p w14:paraId="05ABF62F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6" w:type="pct"/>
          </w:tcPr>
          <w:p w14:paraId="311016DB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6" w:type="pct"/>
          </w:tcPr>
          <w:p w14:paraId="5149A8B9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6" w:type="pct"/>
          </w:tcPr>
          <w:p w14:paraId="11DAA0E5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6" w:type="pct"/>
          </w:tcPr>
          <w:p w14:paraId="0B5B22F3" w14:textId="77777777" w:rsidR="0042466E" w:rsidRDefault="0042466E" w:rsidP="00191059">
            <w:pPr>
              <w:rPr>
                <w:lang w:val="en-SG"/>
              </w:rPr>
            </w:pPr>
          </w:p>
        </w:tc>
      </w:tr>
      <w:tr w:rsidR="0042466E" w14:paraId="467955AD" w14:textId="77777777" w:rsidTr="0042466E">
        <w:tc>
          <w:tcPr>
            <w:tcW w:w="555" w:type="pct"/>
          </w:tcPr>
          <w:p w14:paraId="54B812A6" w14:textId="403CB905" w:rsidR="0042466E" w:rsidRDefault="0042466E" w:rsidP="00191059">
            <w:pPr>
              <w:rPr>
                <w:lang w:val="en-SG"/>
              </w:rPr>
            </w:pPr>
            <w:r>
              <w:rPr>
                <w:lang w:val="en-SG"/>
              </w:rPr>
              <w:t>Attachments</w:t>
            </w:r>
          </w:p>
        </w:tc>
        <w:tc>
          <w:tcPr>
            <w:tcW w:w="555" w:type="pct"/>
          </w:tcPr>
          <w:p w14:paraId="34B05647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5" w:type="pct"/>
          </w:tcPr>
          <w:p w14:paraId="6BEAB1D0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6" w:type="pct"/>
          </w:tcPr>
          <w:p w14:paraId="25B47878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6" w:type="pct"/>
          </w:tcPr>
          <w:p w14:paraId="177E4978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6" w:type="pct"/>
          </w:tcPr>
          <w:p w14:paraId="62D54B12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6" w:type="pct"/>
          </w:tcPr>
          <w:p w14:paraId="2BADE082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6" w:type="pct"/>
          </w:tcPr>
          <w:p w14:paraId="488AB571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6" w:type="pct"/>
          </w:tcPr>
          <w:p w14:paraId="0C5F7E34" w14:textId="77777777" w:rsidR="0042466E" w:rsidRDefault="0042466E" w:rsidP="00191059">
            <w:pPr>
              <w:rPr>
                <w:lang w:val="en-SG"/>
              </w:rPr>
            </w:pPr>
          </w:p>
        </w:tc>
      </w:tr>
      <w:tr w:rsidR="0042466E" w14:paraId="100BB72F" w14:textId="77777777" w:rsidTr="0042466E">
        <w:tc>
          <w:tcPr>
            <w:tcW w:w="555" w:type="pct"/>
          </w:tcPr>
          <w:p w14:paraId="37D89DF2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5" w:type="pct"/>
          </w:tcPr>
          <w:p w14:paraId="0C302D6D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5" w:type="pct"/>
          </w:tcPr>
          <w:p w14:paraId="2F4B6047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6" w:type="pct"/>
          </w:tcPr>
          <w:p w14:paraId="79B947AD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6" w:type="pct"/>
          </w:tcPr>
          <w:p w14:paraId="53FFA76A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6" w:type="pct"/>
          </w:tcPr>
          <w:p w14:paraId="11C6792F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6" w:type="pct"/>
          </w:tcPr>
          <w:p w14:paraId="0623B43A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6" w:type="pct"/>
          </w:tcPr>
          <w:p w14:paraId="22C5D8BC" w14:textId="77777777" w:rsidR="0042466E" w:rsidRDefault="0042466E" w:rsidP="00191059">
            <w:pPr>
              <w:rPr>
                <w:lang w:val="en-SG"/>
              </w:rPr>
            </w:pPr>
          </w:p>
        </w:tc>
        <w:tc>
          <w:tcPr>
            <w:tcW w:w="556" w:type="pct"/>
          </w:tcPr>
          <w:p w14:paraId="1B185899" w14:textId="77777777" w:rsidR="0042466E" w:rsidRDefault="0042466E" w:rsidP="00191059">
            <w:pPr>
              <w:rPr>
                <w:lang w:val="en-SG"/>
              </w:rPr>
            </w:pPr>
          </w:p>
        </w:tc>
      </w:tr>
    </w:tbl>
    <w:p w14:paraId="0D102225" w14:textId="77777777" w:rsidR="00191059" w:rsidRPr="00191059" w:rsidRDefault="00191059" w:rsidP="00191059">
      <w:pPr>
        <w:rPr>
          <w:lang w:val="en-SG"/>
        </w:rPr>
      </w:pPr>
    </w:p>
    <w:p w14:paraId="64D5CD3B" w14:textId="3DA4A500" w:rsidR="009F10E3" w:rsidRPr="00784134" w:rsidRDefault="009F10E3" w:rsidP="009F10E3">
      <w:pPr>
        <w:pStyle w:val="1"/>
      </w:pPr>
      <w:bookmarkStart w:id="22" w:name="_Toc137656979"/>
      <w:r>
        <w:t>PowerUsage</w:t>
      </w:r>
      <w:bookmarkEnd w:id="22"/>
    </w:p>
    <w:p w14:paraId="37C2AE62" w14:textId="08A2944A" w:rsidR="00EA27C5" w:rsidRDefault="001F5A16" w:rsidP="00F01A9B">
      <w:pPr>
        <w:pStyle w:val="20"/>
        <w:rPr>
          <w:shd w:val="clear" w:color="auto" w:fill="FFFFFF"/>
        </w:rPr>
      </w:pPr>
      <w:bookmarkStart w:id="23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3"/>
    </w:p>
    <w:p w14:paraId="6899E285" w14:textId="1BDFAC84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bookmarkStart w:id="24" w:name="PowerUsage"/>
      <w:bookmarkEnd w:id="24"/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31C28689" w14:textId="3BB3B1E6" w:rsidR="00D00E55" w:rsidRDefault="00D00E55" w:rsidP="00D00E55">
      <w:pPr>
        <w:pStyle w:val="af3"/>
      </w:pPr>
      <w:r>
        <w:t>Table</w:t>
      </w:r>
      <w:fldSimple w:instr=" SEQ Table \* ARABIC ">
        <w:r>
          <w:rPr>
            <w:noProof/>
          </w:rPr>
          <w:t>8</w:t>
        </w:r>
      </w:fldSimple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</w:p>
    <w:tbl>
      <w:tblPr>
        <w:tblStyle w:val="ProgressiveBlue"/>
        <w:tblW w:w="0" w:type="auto"/>
        <w:tblLook w:val="06A0" w:firstRow="1" w:lastRow="0" w:firstColumn="1" w:lastColumn="0" w:noHBand="1" w:noVBand="1"/>
      </w:tblPr>
      <w:tblGrid>
        <w:gridCol w:w="3399"/>
        <w:gridCol w:w="2402"/>
        <w:gridCol w:w="2296"/>
      </w:tblGrid>
      <w:tr w:rsidR="00350928" w:rsidRPr="00161E3E" w14:paraId="4EB1F297" w14:textId="77777777" w:rsidTr="00AD6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00F09004" w14:textId="6371E933" w:rsidR="00350928" w:rsidRPr="00093808" w:rsidRDefault="00350928" w:rsidP="00AD6704">
            <w:pPr>
              <w:rPr>
                <w:rFonts w:ascii="Noto Sans" w:hAnsi="Noto Sans" w:cs="Noto Sans"/>
                <w:b w:val="0"/>
                <w:bCs/>
                <w:color w:val="F2F2F2" w:themeColor="background1" w:themeShade="F2"/>
                <w:szCs w:val="20"/>
              </w:rPr>
            </w:pPr>
          </w:p>
        </w:tc>
        <w:tc>
          <w:tcPr>
            <w:tcW w:w="2552" w:type="dxa"/>
          </w:tcPr>
          <w:p w14:paraId="27D1A6F9" w14:textId="28FE209A" w:rsidR="00350928" w:rsidRPr="00161E3E" w:rsidRDefault="0037077D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573" w:type="dxa"/>
          </w:tcPr>
          <w:p w14:paraId="30FF56CE" w14:textId="77BC909B" w:rsidR="00350928" w:rsidRPr="00161E3E" w:rsidRDefault="00D074F4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Power</w:t>
            </w:r>
          </w:p>
        </w:tc>
      </w:tr>
      <w:tr w:rsidR="00E444AD" w:rsidRPr="009023EE" w14:paraId="5471D888" w14:textId="77777777" w:rsidTr="00AD6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BB47392" w14:textId="06110DF3" w:rsidR="00E444AD" w:rsidRPr="00E444AD" w:rsidRDefault="00E444AD" w:rsidP="00E444AD">
            <w:pPr>
              <w:rPr>
                <w:rFonts w:ascii="Noto Sans" w:hAnsi="Noto Sans" w:cs="Noto Sans"/>
              </w:rPr>
            </w:pPr>
            <w:r w:rsidRPr="00E444AD">
              <w:rPr>
                <w:rFonts w:ascii="Noto Sans" w:hAnsi="Noto Sans" w:cs="Noto Sans"/>
              </w:rPr>
              <w:t>TotalPower</w:t>
            </w:r>
            <w:r w:rsidR="009B448C">
              <w:rPr>
                <w:rFonts w:ascii="Noto Sans" w:hAnsi="Noto Sans" w:cs="Noto Sans"/>
              </w:rPr>
              <w:t>Usage</w:t>
            </w:r>
            <w:r w:rsidRPr="00E444AD">
              <w:rPr>
                <w:rFonts w:ascii="Noto Sans" w:hAnsi="Noto Sans" w:cs="Noto Sans"/>
              </w:rPr>
              <w:t>forCustomer</w:t>
            </w:r>
            <w:r w:rsidR="001D1A3D">
              <w:rPr>
                <w:rFonts w:ascii="Noto Sans" w:hAnsi="Noto Sans" w:cs="Noto Sans"/>
              </w:rPr>
              <w:t>XXYY</w:t>
            </w:r>
          </w:p>
        </w:tc>
        <w:tc>
          <w:tcPr>
            <w:tcW w:w="2552" w:type="dxa"/>
          </w:tcPr>
          <w:p w14:paraId="6134B1FE" w14:textId="53319CF3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44AD">
              <w:t>PowerUsageTotal</w:t>
            </w:r>
          </w:p>
        </w:tc>
        <w:tc>
          <w:tcPr>
            <w:tcW w:w="2573" w:type="dxa"/>
          </w:tcPr>
          <w:p w14:paraId="3D9D3E75" w14:textId="315EEE65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5536">
              <w:t>70.32</w:t>
            </w:r>
            <w:r w:rsidR="00A72B9C">
              <w:t>k</w:t>
            </w:r>
            <w:r w:rsidR="008B15D4">
              <w:t>W</w:t>
            </w:r>
          </w:p>
        </w:tc>
      </w:tr>
      <w:tr w:rsidR="00E444AD" w:rsidRPr="009023EE" w14:paraId="663CE3AE" w14:textId="77777777" w:rsidTr="00AD6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E8CC4EE" w14:textId="428E9344" w:rsidR="00E444AD" w:rsidRPr="00E444AD" w:rsidRDefault="00E444AD" w:rsidP="00E444AD">
            <w:pPr>
              <w:rPr>
                <w:rFonts w:ascii="Noto Sans" w:hAnsi="Noto Sans" w:cs="Noto Sans"/>
              </w:rPr>
            </w:pPr>
          </w:p>
        </w:tc>
        <w:tc>
          <w:tcPr>
            <w:tcW w:w="2552" w:type="dxa"/>
          </w:tcPr>
          <w:p w14:paraId="696BAB09" w14:textId="21EC638C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44AD">
              <w:t>SubscribedPower</w:t>
            </w:r>
          </w:p>
        </w:tc>
        <w:tc>
          <w:tcPr>
            <w:tcW w:w="2573" w:type="dxa"/>
          </w:tcPr>
          <w:p w14:paraId="628D6A89" w14:textId="04B3B6F2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5536">
              <w:t>81.00KVA</w:t>
            </w:r>
          </w:p>
        </w:tc>
      </w:tr>
      <w:tr w:rsidR="00E444AD" w:rsidRPr="009023EE" w14:paraId="7FBEBC6C" w14:textId="77777777" w:rsidTr="001B41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48F78937" w14:textId="72B46746" w:rsidR="00E444AD" w:rsidRPr="00E444AD" w:rsidRDefault="00E444AD" w:rsidP="00E444AD">
            <w:pPr>
              <w:rPr>
                <w:rFonts w:ascii="Noto Sans" w:hAnsi="Noto Sans" w:cs="Noto Sans"/>
              </w:rPr>
            </w:pPr>
          </w:p>
        </w:tc>
        <w:tc>
          <w:tcPr>
            <w:tcW w:w="2552" w:type="dxa"/>
          </w:tcPr>
          <w:p w14:paraId="5B57D83F" w14:textId="7D7E2785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44AD">
              <w:t>RemainingPowe</w:t>
            </w:r>
            <w:r w:rsidR="00B60769">
              <w:rPr>
                <w:rFonts w:hint="eastAsia"/>
              </w:rPr>
              <w:t>r</w:t>
            </w:r>
          </w:p>
        </w:tc>
        <w:tc>
          <w:tcPr>
            <w:tcW w:w="2573" w:type="dxa"/>
          </w:tcPr>
          <w:p w14:paraId="540FDDD9" w14:textId="6BBF0FB3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5536">
              <w:t>10.68</w:t>
            </w:r>
            <w:r w:rsidR="00CD75BA">
              <w:t>k</w:t>
            </w:r>
            <w:r w:rsidR="008B15D4">
              <w:t>W</w:t>
            </w:r>
          </w:p>
        </w:tc>
      </w:tr>
      <w:tr w:rsidR="00544CA7" w:rsidRPr="009023EE" w14:paraId="724561CE" w14:textId="77777777" w:rsidTr="00544CA7">
        <w:trPr>
          <w:trHeight w:val="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7" w:type="dxa"/>
            <w:gridSpan w:val="3"/>
            <w:tcBorders>
              <w:bottom w:val="single" w:sz="4" w:space="0" w:color="auto"/>
            </w:tcBorders>
          </w:tcPr>
          <w:p w14:paraId="6355EBD6" w14:textId="1BCA45EF" w:rsidR="00544CA7" w:rsidRPr="00EC5536" w:rsidRDefault="00544CA7" w:rsidP="00E444AD">
            <w:r>
              <w:t>Attachments</w:t>
            </w:r>
            <w:r w:rsidR="00E55260">
              <w:rPr>
                <w:b w:val="0"/>
              </w:rPr>
              <w:object w:dxaOrig="1491" w:dyaOrig="991" w14:anchorId="10E8995C">
                <v:shape id="_x0000_i1027" type="#_x0000_t75" style="width:74.5pt;height:49pt" o:ole="">
                  <v:imagedata r:id="rId17" o:title=""/>
                </v:shape>
                <o:OLEObject Type="Embed" ProgID="Excel.Sheet.8" ShapeID="_x0000_i1027" DrawAspect="Icon" ObjectID="_1756298541" r:id="rId18"/>
              </w:object>
            </w:r>
          </w:p>
        </w:tc>
      </w:tr>
    </w:tbl>
    <w:p w14:paraId="0927B36D" w14:textId="77777777" w:rsidR="00A65B1D" w:rsidRPr="00A65B1D" w:rsidRDefault="00A65B1D" w:rsidP="00A65B1D"/>
    <w:bookmarkEnd w:id="20"/>
    <w:p w14:paraId="561CEB44" w14:textId="2736BCE6" w:rsidR="00BC5528" w:rsidRDefault="00BC5528" w:rsidP="00BC5528">
      <w:pPr>
        <w:pStyle w:val="a2"/>
        <w:keepNext/>
        <w:jc w:val="center"/>
      </w:pPr>
    </w:p>
    <w:sectPr w:rsidR="00BC5528" w:rsidSect="008641FB">
      <w:headerReference w:type="default" r:id="rId19"/>
      <w:footerReference w:type="default" r:id="rId20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DED86" w14:textId="77777777" w:rsidR="00C40BD2" w:rsidRDefault="00C40BD2" w:rsidP="007F0A39">
      <w:pPr>
        <w:spacing w:line="240" w:lineRule="auto"/>
      </w:pPr>
      <w:r>
        <w:separator/>
      </w:r>
    </w:p>
  </w:endnote>
  <w:endnote w:type="continuationSeparator" w:id="0">
    <w:p w14:paraId="436B9FE2" w14:textId="77777777" w:rsidR="00C40BD2" w:rsidRDefault="00C40BD2" w:rsidP="007F0A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8868F5D5-4934-48C2-B768-92372FD19CA0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1A8CFD05-8344-4BCA-8BCC-C4140AD59985}"/>
    <w:embedBold r:id="rId3" w:fontKey="{AA34B16A-9D29-41D5-B5F9-F0F38320684F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A8A4C2C4-A0A8-43A6-9BC3-D9FD53D89781}"/>
    <w:embedBold r:id="rId5" w:fontKey="{A49512AC-89B5-4B8D-AE6B-9CA651F5DE7E}"/>
    <w:embedItalic r:id="rId6" w:fontKey="{89866366-16E2-4A2B-8692-26B2616360D9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altName w:val="Mangal"/>
    <w:charset w:val="00"/>
    <w:family w:val="swiss"/>
    <w:pitch w:val="variable"/>
    <w:sig w:usb0="E00082FF" w:usb1="4000205F" w:usb2="08000029" w:usb3="00000000" w:csb0="0000019F" w:csb1="00000000"/>
    <w:embedRegular r:id="rId7" w:fontKey="{E28DE6BA-019C-4497-A332-F91462B65B1D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02CDD0B4-A428-4A0C-86AC-A7F8300652B3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FB5DE" w14:textId="77777777" w:rsidR="00C40BD2" w:rsidRDefault="00C40BD2" w:rsidP="007F0A39">
      <w:pPr>
        <w:spacing w:line="240" w:lineRule="auto"/>
      </w:pPr>
      <w:r>
        <w:separator/>
      </w:r>
    </w:p>
  </w:footnote>
  <w:footnote w:type="continuationSeparator" w:id="0">
    <w:p w14:paraId="1BFD5B26" w14:textId="77777777" w:rsidR="00C40BD2" w:rsidRDefault="00C40BD2" w:rsidP="007F0A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9264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Picture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7216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3677FAF8" w:rsidR="00886E56" w:rsidRPr="00CA4305" w:rsidRDefault="004E5CB3" w:rsidP="00CA4305">
                          <w:pPr>
                            <w:pStyle w:val="a7"/>
                          </w:pPr>
                          <w:fldSimple w:instr=" STYLEREF 1  ">
                            <w:r>
                              <w:rPr>
                                <w:noProof/>
                              </w:rPr>
                              <w:t>Site Access Report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16.2pt;margin-top:318.35pt;width:510.25pt;height:15.6pt;rotation:90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3677FAF8" w:rsidR="00886E56" w:rsidRPr="00CA4305" w:rsidRDefault="004E5CB3" w:rsidP="00CA4305">
                    <w:pPr>
                      <w:pStyle w:val="a7"/>
                    </w:pPr>
                    <w:r>
                      <w:fldChar w:fldCharType="begin"/>
                    </w:r>
                    <w:r>
                      <w:instrText xml:space="preserve"> STYLEREF 1 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Site Access Report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10E48"/>
    <w:rsid w:val="00011A51"/>
    <w:rsid w:val="00011D7A"/>
    <w:rsid w:val="0001693A"/>
    <w:rsid w:val="00020934"/>
    <w:rsid w:val="00025597"/>
    <w:rsid w:val="00025D22"/>
    <w:rsid w:val="00030D09"/>
    <w:rsid w:val="000446B0"/>
    <w:rsid w:val="00046590"/>
    <w:rsid w:val="000467AA"/>
    <w:rsid w:val="0004761C"/>
    <w:rsid w:val="00050A14"/>
    <w:rsid w:val="00051066"/>
    <w:rsid w:val="000514B5"/>
    <w:rsid w:val="00054C2C"/>
    <w:rsid w:val="000629AC"/>
    <w:rsid w:val="00067B64"/>
    <w:rsid w:val="00070DF7"/>
    <w:rsid w:val="0007337D"/>
    <w:rsid w:val="00082198"/>
    <w:rsid w:val="00084116"/>
    <w:rsid w:val="000900C4"/>
    <w:rsid w:val="0009234E"/>
    <w:rsid w:val="00093808"/>
    <w:rsid w:val="00094420"/>
    <w:rsid w:val="0009745D"/>
    <w:rsid w:val="000A2A1F"/>
    <w:rsid w:val="000A3389"/>
    <w:rsid w:val="000A3E18"/>
    <w:rsid w:val="000B0359"/>
    <w:rsid w:val="000B2E93"/>
    <w:rsid w:val="000B554A"/>
    <w:rsid w:val="000B71AF"/>
    <w:rsid w:val="000C23DD"/>
    <w:rsid w:val="000C77A0"/>
    <w:rsid w:val="000C7FF2"/>
    <w:rsid w:val="000D3FF6"/>
    <w:rsid w:val="000D6D0D"/>
    <w:rsid w:val="000D741B"/>
    <w:rsid w:val="000D76F3"/>
    <w:rsid w:val="000E1BF1"/>
    <w:rsid w:val="000E3094"/>
    <w:rsid w:val="000E4880"/>
    <w:rsid w:val="000E63CF"/>
    <w:rsid w:val="000F1070"/>
    <w:rsid w:val="000F2A08"/>
    <w:rsid w:val="000F6404"/>
    <w:rsid w:val="000F7259"/>
    <w:rsid w:val="000F74C1"/>
    <w:rsid w:val="001014B4"/>
    <w:rsid w:val="001026E6"/>
    <w:rsid w:val="0010536F"/>
    <w:rsid w:val="00105A6C"/>
    <w:rsid w:val="00105BB0"/>
    <w:rsid w:val="00112B7B"/>
    <w:rsid w:val="001144B3"/>
    <w:rsid w:val="00114F0D"/>
    <w:rsid w:val="00115484"/>
    <w:rsid w:val="001220A5"/>
    <w:rsid w:val="00130D49"/>
    <w:rsid w:val="0013109A"/>
    <w:rsid w:val="00136EDF"/>
    <w:rsid w:val="001410FC"/>
    <w:rsid w:val="00143247"/>
    <w:rsid w:val="00143BAC"/>
    <w:rsid w:val="0014718F"/>
    <w:rsid w:val="00151A9E"/>
    <w:rsid w:val="00154A2F"/>
    <w:rsid w:val="0015519B"/>
    <w:rsid w:val="00161E3E"/>
    <w:rsid w:val="001629C5"/>
    <w:rsid w:val="001641E7"/>
    <w:rsid w:val="001652D1"/>
    <w:rsid w:val="00166019"/>
    <w:rsid w:val="00166B68"/>
    <w:rsid w:val="00176657"/>
    <w:rsid w:val="00176823"/>
    <w:rsid w:val="001820B4"/>
    <w:rsid w:val="001837EB"/>
    <w:rsid w:val="00187C23"/>
    <w:rsid w:val="00190F0E"/>
    <w:rsid w:val="00191059"/>
    <w:rsid w:val="001925FE"/>
    <w:rsid w:val="0019566B"/>
    <w:rsid w:val="001A1037"/>
    <w:rsid w:val="001A26F6"/>
    <w:rsid w:val="001A6FE8"/>
    <w:rsid w:val="001B00D4"/>
    <w:rsid w:val="001B233C"/>
    <w:rsid w:val="001B2BBD"/>
    <w:rsid w:val="001B3B7A"/>
    <w:rsid w:val="001B4191"/>
    <w:rsid w:val="001B60A6"/>
    <w:rsid w:val="001B69A2"/>
    <w:rsid w:val="001B6C74"/>
    <w:rsid w:val="001C33DC"/>
    <w:rsid w:val="001C4915"/>
    <w:rsid w:val="001C5768"/>
    <w:rsid w:val="001C674E"/>
    <w:rsid w:val="001D1A3D"/>
    <w:rsid w:val="001D27A9"/>
    <w:rsid w:val="001E0BD4"/>
    <w:rsid w:val="001E63B5"/>
    <w:rsid w:val="001E649C"/>
    <w:rsid w:val="001E6612"/>
    <w:rsid w:val="001F0B85"/>
    <w:rsid w:val="001F1EE7"/>
    <w:rsid w:val="001F27F8"/>
    <w:rsid w:val="001F4105"/>
    <w:rsid w:val="001F5A16"/>
    <w:rsid w:val="00201D4A"/>
    <w:rsid w:val="00203FB4"/>
    <w:rsid w:val="0022159C"/>
    <w:rsid w:val="002237DD"/>
    <w:rsid w:val="00223C80"/>
    <w:rsid w:val="00223D06"/>
    <w:rsid w:val="002313E6"/>
    <w:rsid w:val="002416AC"/>
    <w:rsid w:val="0024179C"/>
    <w:rsid w:val="00244E40"/>
    <w:rsid w:val="002453B9"/>
    <w:rsid w:val="00245B79"/>
    <w:rsid w:val="002558DF"/>
    <w:rsid w:val="002576B4"/>
    <w:rsid w:val="00260583"/>
    <w:rsid w:val="00263B53"/>
    <w:rsid w:val="00270AE0"/>
    <w:rsid w:val="00275FA9"/>
    <w:rsid w:val="002809C1"/>
    <w:rsid w:val="00280E22"/>
    <w:rsid w:val="00281105"/>
    <w:rsid w:val="00281F13"/>
    <w:rsid w:val="002853DC"/>
    <w:rsid w:val="00286A7C"/>
    <w:rsid w:val="00292500"/>
    <w:rsid w:val="00292568"/>
    <w:rsid w:val="00293BF1"/>
    <w:rsid w:val="00297F44"/>
    <w:rsid w:val="002A2A56"/>
    <w:rsid w:val="002A3620"/>
    <w:rsid w:val="002A52FF"/>
    <w:rsid w:val="002A7A50"/>
    <w:rsid w:val="002B076D"/>
    <w:rsid w:val="002B427B"/>
    <w:rsid w:val="002B5225"/>
    <w:rsid w:val="002B55A9"/>
    <w:rsid w:val="002C4167"/>
    <w:rsid w:val="002C6D60"/>
    <w:rsid w:val="002C6F7F"/>
    <w:rsid w:val="002E02A8"/>
    <w:rsid w:val="002E1B45"/>
    <w:rsid w:val="002E2CBB"/>
    <w:rsid w:val="0030092B"/>
    <w:rsid w:val="00303AA7"/>
    <w:rsid w:val="0030620F"/>
    <w:rsid w:val="003148D8"/>
    <w:rsid w:val="00314DEB"/>
    <w:rsid w:val="00320D46"/>
    <w:rsid w:val="00321347"/>
    <w:rsid w:val="0033246D"/>
    <w:rsid w:val="0034112D"/>
    <w:rsid w:val="0034661D"/>
    <w:rsid w:val="00350928"/>
    <w:rsid w:val="00350A8C"/>
    <w:rsid w:val="00351956"/>
    <w:rsid w:val="003527CA"/>
    <w:rsid w:val="0035379E"/>
    <w:rsid w:val="00354DEA"/>
    <w:rsid w:val="00357467"/>
    <w:rsid w:val="0035748A"/>
    <w:rsid w:val="003579FD"/>
    <w:rsid w:val="0037077D"/>
    <w:rsid w:val="00374219"/>
    <w:rsid w:val="00374D5E"/>
    <w:rsid w:val="00375C20"/>
    <w:rsid w:val="00376B22"/>
    <w:rsid w:val="00377821"/>
    <w:rsid w:val="0038285E"/>
    <w:rsid w:val="003850A0"/>
    <w:rsid w:val="00390910"/>
    <w:rsid w:val="00390B50"/>
    <w:rsid w:val="00391F22"/>
    <w:rsid w:val="00396D07"/>
    <w:rsid w:val="003A0542"/>
    <w:rsid w:val="003A065C"/>
    <w:rsid w:val="003A3095"/>
    <w:rsid w:val="003A649A"/>
    <w:rsid w:val="003A6A8A"/>
    <w:rsid w:val="003B0476"/>
    <w:rsid w:val="003C1045"/>
    <w:rsid w:val="003C3E40"/>
    <w:rsid w:val="003C40ED"/>
    <w:rsid w:val="003C5609"/>
    <w:rsid w:val="003C5F8D"/>
    <w:rsid w:val="003C6121"/>
    <w:rsid w:val="003C68DC"/>
    <w:rsid w:val="003C7076"/>
    <w:rsid w:val="003D3E34"/>
    <w:rsid w:val="003D7DC7"/>
    <w:rsid w:val="003E090E"/>
    <w:rsid w:val="003E2A6B"/>
    <w:rsid w:val="003E7495"/>
    <w:rsid w:val="003E78AB"/>
    <w:rsid w:val="003F29D5"/>
    <w:rsid w:val="003F4020"/>
    <w:rsid w:val="003F4A19"/>
    <w:rsid w:val="003F7737"/>
    <w:rsid w:val="004011C4"/>
    <w:rsid w:val="00402AFD"/>
    <w:rsid w:val="00405370"/>
    <w:rsid w:val="00405E40"/>
    <w:rsid w:val="00405ED7"/>
    <w:rsid w:val="00405FDE"/>
    <w:rsid w:val="004120A8"/>
    <w:rsid w:val="00414F14"/>
    <w:rsid w:val="00416047"/>
    <w:rsid w:val="00416934"/>
    <w:rsid w:val="00417FA3"/>
    <w:rsid w:val="00421161"/>
    <w:rsid w:val="00423C09"/>
    <w:rsid w:val="0042466E"/>
    <w:rsid w:val="0043765D"/>
    <w:rsid w:val="00445975"/>
    <w:rsid w:val="00450CF1"/>
    <w:rsid w:val="00454FE6"/>
    <w:rsid w:val="00462137"/>
    <w:rsid w:val="00463CF2"/>
    <w:rsid w:val="00465DE7"/>
    <w:rsid w:val="00465E8F"/>
    <w:rsid w:val="00467CA8"/>
    <w:rsid w:val="004706D2"/>
    <w:rsid w:val="004720CF"/>
    <w:rsid w:val="0047257E"/>
    <w:rsid w:val="0047323A"/>
    <w:rsid w:val="0048551A"/>
    <w:rsid w:val="00485A7D"/>
    <w:rsid w:val="00490062"/>
    <w:rsid w:val="004920D3"/>
    <w:rsid w:val="004932D5"/>
    <w:rsid w:val="004936C5"/>
    <w:rsid w:val="00493ED8"/>
    <w:rsid w:val="00494F9A"/>
    <w:rsid w:val="00495A71"/>
    <w:rsid w:val="00496718"/>
    <w:rsid w:val="004A34AD"/>
    <w:rsid w:val="004A51CB"/>
    <w:rsid w:val="004A5220"/>
    <w:rsid w:val="004A7485"/>
    <w:rsid w:val="004B07A4"/>
    <w:rsid w:val="004B46D8"/>
    <w:rsid w:val="004C175E"/>
    <w:rsid w:val="004C57E8"/>
    <w:rsid w:val="004C59FB"/>
    <w:rsid w:val="004C63C2"/>
    <w:rsid w:val="004C7D5F"/>
    <w:rsid w:val="004D042A"/>
    <w:rsid w:val="004D5B40"/>
    <w:rsid w:val="004E52E7"/>
    <w:rsid w:val="004E5465"/>
    <w:rsid w:val="004E5CB3"/>
    <w:rsid w:val="004E651E"/>
    <w:rsid w:val="004E7BA9"/>
    <w:rsid w:val="004F1AAC"/>
    <w:rsid w:val="004F2931"/>
    <w:rsid w:val="004F6D8F"/>
    <w:rsid w:val="0050020C"/>
    <w:rsid w:val="00500B16"/>
    <w:rsid w:val="00501A12"/>
    <w:rsid w:val="005061F6"/>
    <w:rsid w:val="00513F4C"/>
    <w:rsid w:val="00517051"/>
    <w:rsid w:val="0052485A"/>
    <w:rsid w:val="00524BA5"/>
    <w:rsid w:val="00525287"/>
    <w:rsid w:val="00527CAE"/>
    <w:rsid w:val="00530CE4"/>
    <w:rsid w:val="005348FF"/>
    <w:rsid w:val="00534D72"/>
    <w:rsid w:val="0053614C"/>
    <w:rsid w:val="00543883"/>
    <w:rsid w:val="00543B83"/>
    <w:rsid w:val="00544CA7"/>
    <w:rsid w:val="00544E68"/>
    <w:rsid w:val="005502DE"/>
    <w:rsid w:val="00550C76"/>
    <w:rsid w:val="00552A93"/>
    <w:rsid w:val="00553C99"/>
    <w:rsid w:val="00557ACD"/>
    <w:rsid w:val="005710CD"/>
    <w:rsid w:val="00572F06"/>
    <w:rsid w:val="0057647A"/>
    <w:rsid w:val="00584762"/>
    <w:rsid w:val="0058556B"/>
    <w:rsid w:val="00587A4B"/>
    <w:rsid w:val="00593415"/>
    <w:rsid w:val="0059682B"/>
    <w:rsid w:val="00596AEF"/>
    <w:rsid w:val="005A0823"/>
    <w:rsid w:val="005A26F9"/>
    <w:rsid w:val="005B1C21"/>
    <w:rsid w:val="005B3BD2"/>
    <w:rsid w:val="005B7387"/>
    <w:rsid w:val="005B7521"/>
    <w:rsid w:val="005C3BFF"/>
    <w:rsid w:val="005C6AC2"/>
    <w:rsid w:val="005E1BAD"/>
    <w:rsid w:val="005E2023"/>
    <w:rsid w:val="005F57DA"/>
    <w:rsid w:val="00601898"/>
    <w:rsid w:val="00605192"/>
    <w:rsid w:val="006116E6"/>
    <w:rsid w:val="0061246B"/>
    <w:rsid w:val="00612E30"/>
    <w:rsid w:val="00617022"/>
    <w:rsid w:val="006274F7"/>
    <w:rsid w:val="00636189"/>
    <w:rsid w:val="00636F15"/>
    <w:rsid w:val="00640A1B"/>
    <w:rsid w:val="006410E9"/>
    <w:rsid w:val="006431E8"/>
    <w:rsid w:val="0064608D"/>
    <w:rsid w:val="00647866"/>
    <w:rsid w:val="00650E40"/>
    <w:rsid w:val="00651126"/>
    <w:rsid w:val="00660E5B"/>
    <w:rsid w:val="00666FD9"/>
    <w:rsid w:val="00670081"/>
    <w:rsid w:val="00672087"/>
    <w:rsid w:val="006763C9"/>
    <w:rsid w:val="00680F1E"/>
    <w:rsid w:val="0068156D"/>
    <w:rsid w:val="00683252"/>
    <w:rsid w:val="006857DD"/>
    <w:rsid w:val="00693F52"/>
    <w:rsid w:val="00694F69"/>
    <w:rsid w:val="006960AB"/>
    <w:rsid w:val="00696B3A"/>
    <w:rsid w:val="006A179D"/>
    <w:rsid w:val="006A2FA1"/>
    <w:rsid w:val="006A67FF"/>
    <w:rsid w:val="006B34AF"/>
    <w:rsid w:val="006B3DD1"/>
    <w:rsid w:val="006B608D"/>
    <w:rsid w:val="006C1E2F"/>
    <w:rsid w:val="006C2296"/>
    <w:rsid w:val="006C35AF"/>
    <w:rsid w:val="006D660D"/>
    <w:rsid w:val="006E1328"/>
    <w:rsid w:val="006E2713"/>
    <w:rsid w:val="006E32B5"/>
    <w:rsid w:val="006E47CB"/>
    <w:rsid w:val="006F0FA7"/>
    <w:rsid w:val="006F344A"/>
    <w:rsid w:val="006F363E"/>
    <w:rsid w:val="006F6207"/>
    <w:rsid w:val="006F6FBB"/>
    <w:rsid w:val="007007E3"/>
    <w:rsid w:val="0070490C"/>
    <w:rsid w:val="00712A04"/>
    <w:rsid w:val="00712E5D"/>
    <w:rsid w:val="00714276"/>
    <w:rsid w:val="0071575B"/>
    <w:rsid w:val="00715C5A"/>
    <w:rsid w:val="00717134"/>
    <w:rsid w:val="00721CD8"/>
    <w:rsid w:val="00732654"/>
    <w:rsid w:val="007353A6"/>
    <w:rsid w:val="00741B1D"/>
    <w:rsid w:val="007459EA"/>
    <w:rsid w:val="0075253E"/>
    <w:rsid w:val="00752847"/>
    <w:rsid w:val="0075712A"/>
    <w:rsid w:val="00760127"/>
    <w:rsid w:val="007610FB"/>
    <w:rsid w:val="00761845"/>
    <w:rsid w:val="007622B5"/>
    <w:rsid w:val="007744C8"/>
    <w:rsid w:val="007754C0"/>
    <w:rsid w:val="00784134"/>
    <w:rsid w:val="0078543B"/>
    <w:rsid w:val="00785E1D"/>
    <w:rsid w:val="007862BC"/>
    <w:rsid w:val="0079021B"/>
    <w:rsid w:val="0079132E"/>
    <w:rsid w:val="00791CC8"/>
    <w:rsid w:val="0079210E"/>
    <w:rsid w:val="00795328"/>
    <w:rsid w:val="0079639C"/>
    <w:rsid w:val="00797A0C"/>
    <w:rsid w:val="007A202B"/>
    <w:rsid w:val="007A636D"/>
    <w:rsid w:val="007A77FB"/>
    <w:rsid w:val="007B0965"/>
    <w:rsid w:val="007B1C57"/>
    <w:rsid w:val="007B3D97"/>
    <w:rsid w:val="007B7F50"/>
    <w:rsid w:val="007C036F"/>
    <w:rsid w:val="007C2083"/>
    <w:rsid w:val="007C5048"/>
    <w:rsid w:val="007C5915"/>
    <w:rsid w:val="007D5834"/>
    <w:rsid w:val="007D60F9"/>
    <w:rsid w:val="007E13E1"/>
    <w:rsid w:val="007E211E"/>
    <w:rsid w:val="007E3BD4"/>
    <w:rsid w:val="007E4D31"/>
    <w:rsid w:val="007F0A39"/>
    <w:rsid w:val="007F0AAE"/>
    <w:rsid w:val="007F0F4E"/>
    <w:rsid w:val="007F0FBB"/>
    <w:rsid w:val="007F3E88"/>
    <w:rsid w:val="007F6B7F"/>
    <w:rsid w:val="00801D61"/>
    <w:rsid w:val="0080759B"/>
    <w:rsid w:val="00814762"/>
    <w:rsid w:val="00816CA3"/>
    <w:rsid w:val="00817CAE"/>
    <w:rsid w:val="00821BDB"/>
    <w:rsid w:val="0082385E"/>
    <w:rsid w:val="0082434C"/>
    <w:rsid w:val="00834FC2"/>
    <w:rsid w:val="00843493"/>
    <w:rsid w:val="00843560"/>
    <w:rsid w:val="00844412"/>
    <w:rsid w:val="00845171"/>
    <w:rsid w:val="00847713"/>
    <w:rsid w:val="00847ED8"/>
    <w:rsid w:val="00862394"/>
    <w:rsid w:val="008631D6"/>
    <w:rsid w:val="00863C72"/>
    <w:rsid w:val="008641FB"/>
    <w:rsid w:val="00873E6C"/>
    <w:rsid w:val="0087498E"/>
    <w:rsid w:val="00877516"/>
    <w:rsid w:val="00886E56"/>
    <w:rsid w:val="008872A2"/>
    <w:rsid w:val="008915E7"/>
    <w:rsid w:val="00896D9C"/>
    <w:rsid w:val="00897E96"/>
    <w:rsid w:val="008A0BE3"/>
    <w:rsid w:val="008A1153"/>
    <w:rsid w:val="008A2827"/>
    <w:rsid w:val="008B148D"/>
    <w:rsid w:val="008B15D4"/>
    <w:rsid w:val="008B185B"/>
    <w:rsid w:val="008B33EC"/>
    <w:rsid w:val="008B5F6F"/>
    <w:rsid w:val="008B6F32"/>
    <w:rsid w:val="008B78A5"/>
    <w:rsid w:val="008C072D"/>
    <w:rsid w:val="008C13B3"/>
    <w:rsid w:val="008C1E7E"/>
    <w:rsid w:val="008C5B2E"/>
    <w:rsid w:val="008C5E47"/>
    <w:rsid w:val="008C6CD9"/>
    <w:rsid w:val="008D17D8"/>
    <w:rsid w:val="008D3093"/>
    <w:rsid w:val="008D5D8E"/>
    <w:rsid w:val="008E004E"/>
    <w:rsid w:val="008E01EB"/>
    <w:rsid w:val="008E07AC"/>
    <w:rsid w:val="008E161A"/>
    <w:rsid w:val="008F048F"/>
    <w:rsid w:val="008F2795"/>
    <w:rsid w:val="009023EE"/>
    <w:rsid w:val="00906123"/>
    <w:rsid w:val="0091392C"/>
    <w:rsid w:val="00914FA9"/>
    <w:rsid w:val="00916137"/>
    <w:rsid w:val="00917C90"/>
    <w:rsid w:val="0092122E"/>
    <w:rsid w:val="009213E4"/>
    <w:rsid w:val="009231B6"/>
    <w:rsid w:val="00924BC2"/>
    <w:rsid w:val="00925563"/>
    <w:rsid w:val="009272FD"/>
    <w:rsid w:val="0093006F"/>
    <w:rsid w:val="00931A5D"/>
    <w:rsid w:val="009324B6"/>
    <w:rsid w:val="00933CA9"/>
    <w:rsid w:val="009341E9"/>
    <w:rsid w:val="009367E6"/>
    <w:rsid w:val="00940B41"/>
    <w:rsid w:val="0094295B"/>
    <w:rsid w:val="00945E46"/>
    <w:rsid w:val="00946BFE"/>
    <w:rsid w:val="00946D4A"/>
    <w:rsid w:val="00951160"/>
    <w:rsid w:val="00954A8A"/>
    <w:rsid w:val="00955D91"/>
    <w:rsid w:val="00961DFD"/>
    <w:rsid w:val="009638C5"/>
    <w:rsid w:val="009671BE"/>
    <w:rsid w:val="0097121A"/>
    <w:rsid w:val="009723C7"/>
    <w:rsid w:val="00972685"/>
    <w:rsid w:val="009729D2"/>
    <w:rsid w:val="0097647E"/>
    <w:rsid w:val="00977984"/>
    <w:rsid w:val="009814E2"/>
    <w:rsid w:val="009836E3"/>
    <w:rsid w:val="009853BD"/>
    <w:rsid w:val="00987A1D"/>
    <w:rsid w:val="009911C2"/>
    <w:rsid w:val="00994A23"/>
    <w:rsid w:val="009A1DDC"/>
    <w:rsid w:val="009A3DF2"/>
    <w:rsid w:val="009A44C3"/>
    <w:rsid w:val="009A5F48"/>
    <w:rsid w:val="009B4010"/>
    <w:rsid w:val="009B448C"/>
    <w:rsid w:val="009B5236"/>
    <w:rsid w:val="009B63E2"/>
    <w:rsid w:val="009C1181"/>
    <w:rsid w:val="009C31D0"/>
    <w:rsid w:val="009C6FB2"/>
    <w:rsid w:val="009D0210"/>
    <w:rsid w:val="009D51A5"/>
    <w:rsid w:val="009D6170"/>
    <w:rsid w:val="009D6A45"/>
    <w:rsid w:val="009E13F2"/>
    <w:rsid w:val="009E1E05"/>
    <w:rsid w:val="009E6D18"/>
    <w:rsid w:val="009E6EC9"/>
    <w:rsid w:val="009F10E3"/>
    <w:rsid w:val="009F4DB7"/>
    <w:rsid w:val="009F4EF6"/>
    <w:rsid w:val="009F57D9"/>
    <w:rsid w:val="009F5BD0"/>
    <w:rsid w:val="00A033B7"/>
    <w:rsid w:val="00A061B9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6F88"/>
    <w:rsid w:val="00A349F0"/>
    <w:rsid w:val="00A34D44"/>
    <w:rsid w:val="00A35DF4"/>
    <w:rsid w:val="00A3694A"/>
    <w:rsid w:val="00A440B3"/>
    <w:rsid w:val="00A46755"/>
    <w:rsid w:val="00A520B8"/>
    <w:rsid w:val="00A53465"/>
    <w:rsid w:val="00A551EA"/>
    <w:rsid w:val="00A55911"/>
    <w:rsid w:val="00A57170"/>
    <w:rsid w:val="00A57E5D"/>
    <w:rsid w:val="00A605E5"/>
    <w:rsid w:val="00A610CB"/>
    <w:rsid w:val="00A62248"/>
    <w:rsid w:val="00A641A7"/>
    <w:rsid w:val="00A65908"/>
    <w:rsid w:val="00A65B1D"/>
    <w:rsid w:val="00A673A5"/>
    <w:rsid w:val="00A72B9C"/>
    <w:rsid w:val="00A747D9"/>
    <w:rsid w:val="00A766D6"/>
    <w:rsid w:val="00A828B7"/>
    <w:rsid w:val="00A85E69"/>
    <w:rsid w:val="00A85FF7"/>
    <w:rsid w:val="00A87020"/>
    <w:rsid w:val="00A874D3"/>
    <w:rsid w:val="00A903B3"/>
    <w:rsid w:val="00A90583"/>
    <w:rsid w:val="00A93264"/>
    <w:rsid w:val="00A939C9"/>
    <w:rsid w:val="00A94055"/>
    <w:rsid w:val="00A9598A"/>
    <w:rsid w:val="00AA2135"/>
    <w:rsid w:val="00AA5C0F"/>
    <w:rsid w:val="00AA796D"/>
    <w:rsid w:val="00AB2BE4"/>
    <w:rsid w:val="00AB41C4"/>
    <w:rsid w:val="00AB7245"/>
    <w:rsid w:val="00AC391D"/>
    <w:rsid w:val="00AE2B8E"/>
    <w:rsid w:val="00AE5A39"/>
    <w:rsid w:val="00AE7252"/>
    <w:rsid w:val="00AF1866"/>
    <w:rsid w:val="00AF29A5"/>
    <w:rsid w:val="00AF42F5"/>
    <w:rsid w:val="00AF54EC"/>
    <w:rsid w:val="00AF5554"/>
    <w:rsid w:val="00AF5D4C"/>
    <w:rsid w:val="00AF5DED"/>
    <w:rsid w:val="00B00444"/>
    <w:rsid w:val="00B019B0"/>
    <w:rsid w:val="00B03866"/>
    <w:rsid w:val="00B03C88"/>
    <w:rsid w:val="00B04CFC"/>
    <w:rsid w:val="00B102FE"/>
    <w:rsid w:val="00B11ABA"/>
    <w:rsid w:val="00B125B5"/>
    <w:rsid w:val="00B1397F"/>
    <w:rsid w:val="00B14CD2"/>
    <w:rsid w:val="00B22B85"/>
    <w:rsid w:val="00B22C54"/>
    <w:rsid w:val="00B23C97"/>
    <w:rsid w:val="00B23D78"/>
    <w:rsid w:val="00B2728D"/>
    <w:rsid w:val="00B31F8D"/>
    <w:rsid w:val="00B3271C"/>
    <w:rsid w:val="00B34F88"/>
    <w:rsid w:val="00B41841"/>
    <w:rsid w:val="00B461FC"/>
    <w:rsid w:val="00B50C23"/>
    <w:rsid w:val="00B57D2F"/>
    <w:rsid w:val="00B60769"/>
    <w:rsid w:val="00B709C3"/>
    <w:rsid w:val="00B7185B"/>
    <w:rsid w:val="00B85391"/>
    <w:rsid w:val="00B858A3"/>
    <w:rsid w:val="00B9112D"/>
    <w:rsid w:val="00B91B75"/>
    <w:rsid w:val="00B94D42"/>
    <w:rsid w:val="00BA4265"/>
    <w:rsid w:val="00BB0937"/>
    <w:rsid w:val="00BB1299"/>
    <w:rsid w:val="00BB4188"/>
    <w:rsid w:val="00BB5E2C"/>
    <w:rsid w:val="00BC48D4"/>
    <w:rsid w:val="00BC5528"/>
    <w:rsid w:val="00BC586E"/>
    <w:rsid w:val="00BC59D5"/>
    <w:rsid w:val="00BC7A0C"/>
    <w:rsid w:val="00BD232D"/>
    <w:rsid w:val="00BD4FB4"/>
    <w:rsid w:val="00BD52B9"/>
    <w:rsid w:val="00BD6F6F"/>
    <w:rsid w:val="00BE3328"/>
    <w:rsid w:val="00BE3E6D"/>
    <w:rsid w:val="00BE3F1B"/>
    <w:rsid w:val="00BE60C9"/>
    <w:rsid w:val="00BF210A"/>
    <w:rsid w:val="00BF371D"/>
    <w:rsid w:val="00C001AC"/>
    <w:rsid w:val="00C019C6"/>
    <w:rsid w:val="00C0566D"/>
    <w:rsid w:val="00C06A53"/>
    <w:rsid w:val="00C076DC"/>
    <w:rsid w:val="00C07749"/>
    <w:rsid w:val="00C1021E"/>
    <w:rsid w:val="00C12256"/>
    <w:rsid w:val="00C14611"/>
    <w:rsid w:val="00C1692E"/>
    <w:rsid w:val="00C17A8B"/>
    <w:rsid w:val="00C25227"/>
    <w:rsid w:val="00C2651B"/>
    <w:rsid w:val="00C31C07"/>
    <w:rsid w:val="00C33652"/>
    <w:rsid w:val="00C40BD2"/>
    <w:rsid w:val="00C41237"/>
    <w:rsid w:val="00C43E57"/>
    <w:rsid w:val="00C447B3"/>
    <w:rsid w:val="00C45091"/>
    <w:rsid w:val="00C462E2"/>
    <w:rsid w:val="00C47586"/>
    <w:rsid w:val="00C5414F"/>
    <w:rsid w:val="00C56D70"/>
    <w:rsid w:val="00C56E92"/>
    <w:rsid w:val="00C611EA"/>
    <w:rsid w:val="00C623D5"/>
    <w:rsid w:val="00C62F73"/>
    <w:rsid w:val="00C66FDA"/>
    <w:rsid w:val="00C70FEE"/>
    <w:rsid w:val="00C72851"/>
    <w:rsid w:val="00C7580F"/>
    <w:rsid w:val="00C81031"/>
    <w:rsid w:val="00C81CEC"/>
    <w:rsid w:val="00C82360"/>
    <w:rsid w:val="00C85998"/>
    <w:rsid w:val="00C9104B"/>
    <w:rsid w:val="00C91173"/>
    <w:rsid w:val="00C9356F"/>
    <w:rsid w:val="00C97F5A"/>
    <w:rsid w:val="00CA01AE"/>
    <w:rsid w:val="00CA30BD"/>
    <w:rsid w:val="00CA4305"/>
    <w:rsid w:val="00CA4347"/>
    <w:rsid w:val="00CB0EAE"/>
    <w:rsid w:val="00CB24BD"/>
    <w:rsid w:val="00CB736F"/>
    <w:rsid w:val="00CC14F3"/>
    <w:rsid w:val="00CC58EB"/>
    <w:rsid w:val="00CC67DB"/>
    <w:rsid w:val="00CD0693"/>
    <w:rsid w:val="00CD5CBC"/>
    <w:rsid w:val="00CD711C"/>
    <w:rsid w:val="00CD75BA"/>
    <w:rsid w:val="00CF619C"/>
    <w:rsid w:val="00D00E55"/>
    <w:rsid w:val="00D0574F"/>
    <w:rsid w:val="00D074F4"/>
    <w:rsid w:val="00D075EB"/>
    <w:rsid w:val="00D173DB"/>
    <w:rsid w:val="00D26C14"/>
    <w:rsid w:val="00D319DE"/>
    <w:rsid w:val="00D3307E"/>
    <w:rsid w:val="00D34016"/>
    <w:rsid w:val="00D37C87"/>
    <w:rsid w:val="00D430C3"/>
    <w:rsid w:val="00D4372B"/>
    <w:rsid w:val="00D44F8D"/>
    <w:rsid w:val="00D47786"/>
    <w:rsid w:val="00D52478"/>
    <w:rsid w:val="00D6091B"/>
    <w:rsid w:val="00D63C01"/>
    <w:rsid w:val="00D65A4F"/>
    <w:rsid w:val="00D6675E"/>
    <w:rsid w:val="00D70C68"/>
    <w:rsid w:val="00D7569D"/>
    <w:rsid w:val="00D75DA3"/>
    <w:rsid w:val="00D834D6"/>
    <w:rsid w:val="00D83855"/>
    <w:rsid w:val="00D839C3"/>
    <w:rsid w:val="00D84E78"/>
    <w:rsid w:val="00D863C3"/>
    <w:rsid w:val="00D91FA0"/>
    <w:rsid w:val="00D93793"/>
    <w:rsid w:val="00D9786C"/>
    <w:rsid w:val="00DA5C4D"/>
    <w:rsid w:val="00DA61FC"/>
    <w:rsid w:val="00DB192A"/>
    <w:rsid w:val="00DB3C0F"/>
    <w:rsid w:val="00DB706D"/>
    <w:rsid w:val="00DC19DB"/>
    <w:rsid w:val="00DC1F36"/>
    <w:rsid w:val="00DC214A"/>
    <w:rsid w:val="00DC3C31"/>
    <w:rsid w:val="00DC4941"/>
    <w:rsid w:val="00DC4A3F"/>
    <w:rsid w:val="00DD0DA3"/>
    <w:rsid w:val="00DD2095"/>
    <w:rsid w:val="00DD4033"/>
    <w:rsid w:val="00DD646C"/>
    <w:rsid w:val="00DE0128"/>
    <w:rsid w:val="00DE0A69"/>
    <w:rsid w:val="00DE253A"/>
    <w:rsid w:val="00DE2664"/>
    <w:rsid w:val="00DE541F"/>
    <w:rsid w:val="00DE7689"/>
    <w:rsid w:val="00DF13D0"/>
    <w:rsid w:val="00DF159F"/>
    <w:rsid w:val="00DF2078"/>
    <w:rsid w:val="00E042CF"/>
    <w:rsid w:val="00E14AB8"/>
    <w:rsid w:val="00E151A5"/>
    <w:rsid w:val="00E17E45"/>
    <w:rsid w:val="00E214D0"/>
    <w:rsid w:val="00E35197"/>
    <w:rsid w:val="00E444AD"/>
    <w:rsid w:val="00E4548D"/>
    <w:rsid w:val="00E47A27"/>
    <w:rsid w:val="00E51416"/>
    <w:rsid w:val="00E55260"/>
    <w:rsid w:val="00E7222B"/>
    <w:rsid w:val="00E77976"/>
    <w:rsid w:val="00E77A58"/>
    <w:rsid w:val="00E87A32"/>
    <w:rsid w:val="00E87CBD"/>
    <w:rsid w:val="00E9127C"/>
    <w:rsid w:val="00E91793"/>
    <w:rsid w:val="00E919E6"/>
    <w:rsid w:val="00E964E9"/>
    <w:rsid w:val="00EA1B43"/>
    <w:rsid w:val="00EA27C5"/>
    <w:rsid w:val="00EB16B9"/>
    <w:rsid w:val="00EB4DCF"/>
    <w:rsid w:val="00EB6607"/>
    <w:rsid w:val="00EC1115"/>
    <w:rsid w:val="00EC3100"/>
    <w:rsid w:val="00EC6EE8"/>
    <w:rsid w:val="00ED1B5F"/>
    <w:rsid w:val="00ED2E67"/>
    <w:rsid w:val="00ED3F9E"/>
    <w:rsid w:val="00EE7C1B"/>
    <w:rsid w:val="00EE7F5C"/>
    <w:rsid w:val="00EF224A"/>
    <w:rsid w:val="00EF299A"/>
    <w:rsid w:val="00EF48DC"/>
    <w:rsid w:val="00EF4C94"/>
    <w:rsid w:val="00EF6443"/>
    <w:rsid w:val="00EF7955"/>
    <w:rsid w:val="00EF7BFF"/>
    <w:rsid w:val="00F017DC"/>
    <w:rsid w:val="00F01A9B"/>
    <w:rsid w:val="00F071AE"/>
    <w:rsid w:val="00F14555"/>
    <w:rsid w:val="00F20899"/>
    <w:rsid w:val="00F25377"/>
    <w:rsid w:val="00F2691A"/>
    <w:rsid w:val="00F2733F"/>
    <w:rsid w:val="00F31976"/>
    <w:rsid w:val="00F32318"/>
    <w:rsid w:val="00F34DB2"/>
    <w:rsid w:val="00F37044"/>
    <w:rsid w:val="00F37ADF"/>
    <w:rsid w:val="00F40CB0"/>
    <w:rsid w:val="00F44BD9"/>
    <w:rsid w:val="00F46734"/>
    <w:rsid w:val="00F469F1"/>
    <w:rsid w:val="00F533B3"/>
    <w:rsid w:val="00F5386E"/>
    <w:rsid w:val="00F564D8"/>
    <w:rsid w:val="00F61B54"/>
    <w:rsid w:val="00F6335C"/>
    <w:rsid w:val="00F65434"/>
    <w:rsid w:val="00F6654C"/>
    <w:rsid w:val="00F675E5"/>
    <w:rsid w:val="00F713E0"/>
    <w:rsid w:val="00F71549"/>
    <w:rsid w:val="00F75238"/>
    <w:rsid w:val="00F779DF"/>
    <w:rsid w:val="00F80F68"/>
    <w:rsid w:val="00FA4BC5"/>
    <w:rsid w:val="00FB138B"/>
    <w:rsid w:val="00FB2408"/>
    <w:rsid w:val="00FB363F"/>
    <w:rsid w:val="00FB373A"/>
    <w:rsid w:val="00FB4257"/>
    <w:rsid w:val="00FB6319"/>
    <w:rsid w:val="00FC2E2C"/>
    <w:rsid w:val="00FC578D"/>
    <w:rsid w:val="00FD37C8"/>
    <w:rsid w:val="00FD4BB3"/>
    <w:rsid w:val="00FD50E2"/>
    <w:rsid w:val="00FD5E38"/>
    <w:rsid w:val="00FD6B02"/>
    <w:rsid w:val="00FD6C4F"/>
    <w:rsid w:val="00FE56CF"/>
    <w:rsid w:val="00FE60F9"/>
    <w:rsid w:val="00FE65CA"/>
    <w:rsid w:val="00FE73B6"/>
    <w:rsid w:val="00FF1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3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emf"/><Relationship Id="rId18" Type="http://schemas.openxmlformats.org/officeDocument/2006/relationships/oleObject" Target="embeddings/Microsoft_Excel_97-2003_Worksheet.xls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package" Target="embeddings/Microsoft_Excel_Worksheet.xlsx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10" Type="http://schemas.openxmlformats.org/officeDocument/2006/relationships/footer" Target="footer1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oleObject" Target="embeddings/oleObject1.bin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229</TotalTime>
  <Pages>2</Pages>
  <Words>850</Words>
  <Characters>4851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64</cp:revision>
  <cp:lastPrinted>2023-04-23T13:35:00Z</cp:lastPrinted>
  <dcterms:created xsi:type="dcterms:W3CDTF">2023-07-21T01:27:00Z</dcterms:created>
  <dcterms:modified xsi:type="dcterms:W3CDTF">2023-09-15T06:56:00Z</dcterms:modified>
</cp:coreProperties>
</file>