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B45F1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B45F13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B45F1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B45F1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B45F1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B45F1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B45F1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B45F1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B45F1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B45F13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1E5AF75F" w:rsidR="00886E56" w:rsidRDefault="00886E56" w:rsidP="00EC3100"/>
    <w:p w14:paraId="32D67CFB" w14:textId="4DECCC9C" w:rsidR="008B33EC" w:rsidRDefault="008B33EC" w:rsidP="00EC3100"/>
    <w:p w14:paraId="6A762FB1" w14:textId="77777777" w:rsidR="008B33EC" w:rsidRDefault="008B33EC" w:rsidP="00EC3100"/>
    <w:p w14:paraId="30561B67" w14:textId="6764B5C1" w:rsidR="008B33EC" w:rsidRDefault="008B33EC" w:rsidP="00EC3100"/>
    <w:p w14:paraId="30EE11EE" w14:textId="386C10E8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1</w:t>
        </w:r>
      </w:fldSimple>
      <w:r>
        <w:rPr>
          <w:lang w:val="en-SG"/>
        </w:rPr>
        <w:t>-ServiceLevelAvailability</w:t>
      </w:r>
    </w:p>
    <w:p w14:paraId="0CDD84C7" w14:textId="77777777" w:rsidR="002701D1" w:rsidRDefault="002701D1" w:rsidP="002701D1">
      <w:pPr>
        <w:rPr>
          <w:lang w:val="en-SG"/>
        </w:rPr>
      </w:pPr>
    </w:p>
    <w:tbl>
      <w:tblPr>
        <w:tblW w:w="82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2720"/>
        <w:gridCol w:w="2720"/>
      </w:tblGrid>
      <w:tr w:rsidR="00D77A9E" w14:paraId="5F31F23A" w14:textId="77777777" w:rsidTr="00D77A9E">
        <w:trPr>
          <w:trHeight w:val="480"/>
        </w:trPr>
        <w:tc>
          <w:tcPr>
            <w:tcW w:w="28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97FACD" w14:textId="09AB250D" w:rsidR="00D77A9E" w:rsidRDefault="00D77A9E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</w:rPr>
            </w:pPr>
            <w:bookmarkStart w:id="3" w:name="SLA"/>
            <w:bookmarkEnd w:id="3"/>
            <w:r>
              <w:rPr>
                <w:rFonts w:ascii="Noto Sans" w:eastAsia="맑은 고딕" w:hAnsi="Noto Sans" w:cs="Noto Sans"/>
                <w:b/>
                <w:bCs/>
                <w:color w:val="F2F2F2"/>
              </w:rPr>
              <w:t>ServiceLevelAgreement</w:t>
            </w:r>
          </w:p>
        </w:tc>
        <w:tc>
          <w:tcPr>
            <w:tcW w:w="27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7D7B3D" w14:textId="05B91208" w:rsidR="00D77A9E" w:rsidRDefault="00D77A9E">
            <w:pPr>
              <w:jc w:val="center"/>
              <w:rPr>
                <w:rFonts w:ascii="Noto Sans" w:eastAsia="맑은 고딕" w:hAnsi="Noto Sans" w:cs="Noto Sans"/>
                <w:b/>
                <w:bCs/>
                <w:color w:val="FFFFFF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FFFFF"/>
              </w:rPr>
              <w:t>TargetAvailability</w:t>
            </w:r>
          </w:p>
        </w:tc>
        <w:tc>
          <w:tcPr>
            <w:tcW w:w="27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EDBB28" w14:textId="0F5AE077" w:rsidR="00D77A9E" w:rsidRDefault="00D77A9E">
            <w:pPr>
              <w:jc w:val="center"/>
              <w:rPr>
                <w:rFonts w:ascii="Noto Sans" w:eastAsia="맑은 고딕" w:hAnsi="Noto Sans" w:cs="Noto Sans"/>
                <w:b/>
                <w:bCs/>
                <w:color w:val="FFFFFF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FFFFF"/>
              </w:rPr>
              <w:t>AvailabilityAchieved(%)</w:t>
            </w:r>
          </w:p>
        </w:tc>
      </w:tr>
      <w:tr w:rsidR="00D77A9E" w14:paraId="353CD387" w14:textId="77777777" w:rsidTr="00D77A9E">
        <w:trPr>
          <w:trHeight w:val="348"/>
        </w:trPr>
        <w:tc>
          <w:tcPr>
            <w:tcW w:w="2840" w:type="dxa"/>
            <w:vMerge w:val="restart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268F49" w14:textId="77777777" w:rsidR="00D77A9E" w:rsidRDefault="00D77A9E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Power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53B2CB" w14:textId="434BB7E0" w:rsidR="00D77A9E" w:rsidRDefault="00D77A9E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99.99%(NonRedundant)</w:t>
            </w:r>
          </w:p>
        </w:tc>
        <w:tc>
          <w:tcPr>
            <w:tcW w:w="2720" w:type="dxa"/>
            <w:vMerge w:val="restart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FEF655" w14:textId="77777777" w:rsidR="00D77A9E" w:rsidRDefault="00D77A9E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100.%</w:t>
            </w:r>
          </w:p>
        </w:tc>
      </w:tr>
      <w:tr w:rsidR="00D77A9E" w14:paraId="583F3044" w14:textId="77777777" w:rsidTr="00D77A9E">
        <w:trPr>
          <w:trHeight w:val="348"/>
        </w:trPr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798BA1CE" w14:textId="77777777" w:rsidR="00D77A9E" w:rsidRDefault="00D77A9E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CB4BC7" w14:textId="22A6F192" w:rsidR="00D77A9E" w:rsidRDefault="00D77A9E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100%(Redundant)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1E26F985" w14:textId="77777777" w:rsidR="00D77A9E" w:rsidRDefault="00D77A9E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D77A9E" w14:paraId="227FA0E4" w14:textId="77777777" w:rsidTr="00D77A9E">
        <w:trPr>
          <w:trHeight w:val="480"/>
        </w:trPr>
        <w:tc>
          <w:tcPr>
            <w:tcW w:w="284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2B8F73" w14:textId="7577D3EC" w:rsidR="00D77A9E" w:rsidRDefault="00D77A9E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Temperature(18°C–27°C)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2AF417" w14:textId="77777777" w:rsidR="00D77A9E" w:rsidRDefault="00D77A9E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99.99%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E2CA82" w14:textId="77777777" w:rsidR="00D77A9E" w:rsidRDefault="00D77A9E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100.%</w:t>
            </w:r>
          </w:p>
        </w:tc>
      </w:tr>
      <w:tr w:rsidR="00D77A9E" w14:paraId="05E7955C" w14:textId="77777777" w:rsidTr="00D77A9E">
        <w:trPr>
          <w:trHeight w:val="480"/>
        </w:trPr>
        <w:tc>
          <w:tcPr>
            <w:tcW w:w="284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4BFF22" w14:textId="4F5E3AAB" w:rsidR="00D77A9E" w:rsidRDefault="00D77A9E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RelativeHumidity(30%-70%)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876696" w14:textId="77777777" w:rsidR="00D77A9E" w:rsidRDefault="00D77A9E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99.99%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775AEA" w14:textId="77777777" w:rsidR="00D77A9E" w:rsidRDefault="00D77A9E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99.99%</w:t>
            </w:r>
          </w:p>
        </w:tc>
      </w:tr>
    </w:tbl>
    <w:p w14:paraId="79EB1E3E" w14:textId="77777777" w:rsidR="002701D1" w:rsidRPr="002701D1" w:rsidRDefault="002701D1" w:rsidP="002701D1">
      <w:pPr>
        <w:rPr>
          <w:lang w:val="en-SG"/>
        </w:rPr>
      </w:pPr>
    </w:p>
    <w:p w14:paraId="58910E00" w14:textId="0E2E97BE" w:rsidR="00A766D6" w:rsidRPr="007A636D" w:rsidRDefault="00A766D6" w:rsidP="007F6B7F">
      <w:pPr>
        <w:pStyle w:val="1"/>
      </w:pPr>
      <w:bookmarkStart w:id="4" w:name="_Toc137656973"/>
      <w:r w:rsidRPr="007A636D">
        <w:t>TemperatureandRelativeHumidity</w:t>
      </w:r>
      <w:bookmarkEnd w:id="4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4A17A784" w14:textId="735DE982" w:rsidR="004120A8" w:rsidRDefault="001641E7" w:rsidP="00453874">
      <w:pPr>
        <w:pStyle w:val="af3"/>
      </w:pPr>
      <w:r>
        <w:t>Table</w:t>
      </w:r>
      <w:fldSimple w:instr=" SEQ Table \* ARABIC ">
        <w:r w:rsidR="00D00E55">
          <w:rPr>
            <w:noProof/>
          </w:rPr>
          <w:t>2</w:t>
        </w:r>
      </w:fldSimple>
      <w:r>
        <w:rPr>
          <w:lang w:val="en-SG"/>
        </w:rPr>
        <w:t>-MonthlyRecordsforTemperatureandRelativeHumidity</w:t>
      </w:r>
    </w:p>
    <w:p w14:paraId="11E0A695" w14:textId="77777777" w:rsidR="00453874" w:rsidRPr="00453874" w:rsidRDefault="00453874" w:rsidP="00453874"/>
    <w:p w14:paraId="2A3F6EB2" w14:textId="5C696E97" w:rsidR="00D47CB4" w:rsidRDefault="00BB4188" w:rsidP="00D47CB4">
      <w:pPr>
        <w:pStyle w:val="af3"/>
        <w:rPr>
          <w:lang w:val="en-SG"/>
        </w:rPr>
      </w:pPr>
      <w:bookmarkStart w:id="5" w:name="_Hlk136439336"/>
      <w:r>
        <w:t>Figure</w:t>
      </w:r>
      <w:fldSimple w:instr=" SEQ Figure \* ARABIC ">
        <w:r>
          <w:rPr>
            <w:noProof/>
          </w:rPr>
          <w:t>1</w:t>
        </w:r>
      </w:fldSimple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  <w:bookmarkEnd w:id="5"/>
    </w:p>
    <w:tbl>
      <w:tblPr>
        <w:tblW w:w="9401" w:type="dxa"/>
        <w:tblInd w:w="-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2"/>
        <w:gridCol w:w="337"/>
        <w:gridCol w:w="57"/>
        <w:gridCol w:w="335"/>
        <w:gridCol w:w="384"/>
        <w:gridCol w:w="357"/>
        <w:gridCol w:w="350"/>
        <w:gridCol w:w="88"/>
        <w:gridCol w:w="274"/>
        <w:gridCol w:w="405"/>
        <w:gridCol w:w="131"/>
        <w:gridCol w:w="181"/>
        <w:gridCol w:w="290"/>
        <w:gridCol w:w="305"/>
        <w:gridCol w:w="141"/>
        <w:gridCol w:w="395"/>
        <w:gridCol w:w="253"/>
        <w:gridCol w:w="64"/>
        <w:gridCol w:w="253"/>
        <w:gridCol w:w="459"/>
        <w:gridCol w:w="14"/>
        <w:gridCol w:w="302"/>
        <w:gridCol w:w="396"/>
        <w:gridCol w:w="102"/>
        <w:gridCol w:w="316"/>
        <w:gridCol w:w="312"/>
        <w:gridCol w:w="148"/>
        <w:gridCol w:w="219"/>
        <w:gridCol w:w="358"/>
        <w:gridCol w:w="199"/>
        <w:gridCol w:w="130"/>
        <w:gridCol w:w="424"/>
        <w:gridCol w:w="222"/>
        <w:gridCol w:w="96"/>
        <w:gridCol w:w="680"/>
        <w:gridCol w:w="18"/>
      </w:tblGrid>
      <w:tr w:rsidR="00BC3B61" w14:paraId="5523B3A8" w14:textId="77777777" w:rsidTr="00887EA5">
        <w:trPr>
          <w:trHeight w:val="459"/>
        </w:trPr>
        <w:tc>
          <w:tcPr>
            <w:tcW w:w="9401" w:type="dxa"/>
            <w:gridSpan w:val="36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000000" w:fill="042AA6"/>
            <w:vAlign w:val="center"/>
            <w:hideMark/>
          </w:tcPr>
          <w:p w14:paraId="4BECC3E3" w14:textId="69F3AF15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</w:rPr>
              <w:t>DataCenter-location</w:t>
            </w:r>
          </w:p>
        </w:tc>
      </w:tr>
      <w:tr w:rsidR="00BC3B61" w14:paraId="7DF71DED" w14:textId="77777777" w:rsidTr="00887EA5">
        <w:trPr>
          <w:trHeight w:val="459"/>
        </w:trPr>
        <w:tc>
          <w:tcPr>
            <w:tcW w:w="1076" w:type="dxa"/>
            <w:gridSpan w:val="3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000000" w:fill="00B0F0"/>
            <w:vAlign w:val="center"/>
            <w:hideMark/>
          </w:tcPr>
          <w:p w14:paraId="55B005DA" w14:textId="7D634851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Monthin2023</w:t>
            </w:r>
          </w:p>
        </w:tc>
        <w:tc>
          <w:tcPr>
            <w:tcW w:w="703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5CDD6385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Jan</w:t>
            </w:r>
          </w:p>
        </w:tc>
        <w:tc>
          <w:tcPr>
            <w:tcW w:w="686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343FD1AA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Feb</w:t>
            </w:r>
          </w:p>
        </w:tc>
        <w:tc>
          <w:tcPr>
            <w:tcW w:w="713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0F5B3343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Mar</w:t>
            </w:r>
          </w:p>
        </w:tc>
        <w:tc>
          <w:tcPr>
            <w:tcW w:w="621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38CA5646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Apr</w:t>
            </w:r>
          </w:p>
        </w:tc>
        <w:tc>
          <w:tcPr>
            <w:tcW w:w="773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455C9977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May</w:t>
            </w:r>
          </w:p>
        </w:tc>
        <w:tc>
          <w:tcPr>
            <w:tcW w:w="604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0C784280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Jun</w:t>
            </w:r>
          </w:p>
        </w:tc>
        <w:tc>
          <w:tcPr>
            <w:tcW w:w="731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7C9BDAEC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Jul</w:t>
            </w:r>
          </w:p>
        </w:tc>
        <w:tc>
          <w:tcPr>
            <w:tcW w:w="744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022A994F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Aug</w:t>
            </w:r>
          </w:p>
        </w:tc>
        <w:tc>
          <w:tcPr>
            <w:tcW w:w="667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37480BB2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Sep</w:t>
            </w:r>
          </w:p>
        </w:tc>
        <w:tc>
          <w:tcPr>
            <w:tcW w:w="671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61F574A5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Oct</w:t>
            </w:r>
          </w:p>
        </w:tc>
        <w:tc>
          <w:tcPr>
            <w:tcW w:w="721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2088CBA3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Nov</w:t>
            </w:r>
          </w:p>
        </w:tc>
        <w:tc>
          <w:tcPr>
            <w:tcW w:w="691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3AF9030F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Dec</w:t>
            </w:r>
          </w:p>
        </w:tc>
      </w:tr>
      <w:tr w:rsidR="00BC3B61" w14:paraId="399407C2" w14:textId="77777777" w:rsidTr="00887EA5">
        <w:trPr>
          <w:trHeight w:val="459"/>
        </w:trPr>
        <w:tc>
          <w:tcPr>
            <w:tcW w:w="1076" w:type="dxa"/>
            <w:gridSpan w:val="3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C44183E" w14:textId="258B918D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  <w:t>Ave.Temp(°C)</w:t>
            </w:r>
          </w:p>
        </w:tc>
        <w:tc>
          <w:tcPr>
            <w:tcW w:w="703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B62C1D7" w14:textId="13B74E1C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86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6B31B3E" w14:textId="38CC5A1F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713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028CD9A" w14:textId="659B9219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25.05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21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86449A3" w14:textId="1C40C52A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773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1A69D100" w14:textId="1E77F707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04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883BE38" w14:textId="7B4C7CBD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731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12566A7" w14:textId="6BC49F3B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744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2DFD542" w14:textId="5559169A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67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0050E7B" w14:textId="55C4E5B7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71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D0965CA" w14:textId="7DAD7A2A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721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1C92DFCF" w14:textId="7DB287E8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25.10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91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49A0D18E" w14:textId="3BD5D18F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</w:tr>
      <w:tr w:rsidR="00BC3B61" w14:paraId="3BAD71F1" w14:textId="77777777" w:rsidTr="00887EA5">
        <w:trPr>
          <w:trHeight w:val="459"/>
        </w:trPr>
        <w:tc>
          <w:tcPr>
            <w:tcW w:w="1076" w:type="dxa"/>
            <w:gridSpan w:val="3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EFA68C7" w14:textId="4EFE6198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  <w:t>Ave.Hum(%)</w:t>
            </w:r>
          </w:p>
        </w:tc>
        <w:tc>
          <w:tcPr>
            <w:tcW w:w="703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792892F" w14:textId="21A6F9A7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34.04%</w:t>
            </w:r>
          </w:p>
        </w:tc>
        <w:tc>
          <w:tcPr>
            <w:tcW w:w="686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BA5C9AE" w14:textId="27BEF6C9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713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23710D9" w14:textId="2DC256C4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36.68%</w:t>
            </w:r>
          </w:p>
        </w:tc>
        <w:tc>
          <w:tcPr>
            <w:tcW w:w="621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58E1964" w14:textId="13876A28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773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770F2E3" w14:textId="779E43F0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04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322B4F9" w14:textId="0DA13837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731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5858B5F" w14:textId="0A079194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744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F40B052" w14:textId="7939A59A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67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FB940CF" w14:textId="3392F544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71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0F82B54" w14:textId="27D7EFF8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721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BA2FF2C" w14:textId="3047C2B3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35.42%</w:t>
            </w:r>
          </w:p>
        </w:tc>
        <w:tc>
          <w:tcPr>
            <w:tcW w:w="691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72403A9" w14:textId="6EAFDFFA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</w:tr>
      <w:tr w:rsidR="00BC3B61" w14:paraId="0D82B521" w14:textId="77777777" w:rsidTr="00887EA5">
        <w:trPr>
          <w:trHeight w:val="459"/>
        </w:trPr>
        <w:tc>
          <w:tcPr>
            <w:tcW w:w="1076" w:type="dxa"/>
            <w:gridSpan w:val="3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7F8F4A9" w14:textId="6C30712E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703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4CE9D28" w14:textId="1972D931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56FF65A" w14:textId="6602DA6E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713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34AA70D" w14:textId="16829F8E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21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1F754B9" w14:textId="2C2FCC26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773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879FD20" w14:textId="40B7A52C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04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4AF065C8" w14:textId="60485AE1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731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37D7A20" w14:textId="52D35808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744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FC2C4F5" w14:textId="10E51322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67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E0AF911" w14:textId="3F1BCC3A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71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601EA00" w14:textId="2876B4D9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721" w:type="dxa"/>
            <w:gridSpan w:val="3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27AE057" w14:textId="6D04B242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91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EFD1105" w14:textId="68378E7A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</w:tr>
      <w:tr w:rsidR="00887EA5" w14:paraId="49ABC7DB" w14:textId="77777777" w:rsidTr="00887EA5">
        <w:trPr>
          <w:gridAfter w:val="4"/>
          <w:wAfter w:w="1049" w:type="dxa"/>
          <w:trHeight w:val="348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A55B73" w14:textId="3F157C3E" w:rsidR="00887EA5" w:rsidRDefault="00887EA5">
            <w:pPr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658240" behindDoc="0" locked="0" layoutInCell="1" allowOverlap="1" wp14:anchorId="405B6E5A" wp14:editId="75B1BFBC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342900</wp:posOffset>
                  </wp:positionV>
                  <wp:extent cx="5250180" cy="2827020"/>
                  <wp:effectExtent l="0" t="0" r="7620" b="11430"/>
                  <wp:wrapNone/>
                  <wp:docPr id="3" name="차트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64D2EE1-BE86-5AA8-7065-8E7FC0BAFC5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80"/>
            </w:tblGrid>
            <w:tr w:rsidR="00887EA5" w14:paraId="5F1219AE" w14:textId="77777777">
              <w:trPr>
                <w:trHeight w:val="348"/>
                <w:tblCellSpacing w:w="0" w:type="dxa"/>
              </w:trPr>
              <w:tc>
                <w:tcPr>
                  <w:tcW w:w="6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8B1FBB4" w14:textId="77777777" w:rsidR="00887EA5" w:rsidRDefault="00887EA5">
                  <w:pPr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pPr>
                </w:p>
              </w:tc>
            </w:tr>
          </w:tbl>
          <w:p w14:paraId="54701AA0" w14:textId="77777777" w:rsidR="00887EA5" w:rsidRDefault="00887EA5">
            <w:pPr>
              <w:rPr>
                <w:rFonts w:ascii="맑은 고딕" w:eastAsia="맑은 고딕" w:hAnsi="맑은 고딕" w:cs="굴림"/>
                <w:color w:val="000000"/>
                <w:sz w:val="22"/>
                <w:szCs w:val="22"/>
              </w:rPr>
            </w:pPr>
          </w:p>
        </w:tc>
        <w:tc>
          <w:tcPr>
            <w:tcW w:w="69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BA53F9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46E37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9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53071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9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00737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9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18A3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9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114E6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F8C19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9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28B73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9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08C91C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9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8301B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9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FA5C18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7D41D19A" w14:textId="77777777" w:rsidTr="00887EA5">
        <w:trPr>
          <w:gridAfter w:val="4"/>
          <w:wAfter w:w="1049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1EECC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6F8947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F25EF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1A1A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12D2B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2B8568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A9E470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AD679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CE47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4F7A1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1CABE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AF97B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41DC78A5" w14:textId="77777777" w:rsidTr="00887EA5">
        <w:trPr>
          <w:gridAfter w:val="4"/>
          <w:wAfter w:w="1049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2ECC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1203BB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5DF53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F52415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6048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99AE01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B51DD9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70499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88114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CF897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97A1D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BEB2C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7DBA58CD" w14:textId="77777777" w:rsidTr="00887EA5">
        <w:trPr>
          <w:gridAfter w:val="4"/>
          <w:wAfter w:w="1049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0D2650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392C6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A262E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877B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51B0C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B4925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1C33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9C0135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E7265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B7D55D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813C3B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F08F68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69751DBC" w14:textId="77777777" w:rsidTr="00887EA5">
        <w:trPr>
          <w:gridAfter w:val="4"/>
          <w:wAfter w:w="1049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EDB05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42F1C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E03616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87DFE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83B3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76CDA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7C6BB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FBE1D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D31A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A5D82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637618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B6234D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3BC8FEF5" w14:textId="77777777" w:rsidTr="00887EA5">
        <w:trPr>
          <w:gridAfter w:val="4"/>
          <w:wAfter w:w="1049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0295A7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34182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8EC2D8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D5A0ED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8B7061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62E94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BC01A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257C97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2969D9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CE7E20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978BA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294F03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5E6E2F55" w14:textId="77777777" w:rsidTr="00887EA5">
        <w:trPr>
          <w:gridAfter w:val="4"/>
          <w:wAfter w:w="1049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9C0D1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96D42A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56189C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B1235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646B6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036439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28A9B5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037E2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0AE871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842E30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ECB9F0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A5DF2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17794F30" w14:textId="77777777" w:rsidTr="00887EA5">
        <w:trPr>
          <w:gridAfter w:val="4"/>
          <w:wAfter w:w="1049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AC61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2F3880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76AE7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D090A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80BED8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2621C3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9FFA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013390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3CDE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9E6E9C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614C9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8531D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0B8A65A4" w14:textId="77777777" w:rsidTr="00887EA5">
        <w:trPr>
          <w:gridAfter w:val="4"/>
          <w:wAfter w:w="1049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DF9B23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F581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45EE7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E97BE3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42A79B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24C4B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A9CE7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824B9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9BD66C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DC7E7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AAB27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34E6E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2EC3D941" w14:textId="77777777" w:rsidTr="00887EA5">
        <w:trPr>
          <w:gridAfter w:val="4"/>
          <w:wAfter w:w="1049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69E98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05BDA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06713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BF3C89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823EB0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BEDE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3B75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2EB7A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7D96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D3C69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B34DC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AB52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27F8EC8C" w14:textId="77777777" w:rsidTr="00887EA5">
        <w:trPr>
          <w:gridAfter w:val="4"/>
          <w:wAfter w:w="1049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26EDA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36BA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69475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4A005B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C8836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261B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6AE0F3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4AAB6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5D930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79F4C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B17208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065AA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04B50876" w14:textId="77777777" w:rsidTr="00887EA5">
        <w:trPr>
          <w:gridAfter w:val="4"/>
          <w:wAfter w:w="1049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77CC5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A571A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0C497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C9129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09ADD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5E9959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DC493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DAFBB1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6894C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DF3D7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8040AA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DB77D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0DF1540C" w14:textId="77777777" w:rsidTr="00887EA5">
        <w:trPr>
          <w:gridAfter w:val="4"/>
          <w:wAfter w:w="1049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2465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28A7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27F7C3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58D49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FD210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A6E4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B66C8B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6EF1E8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4309DB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DDCF5A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8A3C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F3140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410B3" w14:paraId="517374C5" w14:textId="77777777" w:rsidTr="00887EA5">
        <w:trPr>
          <w:gridAfter w:val="1"/>
          <w:wAfter w:w="22" w:type="dxa"/>
          <w:trHeight w:val="348"/>
        </w:trPr>
        <w:tc>
          <w:tcPr>
            <w:tcW w:w="10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008C2" w14:textId="2E56A1A0" w:rsidR="001410B3" w:rsidRDefault="001410B3">
            <w:pPr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bookmarkStart w:id="6" w:name="Temp_Humidity"/>
            <w:bookmarkEnd w:id="6"/>
          </w:p>
          <w:p w14:paraId="7DA69A60" w14:textId="77777777" w:rsidR="001410B3" w:rsidRDefault="001410B3">
            <w:pPr>
              <w:rPr>
                <w:rFonts w:ascii="맑은 고딕" w:eastAsia="맑은 고딕" w:hAnsi="맑은 고딕" w:cs="굴림"/>
                <w:color w:val="000000"/>
                <w:sz w:val="22"/>
                <w:szCs w:val="22"/>
              </w:rPr>
            </w:pPr>
            <w:bookmarkStart w:id="7" w:name="Temp_Chart"/>
            <w:bookmarkEnd w:id="7"/>
          </w:p>
        </w:tc>
        <w:tc>
          <w:tcPr>
            <w:tcW w:w="7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7D4231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61529B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AC114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BDDBA7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A08922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B9B3AB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2E8A8D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61E7C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4C5E07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00A5B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FE7D65" w14:textId="77777777" w:rsidR="00D90D23" w:rsidRDefault="00D90D2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05A40C3" w14:textId="77777777" w:rsidR="00D90D23" w:rsidRPr="00D90D23" w:rsidRDefault="00D90D2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B2982D5" w14:textId="3605F405" w:rsidR="00A766D6" w:rsidRPr="007A636D" w:rsidRDefault="006A179D" w:rsidP="002B55A9">
      <w:pPr>
        <w:pStyle w:val="1"/>
      </w:pPr>
      <w:bookmarkStart w:id="8" w:name="_Toc137656974"/>
      <w:r>
        <w:t>IncidentReportSummary</w:t>
      </w:r>
      <w:bookmarkEnd w:id="8"/>
    </w:p>
    <w:p w14:paraId="3426E49E" w14:textId="6273EF45" w:rsidR="006A179D" w:rsidRPr="00F61B54" w:rsidRDefault="006A179D" w:rsidP="002B55A9">
      <w:pPr>
        <w:pStyle w:val="a2"/>
        <w:rPr>
          <w:szCs w:val="18"/>
        </w:rPr>
      </w:pPr>
      <w:r w:rsidRPr="00F61B54">
        <w:rPr>
          <w:szCs w:val="18"/>
        </w:rPr>
        <w:t>TheIncidentReportsummarywillcomprisedetailsofincidentsoccurredwithinthereportingmonththataffectstheperformanceofthePower,Temperature,RelativeHumidityandSecurityAccesstothecustomerleasedarea.</w:t>
      </w:r>
    </w:p>
    <w:p w14:paraId="6C49C1CD" w14:textId="7B3A6AE3" w:rsidR="004A51CB" w:rsidRPr="00084116" w:rsidRDefault="006A179D" w:rsidP="00084116">
      <w:pPr>
        <w:pStyle w:val="a3"/>
        <w:ind w:left="0"/>
        <w:jc w:val="both"/>
        <w:rPr>
          <w:rFonts w:cs="Arial"/>
        </w:rPr>
      </w:pPr>
      <w:r w:rsidRPr="00F61B54">
        <w:rPr>
          <w:rFonts w:cs="Arial"/>
        </w:rPr>
        <w:t>Belowisasummaryoftheincidentreportforthemonth.</w:t>
      </w:r>
    </w:p>
    <w:p w14:paraId="1FFFF372" w14:textId="0EB29FDD" w:rsidR="002E2CBB" w:rsidRDefault="002E2CBB" w:rsidP="002E2CBB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3</w:t>
        </w:r>
      </w:fldSimple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p w14:paraId="546906BA" w14:textId="77777777" w:rsidR="00A77927" w:rsidRPr="00A77927" w:rsidRDefault="00A77927" w:rsidP="00A77927">
      <w:pPr>
        <w:rPr>
          <w:lang w:val="en-SG"/>
        </w:rPr>
      </w:pPr>
    </w:p>
    <w:tbl>
      <w:tblPr>
        <w:tblW w:w="85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9"/>
        <w:gridCol w:w="1158"/>
        <w:gridCol w:w="3070"/>
        <w:gridCol w:w="1399"/>
        <w:gridCol w:w="1398"/>
        <w:gridCol w:w="960"/>
        <w:gridCol w:w="16"/>
      </w:tblGrid>
      <w:tr w:rsidR="00B1164F" w14:paraId="55575B8C" w14:textId="77777777" w:rsidTr="00B1164F">
        <w:trPr>
          <w:gridAfter w:val="1"/>
          <w:trHeight w:val="720"/>
        </w:trPr>
        <w:tc>
          <w:tcPr>
            <w:tcW w:w="560" w:type="dxa"/>
            <w:tcBorders>
              <w:top w:val="single" w:sz="8" w:space="0" w:color="042AA6"/>
              <w:left w:val="single" w:sz="8" w:space="0" w:color="042AA6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FB4E7BA" w14:textId="77777777" w:rsidR="00B1164F" w:rsidRDefault="00B1164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9" w:name="Incident"/>
            <w:bookmarkStart w:id="10" w:name="_Toc133154360"/>
            <w:bookmarkEnd w:id="9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11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A2A88EA" w14:textId="15856672" w:rsidR="00B1164F" w:rsidRDefault="00B1164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Incident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TicketNo.</w:t>
            </w:r>
          </w:p>
        </w:tc>
        <w:tc>
          <w:tcPr>
            <w:tcW w:w="30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CD33148" w14:textId="77777777" w:rsidR="00B1164F" w:rsidRDefault="00B1164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Descriptions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D165A72" w14:textId="5E65275C" w:rsidR="00B1164F" w:rsidRDefault="00B1164F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StartDateTime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D987F3D" w14:textId="4CB0EC10" w:rsidR="00B1164F" w:rsidRDefault="00B1164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EndDateTime</w:t>
            </w:r>
          </w:p>
        </w:tc>
        <w:tc>
          <w:tcPr>
            <w:tcW w:w="9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E560700" w14:textId="3A5CFD73" w:rsidR="00B1164F" w:rsidRDefault="00B1164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Comments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AttachedIR</w:t>
            </w:r>
          </w:p>
        </w:tc>
      </w:tr>
      <w:tr w:rsidR="00B1164F" w14:paraId="5127C952" w14:textId="77777777" w:rsidTr="00B1164F">
        <w:trPr>
          <w:gridAfter w:val="1"/>
          <w:trHeight w:val="501"/>
        </w:trPr>
        <w:tc>
          <w:tcPr>
            <w:tcW w:w="5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35FEDD1" w14:textId="77777777" w:rsidR="00B1164F" w:rsidRDefault="00B1164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332A3D" w14:textId="1C74043D" w:rsidR="00B1164F" w:rsidRDefault="00B1164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E852A8" w14:textId="29D35B5F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EB7D178" w14:textId="2C6522BB" w:rsidR="00B1164F" w:rsidRDefault="00B1164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EBCBA7" w14:textId="3EF223E5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F07E3E" w14:textId="6A57D85D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1164F" w14:paraId="75950AE0" w14:textId="77777777" w:rsidTr="00B1164F">
        <w:trPr>
          <w:gridAfter w:val="1"/>
          <w:trHeight w:val="501"/>
        </w:trPr>
        <w:tc>
          <w:tcPr>
            <w:tcW w:w="5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631C7C" w14:textId="77777777" w:rsidR="00B1164F" w:rsidRDefault="00B1164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B48CF1D" w14:textId="47144F43" w:rsidR="00B1164F" w:rsidRDefault="00B1164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3E4DFE" w14:textId="71319142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430DE6" w14:textId="159E7B9A" w:rsidR="00B1164F" w:rsidRDefault="00B1164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78F782" w14:textId="7BF888B3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EBC36F4" w14:textId="08A13F5B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1164F" w14:paraId="66AACF37" w14:textId="77777777" w:rsidTr="00B1164F">
        <w:trPr>
          <w:gridAfter w:val="1"/>
          <w:trHeight w:val="501"/>
        </w:trPr>
        <w:tc>
          <w:tcPr>
            <w:tcW w:w="5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1CF2437" w14:textId="77777777" w:rsidR="00B1164F" w:rsidRDefault="00B1164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AD411A" w14:textId="2D083125" w:rsidR="00B1164F" w:rsidRDefault="00B1164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BA7444F" w14:textId="2E521CED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F45794" w14:textId="1F2C8AB0" w:rsidR="00B1164F" w:rsidRDefault="00B1164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D08A2E" w14:textId="0AD14C92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D51D025" w14:textId="1A732D38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1164F" w14:paraId="408C5F60" w14:textId="77777777" w:rsidTr="00B1164F">
        <w:trPr>
          <w:gridAfter w:val="1"/>
          <w:trHeight w:val="501"/>
        </w:trPr>
        <w:tc>
          <w:tcPr>
            <w:tcW w:w="5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DC5E87" w14:textId="77777777" w:rsidR="00B1164F" w:rsidRDefault="00B1164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4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2329F3" w14:textId="4F9A8F51" w:rsidR="00B1164F" w:rsidRDefault="00B1164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0D1F00" w14:textId="7778E552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06B2708" w14:textId="74028541" w:rsidR="00B1164F" w:rsidRDefault="00B1164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C52430" w14:textId="1FBF023B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0A2DD0" w14:textId="7DC54F65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1164F" w14:paraId="78E17CDA" w14:textId="77777777" w:rsidTr="00B1164F">
        <w:trPr>
          <w:gridAfter w:val="1"/>
          <w:trHeight w:val="501"/>
        </w:trPr>
        <w:tc>
          <w:tcPr>
            <w:tcW w:w="5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433C568" w14:textId="77777777" w:rsidR="00B1164F" w:rsidRDefault="00B1164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1291753" w14:textId="1583DE37" w:rsidR="00B1164F" w:rsidRDefault="00B1164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709E40" w14:textId="7EF095A8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73C196" w14:textId="6EAA3847" w:rsidR="00B1164F" w:rsidRDefault="00B1164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D66425" w14:textId="133DEB84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CCB24F" w14:textId="4980D3D6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1164F" w14:paraId="278BF727" w14:textId="77777777" w:rsidTr="00B1164F">
        <w:trPr>
          <w:gridAfter w:val="1"/>
          <w:trHeight w:val="265"/>
        </w:trPr>
        <w:tc>
          <w:tcPr>
            <w:tcW w:w="856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7FB692" w14:textId="6E4B8B03" w:rsidR="00B1164F" w:rsidRDefault="00B1164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Attachments:IncidentReport</w:t>
            </w:r>
          </w:p>
        </w:tc>
      </w:tr>
      <w:tr w:rsidR="00B1164F" w14:paraId="4D803BCD" w14:textId="77777777" w:rsidTr="00B1164F">
        <w:trPr>
          <w:trHeight w:val="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3F954D3D" w14:textId="77777777" w:rsidR="00B1164F" w:rsidRDefault="00B1164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0EE3B" w14:textId="77777777" w:rsidR="00B1164F" w:rsidRDefault="00B1164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3B0FDCAF" w14:textId="77777777" w:rsidR="008E498E" w:rsidRDefault="008E498E" w:rsidP="002C41C1">
      <w:pPr>
        <w:tabs>
          <w:tab w:val="left" w:pos="6804"/>
        </w:tabs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31DA5D9C" w14:textId="20382A96" w:rsidR="00693F52" w:rsidRPr="007A636D" w:rsidRDefault="00AF1866" w:rsidP="0082385E">
      <w:pPr>
        <w:pStyle w:val="1"/>
      </w:pPr>
      <w:bookmarkStart w:id="11" w:name="_Toc137656975"/>
      <w:r>
        <w:t>SiteAccessReport</w:t>
      </w:r>
      <w:bookmarkEnd w:id="10"/>
      <w:bookmarkEnd w:id="11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4</w:t>
        </w:r>
      </w:fldSimple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p w14:paraId="3262EFCF" w14:textId="77777777" w:rsidR="00A77927" w:rsidRDefault="00A77927" w:rsidP="00A77927">
      <w:pPr>
        <w:rPr>
          <w:lang w:val="en-SG"/>
        </w:rPr>
      </w:pPr>
    </w:p>
    <w:tbl>
      <w:tblPr>
        <w:tblW w:w="84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8"/>
        <w:gridCol w:w="1635"/>
        <w:gridCol w:w="1636"/>
        <w:gridCol w:w="1758"/>
        <w:gridCol w:w="1637"/>
        <w:gridCol w:w="16"/>
      </w:tblGrid>
      <w:tr w:rsidR="00F32AE5" w14:paraId="05DDD003" w14:textId="77777777" w:rsidTr="00F32AE5">
        <w:trPr>
          <w:gridAfter w:val="1"/>
          <w:trHeight w:val="459"/>
        </w:trPr>
        <w:tc>
          <w:tcPr>
            <w:tcW w:w="176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1D2611D" w14:textId="30711E5D" w:rsidR="00F32AE5" w:rsidRDefault="00F32AE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2" w:name="SiteAccess"/>
            <w:bookmarkEnd w:id="12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6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EE46EEC" w14:textId="7EA69D0A" w:rsidR="00F32AE5" w:rsidRDefault="00F32AE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6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C804853" w14:textId="58E37EDE" w:rsidR="00F32AE5" w:rsidRDefault="00F32AE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7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06363E7" w14:textId="4BCF4098" w:rsidR="00F32AE5" w:rsidRDefault="00F32AE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SiteVisitDateTime</w:t>
            </w:r>
          </w:p>
        </w:tc>
        <w:tc>
          <w:tcPr>
            <w:tcW w:w="16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FFC8743" w14:textId="68EDDBBC" w:rsidR="00F32AE5" w:rsidRDefault="00F32AE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VisitorNames</w:t>
            </w:r>
          </w:p>
        </w:tc>
      </w:tr>
      <w:tr w:rsidR="00F32AE5" w14:paraId="7A02837B" w14:textId="77777777" w:rsidTr="00F32AE5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81BF2F" w14:textId="0813B74F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2024-02-0714:26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1903B79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16163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468326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S-4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221BC0" w14:textId="776BF669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2024-02-0714:23:00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8F7182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지영돌</w:t>
            </w:r>
          </w:p>
        </w:tc>
      </w:tr>
      <w:tr w:rsidR="00F32AE5" w14:paraId="762AA916" w14:textId="77777777" w:rsidTr="00F32AE5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7AFE2B" w14:textId="03D91A80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2024-02-0713:46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759476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16156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CD285D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S-4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0926C27" w14:textId="3ADA59D2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2024-02-0723:30:00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C4BE205" w14:textId="65B4A56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최희철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방창욱</w:t>
            </w:r>
          </w:p>
        </w:tc>
      </w:tr>
      <w:tr w:rsidR="00F32AE5" w14:paraId="5A72153E" w14:textId="77777777" w:rsidTr="00F32AE5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A5B7F0" w14:textId="5E3A51A2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2024-02-0711:31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8E5146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16143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3D0B12A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S-4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295DB8" w14:textId="7E5A9F4C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2024-02-0711:29:00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5FD1DEF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이규천</w:t>
            </w:r>
          </w:p>
        </w:tc>
      </w:tr>
      <w:tr w:rsidR="00F32AE5" w14:paraId="675D7523" w14:textId="77777777" w:rsidTr="00F32AE5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A5C6EF" w14:textId="759E1294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2024-02-0711:24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3CDAFBE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16140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DBDB99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S-4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8452AD" w14:textId="4C3BAE3A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2024-02-0814:00:00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C64855F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정현용</w:t>
            </w:r>
          </w:p>
        </w:tc>
      </w:tr>
      <w:tr w:rsidR="00F32AE5" w14:paraId="50FD9F5C" w14:textId="77777777" w:rsidTr="00F32AE5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763A1A6" w14:textId="2897C7A8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2024-02-0710:18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3D204B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16119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80C9F90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S-4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520145" w14:textId="61D330AD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2024-02-0710:17:00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07A97A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박순환</w:t>
            </w:r>
          </w:p>
        </w:tc>
      </w:tr>
      <w:tr w:rsidR="00F32AE5" w14:paraId="611B8BBF" w14:textId="77777777" w:rsidTr="00F32AE5">
        <w:trPr>
          <w:gridAfter w:val="1"/>
          <w:trHeight w:val="265"/>
        </w:trPr>
        <w:tc>
          <w:tcPr>
            <w:tcW w:w="844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CD777CC" w14:textId="44B93A66" w:rsidR="00F32AE5" w:rsidRDefault="00F32AE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Attachments:SiteAccessVisitReport</w:t>
            </w:r>
          </w:p>
        </w:tc>
      </w:tr>
      <w:tr w:rsidR="00F32AE5" w14:paraId="27389CE5" w14:textId="77777777" w:rsidTr="00F32AE5">
        <w:trPr>
          <w:trHeight w:val="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78CD18E4" w14:textId="77777777" w:rsidR="00F32AE5" w:rsidRDefault="00F32AE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40E25B" w14:textId="77777777" w:rsidR="00F32AE5" w:rsidRDefault="00F32AE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B71C445" w14:textId="77777777" w:rsidR="004031F0" w:rsidRPr="001228F5" w:rsidRDefault="004031F0" w:rsidP="001228F5">
      <w:pPr>
        <w:rPr>
          <w:lang w:val="en-SG"/>
        </w:rPr>
      </w:pPr>
    </w:p>
    <w:p w14:paraId="74437F39" w14:textId="4D3AC3C6" w:rsidR="00244E40" w:rsidRPr="007A636D" w:rsidRDefault="00151A9E" w:rsidP="0082385E">
      <w:pPr>
        <w:pStyle w:val="1"/>
      </w:pPr>
      <w:bookmarkStart w:id="13" w:name="_Toc137656976"/>
      <w:r w:rsidRPr="007A636D">
        <w:t>S</w:t>
      </w:r>
      <w:r w:rsidR="00BD232D">
        <w:t>hipmentReport</w:t>
      </w:r>
      <w:bookmarkEnd w:id="13"/>
    </w:p>
    <w:p w14:paraId="7DAD9420" w14:textId="7F637F05" w:rsidR="00877516" w:rsidRDefault="00877516" w:rsidP="00877516">
      <w:pPr>
        <w:pStyle w:val="a2"/>
      </w:pPr>
      <w:bookmarkStart w:id="14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4"/>
      <w:r>
        <w:t>.</w:t>
      </w:r>
    </w:p>
    <w:p w14:paraId="666D1139" w14:textId="5E830669" w:rsidR="00F26FC1" w:rsidRDefault="005061F6" w:rsidP="00F26FC1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5</w:t>
        </w:r>
      </w:fldSimple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p w14:paraId="63744E54" w14:textId="77777777" w:rsidR="00A250BB" w:rsidRDefault="00A250BB" w:rsidP="00A250BB">
      <w:pPr>
        <w:rPr>
          <w:lang w:val="en-SG"/>
        </w:rPr>
      </w:pPr>
    </w:p>
    <w:tbl>
      <w:tblPr>
        <w:tblW w:w="84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0"/>
        <w:gridCol w:w="1473"/>
        <w:gridCol w:w="2024"/>
        <w:gridCol w:w="1708"/>
        <w:gridCol w:w="1479"/>
        <w:gridCol w:w="16"/>
      </w:tblGrid>
      <w:tr w:rsidR="00273A14" w14:paraId="4AC8314B" w14:textId="77777777" w:rsidTr="00273A14">
        <w:trPr>
          <w:gridAfter w:val="1"/>
          <w:trHeight w:val="459"/>
        </w:trPr>
        <w:tc>
          <w:tcPr>
            <w:tcW w:w="176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2DBA02B" w14:textId="0FFAAFCB" w:rsidR="00273A14" w:rsidRDefault="00273A1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5" w:name="Shipment"/>
            <w:bookmarkEnd w:id="15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E9C4F49" w14:textId="1F36AFAD" w:rsidR="00273A14" w:rsidRDefault="00273A1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88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D9A902B" w14:textId="77777777" w:rsidR="00273A14" w:rsidRDefault="00273A1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7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D9983A3" w14:textId="0FFE4AC7" w:rsidR="00273A14" w:rsidRDefault="00273A1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55BB8AB" w14:textId="77777777" w:rsidR="00273A14" w:rsidRDefault="00273A1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Status</w:t>
            </w:r>
          </w:p>
        </w:tc>
      </w:tr>
      <w:tr w:rsidR="00273A14" w14:paraId="3CBDF621" w14:textId="77777777" w:rsidTr="00273A14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17D46C" w14:textId="29878059" w:rsidR="00273A14" w:rsidRDefault="00273A1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2024-02-0210:05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63D2CB2" w14:textId="77777777" w:rsidR="00273A14" w:rsidRDefault="00273A1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15755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E86D13" w14:textId="77F423AF" w:rsidR="00273A14" w:rsidRDefault="00273A1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LumenTechnologiesKorea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AD4586" w14:textId="77777777" w:rsidR="00273A14" w:rsidRDefault="00273A1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S-4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50F46F" w14:textId="77777777" w:rsidR="00273A14" w:rsidRDefault="00273A1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Completed</w:t>
            </w:r>
          </w:p>
        </w:tc>
      </w:tr>
      <w:tr w:rsidR="00273A14" w14:paraId="0280BC9F" w14:textId="77777777" w:rsidTr="00273A14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E98257B" w14:textId="6C09ECF4" w:rsidR="00273A14" w:rsidRDefault="00273A1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E2D194" w14:textId="53D43A8F" w:rsidR="00273A14" w:rsidRDefault="00273A1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8ED1D6" w14:textId="0FD76BC6" w:rsidR="00273A14" w:rsidRDefault="00273A1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F14EBFC" w14:textId="564E4D04" w:rsidR="00273A14" w:rsidRDefault="00273A1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AE1C4F" w14:textId="14ED743D" w:rsidR="00273A14" w:rsidRDefault="00273A1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273A14" w14:paraId="4D471E2C" w14:textId="77777777" w:rsidTr="00273A14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D0E2E6" w14:textId="7490FD35" w:rsidR="00273A14" w:rsidRDefault="00273A1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9D61CF" w14:textId="794ECB2B" w:rsidR="00273A14" w:rsidRDefault="00273A1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BDFAEB" w14:textId="5ED526A2" w:rsidR="00273A14" w:rsidRDefault="00273A1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4FF677" w14:textId="3237F1FD" w:rsidR="00273A14" w:rsidRDefault="00273A1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4AF1F0E" w14:textId="274B4849" w:rsidR="00273A14" w:rsidRDefault="00273A1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273A14" w14:paraId="0B0CAB2C" w14:textId="77777777" w:rsidTr="00273A14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5D5FC4" w14:textId="0E20D60A" w:rsidR="00273A14" w:rsidRDefault="00273A1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2FBD9D" w14:textId="1CBFF5FB" w:rsidR="00273A14" w:rsidRDefault="00273A1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8A20F3" w14:textId="0B4C6871" w:rsidR="00273A14" w:rsidRDefault="00273A1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1F0038" w14:textId="0D4F6AC1" w:rsidR="00273A14" w:rsidRDefault="00273A1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581439" w14:textId="3ABF2E54" w:rsidR="00273A14" w:rsidRDefault="00273A1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273A14" w14:paraId="51E93550" w14:textId="77777777" w:rsidTr="00273A14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0F7002" w14:textId="5361198B" w:rsidR="00273A14" w:rsidRDefault="00273A1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B48B8F7" w14:textId="4F1DB8D8" w:rsidR="00273A14" w:rsidRDefault="00273A1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ECDD6E" w14:textId="42491E05" w:rsidR="00273A14" w:rsidRDefault="00273A1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F7BCA0" w14:textId="0A1180B5" w:rsidR="00273A14" w:rsidRDefault="00273A1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0BFCAC" w14:textId="5C835FE4" w:rsidR="00273A14" w:rsidRDefault="00273A1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273A14" w14:paraId="2D9043EC" w14:textId="77777777" w:rsidTr="00273A14">
        <w:trPr>
          <w:gridAfter w:val="1"/>
          <w:trHeight w:val="265"/>
        </w:trPr>
        <w:tc>
          <w:tcPr>
            <w:tcW w:w="844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AAF2E4D" w14:textId="37029A40" w:rsidR="00273A14" w:rsidRDefault="00273A1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Attachments:ShipmentReport</w:t>
            </w:r>
          </w:p>
        </w:tc>
      </w:tr>
      <w:tr w:rsidR="00273A14" w14:paraId="0066B883" w14:textId="77777777" w:rsidTr="00273A14">
        <w:trPr>
          <w:trHeight w:val="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128A89A2" w14:textId="77777777" w:rsidR="00273A14" w:rsidRDefault="00273A1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CEB79C" w14:textId="77777777" w:rsidR="00273A14" w:rsidRDefault="00273A1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729D698D" w14:textId="77777777" w:rsidR="00A77927" w:rsidRPr="00A250BB" w:rsidRDefault="00A77927" w:rsidP="00A250BB">
      <w:pPr>
        <w:rPr>
          <w:lang w:val="en-SG"/>
        </w:rPr>
      </w:pPr>
    </w:p>
    <w:p w14:paraId="0BC67C65" w14:textId="5C79A135" w:rsidR="00375C20" w:rsidRPr="007A636D" w:rsidRDefault="00375C20" w:rsidP="0082385E">
      <w:pPr>
        <w:pStyle w:val="1"/>
      </w:pPr>
      <w:bookmarkStart w:id="16" w:name="_Toc137656977"/>
      <w:r>
        <w:t>RemoteHandsReport</w:t>
      </w:r>
      <w:bookmarkEnd w:id="16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6</w:t>
        </w:r>
      </w:fldSimple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7" w:name="_Toc133154364"/>
    </w:p>
    <w:p w14:paraId="1339DF19" w14:textId="77777777" w:rsidR="004031F0" w:rsidRDefault="004031F0" w:rsidP="001228F5">
      <w:pPr>
        <w:rPr>
          <w:lang w:val="en-SG"/>
        </w:rPr>
      </w:pPr>
    </w:p>
    <w:tbl>
      <w:tblPr>
        <w:tblW w:w="85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5"/>
        <w:gridCol w:w="2526"/>
        <w:gridCol w:w="1077"/>
        <w:gridCol w:w="1196"/>
        <w:gridCol w:w="1166"/>
        <w:gridCol w:w="1064"/>
        <w:gridCol w:w="16"/>
      </w:tblGrid>
      <w:tr w:rsidR="00B756BF" w14:paraId="164531E4" w14:textId="77777777" w:rsidTr="00B756BF">
        <w:trPr>
          <w:gridAfter w:val="1"/>
          <w:trHeight w:val="459"/>
        </w:trPr>
        <w:tc>
          <w:tcPr>
            <w:tcW w:w="15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41B7A31" w14:textId="77777777" w:rsidR="00B756BF" w:rsidRDefault="00B756B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8" w:name="RHS"/>
            <w:bookmarkEnd w:id="18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D2B93AD" w14:textId="77777777" w:rsidR="00B756BF" w:rsidRDefault="00B756B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Subject</w:t>
            </w:r>
          </w:p>
        </w:tc>
        <w:tc>
          <w:tcPr>
            <w:tcW w:w="128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BCD2093" w14:textId="77777777" w:rsidR="00B756BF" w:rsidRDefault="00B756B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TicketSub-Type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767813F" w14:textId="77777777" w:rsidR="00B756BF" w:rsidRDefault="00B756B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8D5F931" w14:textId="77777777" w:rsidR="00B756BF" w:rsidRDefault="00B756B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ServiceID</w:t>
            </w:r>
          </w:p>
        </w:tc>
        <w:tc>
          <w:tcPr>
            <w:tcW w:w="11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3C5CC8E" w14:textId="77777777" w:rsidR="00B756BF" w:rsidRDefault="00B756B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Total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HoursSpent</w:t>
            </w:r>
          </w:p>
        </w:tc>
      </w:tr>
      <w:tr w:rsidR="00B756BF" w14:paraId="1645AB90" w14:textId="77777777" w:rsidTr="00B756BF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97A42F" w14:textId="373FEE26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2024-01-0323:26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F828D4C" w14:textId="393B3BF8" w:rsidR="00B756BF" w:rsidRDefault="00B756B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[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시스원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]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유앤아이티서버재부팅요청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735795" w14:textId="77777777" w:rsidR="00B756BF" w:rsidRDefault="00B756BF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S-4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F3A0BB" w14:textId="77777777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이찬주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6A0937" w14:textId="77777777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13968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F0504E" w14:textId="30787E53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756BF" w14:paraId="79EE6C54" w14:textId="77777777" w:rsidTr="00B756BF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D36405" w14:textId="1992F8D7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B0C9D8" w14:textId="36611CE8" w:rsidR="00B756BF" w:rsidRDefault="00B756B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23C1585" w14:textId="469ED117" w:rsidR="00B756BF" w:rsidRDefault="00B756BF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12760B" w14:textId="55C82CE8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475EF5" w14:textId="7B6F9A0B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12CA79" w14:textId="03758911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756BF" w14:paraId="5D50DE39" w14:textId="77777777" w:rsidTr="00B756BF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BED3B1" w14:textId="4F180866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CC0CD6" w14:textId="680705DF" w:rsidR="00B756BF" w:rsidRDefault="00B756B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1537EC" w14:textId="70792D87" w:rsidR="00B756BF" w:rsidRDefault="00B756BF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0F2BD4" w14:textId="73D474FF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6114EB7" w14:textId="38995CA3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058F22" w14:textId="6E83B8BF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756BF" w14:paraId="199F75D4" w14:textId="77777777" w:rsidTr="00B756BF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6A0681" w14:textId="4E5367EE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883584" w14:textId="70C6E8B4" w:rsidR="00B756BF" w:rsidRDefault="00B756B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C79DAB3" w14:textId="19DA3A07" w:rsidR="00B756BF" w:rsidRDefault="00B756BF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C7FC63" w14:textId="63F0E31A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2A495E" w14:textId="2B453E01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4D681A" w14:textId="1A6872E0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756BF" w14:paraId="33016A50" w14:textId="77777777" w:rsidTr="00B756BF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780B54" w14:textId="340BABEE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5749AB" w14:textId="3ECF97E9" w:rsidR="00B756BF" w:rsidRDefault="00B756B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4B1E8C8" w14:textId="3D03A64D" w:rsidR="00B756BF" w:rsidRDefault="00B756BF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3C1B52" w14:textId="500FBDF3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F0EA63" w14:textId="06F6F54A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5CAA63" w14:textId="4B2CBB79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756BF" w14:paraId="4E2CA08D" w14:textId="77777777" w:rsidTr="00B756BF">
        <w:trPr>
          <w:gridAfter w:val="1"/>
          <w:trHeight w:val="265"/>
        </w:trPr>
        <w:tc>
          <w:tcPr>
            <w:tcW w:w="852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584A70" w14:textId="0E20F584" w:rsidR="00B756BF" w:rsidRDefault="00B756B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Attachments:RemoteHandsReport</w:t>
            </w:r>
          </w:p>
        </w:tc>
      </w:tr>
      <w:tr w:rsidR="00B756BF" w14:paraId="05577613" w14:textId="77777777" w:rsidTr="00B756BF">
        <w:trPr>
          <w:trHeight w:val="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21181059" w14:textId="77777777" w:rsidR="00B756BF" w:rsidRDefault="00B756B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7F8FB" w14:textId="77777777" w:rsidR="00B756BF" w:rsidRDefault="00B756B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30DAAC9D" w14:textId="77777777" w:rsidR="004021BA" w:rsidRPr="001228F5" w:rsidRDefault="004021BA" w:rsidP="001228F5">
      <w:pPr>
        <w:rPr>
          <w:lang w:val="en-SG"/>
        </w:rPr>
      </w:pPr>
    </w:p>
    <w:p w14:paraId="78034E27" w14:textId="5B9F80BD" w:rsidR="009367E6" w:rsidRPr="00784134" w:rsidRDefault="00847ED8" w:rsidP="00AB41C4">
      <w:pPr>
        <w:pStyle w:val="1"/>
      </w:pPr>
      <w:bookmarkStart w:id="19" w:name="_Toc137656978"/>
      <w:bookmarkStart w:id="20" w:name="_Hlk136447836"/>
      <w:bookmarkEnd w:id="17"/>
      <w:r>
        <w:t>MaintenanceSchedule</w:t>
      </w:r>
      <w:bookmarkEnd w:id="19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20"/>
      <w:r w:rsidR="00C47586">
        <w:t>.</w:t>
      </w:r>
    </w:p>
    <w:p w14:paraId="745C40F1" w14:textId="4BF73DA0" w:rsidR="00DE541F" w:rsidRDefault="00DE541F" w:rsidP="00DE541F">
      <w:pPr>
        <w:pStyle w:val="af3"/>
      </w:pPr>
      <w:r>
        <w:t>Table</w:t>
      </w:r>
      <w:fldSimple w:instr=" SEQ Table \* ARABIC ">
        <w:r w:rsidR="00D00E55">
          <w:rPr>
            <w:noProof/>
          </w:rPr>
          <w:t>7</w:t>
        </w:r>
      </w:fldSimple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tbl>
      <w:tblPr>
        <w:tblW w:w="78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1"/>
        <w:gridCol w:w="3125"/>
        <w:gridCol w:w="1371"/>
        <w:gridCol w:w="453"/>
        <w:gridCol w:w="496"/>
        <w:gridCol w:w="453"/>
        <w:gridCol w:w="496"/>
        <w:gridCol w:w="453"/>
        <w:gridCol w:w="496"/>
        <w:gridCol w:w="16"/>
      </w:tblGrid>
      <w:tr w:rsidR="00186B67" w14:paraId="6D9E7CE6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21CA4C8" w14:textId="5A7B80E9" w:rsidR="00186B67" w:rsidRDefault="00186B67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21" w:name="Maintenance"/>
            <w:bookmarkStart w:id="22" w:name="_Toc133154369"/>
            <w:bookmarkEnd w:id="21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3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FEA5D6F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Systems</w:t>
            </w:r>
          </w:p>
        </w:tc>
        <w:tc>
          <w:tcPr>
            <w:tcW w:w="900" w:type="dxa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D0F1775" w14:textId="4F0D46E1" w:rsidR="00186B67" w:rsidRDefault="00186B67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Maint.Frequency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703BCD2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Oct-23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56F8B8C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Nov-23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34949BC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Dec-23</w:t>
            </w:r>
          </w:p>
        </w:tc>
      </w:tr>
      <w:tr w:rsidR="00186B67" w14:paraId="25783306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42A67F5" w14:textId="4B651694" w:rsidR="00186B67" w:rsidRDefault="00186B67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9E30B22" w14:textId="00201ABD" w:rsidR="00186B67" w:rsidRDefault="00186B67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362EC4D5" w14:textId="77777777" w:rsidR="00186B67" w:rsidRDefault="00186B67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B420309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E7B3A12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86FC186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25FE442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3C482C1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4D90A97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</w:tr>
      <w:tr w:rsidR="00186B67" w14:paraId="04267576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F4A43CD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17C20D" w14:textId="425207BE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WaterLeakDetection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7C3780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6A0DFA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A71FEA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28023A7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E4C118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D08046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BD5CD00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186B67" w14:paraId="22723160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274D81A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934C0A" w14:textId="77777777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BMS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D8F95F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E36DE7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FC2031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6BD981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8424AC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7FA93B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8C38F7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186B67" w14:paraId="794C7F06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DCFAF5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943CA1" w14:textId="5FFFD731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CoolingTowers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E6CC1A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B30AC3A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4C2269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D0F1EF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DE24DC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B38C6E5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C32F0CB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186B67" w14:paraId="122A4BB9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B1FCF3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419BD0" w14:textId="1EEE1820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CHWP&amp;CWP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1037AD6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8C62BF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B50EBA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602F181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F7A61F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ACDF50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EFFB0B0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186B67" w14:paraId="53CEF9E0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BA7AE60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5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AD9A597" w14:textId="2F2056DF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CRACUnits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B2707E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A925522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D8DE82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DCDCF2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1500D7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0CDF22D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D0796C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186B67" w14:paraId="2203C007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54F7D1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B3E6EA" w14:textId="61D363ED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ThermalGraphicScanning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AE7E9E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3C448B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1E7DD6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0CE3F9A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6ACE03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6E2579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A091BC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186B67" w14:paraId="0B79CA40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4EA8126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692F8D" w14:textId="1DB0E069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ShutdownMaintenanceforDRUPS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51F628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5D56BE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BD57450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6DC113B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8DDB0D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195AA9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BB7F689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186B67" w14:paraId="4D6B212B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A50C30E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57C6B3" w14:textId="7FA2FD1A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Fan&amp;CapReplacementforDRUPS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6EC055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D547A9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2ADC82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05A5752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D4B470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1B09C0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B51D528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186B67" w14:paraId="68B1B2D1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E44CF5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E6920C7" w14:textId="29BBC9BE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FireDrills(Building/DCevacuation)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1B60F7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63A212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4D6B2D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1560A3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290508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CB31079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8BC282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186B67" w14:paraId="73984891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425E19C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4CBD71" w14:textId="498034BB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FireProtection(pre-action&amp;buildingsystem)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0C727D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910877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FE9C04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BB416AD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D6C0CB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AEEC55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AD68C0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186B67" w14:paraId="016A3C2D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24D312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C21EB4" w14:textId="5673D528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20859B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B25735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C88C87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C4160B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48E9FB3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9191F6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994EA0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186B67" w14:paraId="1B265EE8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933AF9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4A5E3E" w14:textId="18BD6D83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FireExtinguisherIn-houseInspection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0E322A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A72D3B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7EFE37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EB25EB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B1AB370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62B9DC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8811599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186B67" w14:paraId="36297B5B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13B955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B9BD8E" w14:textId="180E350C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GeneratorRun-Test(in-housenoloadtest)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A9DBF5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682B02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46BFDF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83BA72D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894908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C39006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790108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186B67" w14:paraId="31906B5D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6E17AA" w14:textId="7415CAA6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8ECB25" w14:textId="030C327A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1423FB" w14:textId="05F922A7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6B53059" w14:textId="41B31A3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00C89D8" w14:textId="0F018DA3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10F032" w14:textId="49A34C5A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DB8800" w14:textId="18B503FF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FD6009" w14:textId="7367054E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5A12D0" w14:textId="52437FF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</w:tr>
      <w:tr w:rsidR="00186B67" w14:paraId="48C03A56" w14:textId="77777777" w:rsidTr="00186B67">
        <w:trPr>
          <w:gridAfter w:val="1"/>
          <w:trHeight w:val="265"/>
        </w:trPr>
        <w:tc>
          <w:tcPr>
            <w:tcW w:w="7800" w:type="dxa"/>
            <w:gridSpan w:val="9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73924D" w14:textId="0FAD3444" w:rsidR="00186B67" w:rsidRDefault="00186B67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Attachments:MasterSchedule</w:t>
            </w:r>
          </w:p>
        </w:tc>
      </w:tr>
      <w:tr w:rsidR="00186B67" w14:paraId="005EA55E" w14:textId="77777777" w:rsidTr="00186B67">
        <w:trPr>
          <w:trHeight w:val="99"/>
        </w:trPr>
        <w:tc>
          <w:tcPr>
            <w:tcW w:w="0" w:type="auto"/>
            <w:gridSpan w:val="9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118ACF16" w14:textId="77777777" w:rsidR="00186B67" w:rsidRDefault="00186B67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72A4E" w14:textId="77777777" w:rsidR="00186B67" w:rsidRDefault="00186B67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15A1A022" w14:textId="77777777" w:rsidR="00A77927" w:rsidRDefault="00A77927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64D5CD3B" w14:textId="59DBCF00" w:rsidR="009F10E3" w:rsidRPr="00784134" w:rsidRDefault="009F10E3" w:rsidP="009F10E3">
      <w:pPr>
        <w:pStyle w:val="1"/>
      </w:pPr>
      <w:bookmarkStart w:id="23" w:name="_Toc137656979"/>
      <w:r>
        <w:t>PowerUsage</w:t>
      </w:r>
      <w:bookmarkEnd w:id="23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4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4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0799A3C2" w14:textId="436F75D2" w:rsidR="00F31ABB" w:rsidRDefault="00D00E55" w:rsidP="00F31ABB">
      <w:pPr>
        <w:pStyle w:val="af3"/>
        <w:rPr>
          <w:lang w:val="en-SG"/>
        </w:rPr>
      </w:pPr>
      <w:r>
        <w:t>Table</w:t>
      </w:r>
      <w:fldSimple w:instr=" SEQ Table \* ARABIC ">
        <w:r>
          <w:rPr>
            <w:noProof/>
          </w:rPr>
          <w:t>8</w:t>
        </w:r>
      </w:fldSimple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  <w:bookmarkEnd w:id="22"/>
    </w:p>
    <w:p w14:paraId="69DC34E2" w14:textId="77777777" w:rsidR="00320239" w:rsidRDefault="00320239" w:rsidP="00A77927">
      <w:pPr>
        <w:rPr>
          <w:lang w:val="en-SG"/>
        </w:rPr>
      </w:pPr>
    </w:p>
    <w:tbl>
      <w:tblPr>
        <w:tblW w:w="82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96"/>
        <w:gridCol w:w="2236"/>
        <w:gridCol w:w="2232"/>
        <w:gridCol w:w="16"/>
      </w:tblGrid>
      <w:tr w:rsidR="002820EA" w14:paraId="6C2CB259" w14:textId="77777777" w:rsidTr="002820EA">
        <w:trPr>
          <w:gridAfter w:val="1"/>
          <w:trHeight w:val="300"/>
        </w:trPr>
        <w:tc>
          <w:tcPr>
            <w:tcW w:w="380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60C52D8" w14:textId="77777777" w:rsidR="002820EA" w:rsidRDefault="002820EA">
            <w:pPr>
              <w:jc w:val="center"/>
              <w:rPr>
                <w:rFonts w:ascii="Noto Sans" w:eastAsia="돋움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25" w:name="PowerUsage"/>
            <w:bookmarkEnd w:id="25"/>
            <w:r>
              <w:rPr>
                <w:rFonts w:ascii="Noto Sans" w:eastAsia="돋움" w:hAnsi="Noto Sans" w:cs="Noto Sans"/>
                <w:b/>
                <w:bCs/>
                <w:color w:val="F2F2F2"/>
                <w:sz w:val="16"/>
                <w:szCs w:val="16"/>
              </w:rPr>
              <w:t>Customer</w:t>
            </w:r>
          </w:p>
        </w:tc>
        <w:tc>
          <w:tcPr>
            <w:tcW w:w="2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1D2DCFF" w14:textId="77777777" w:rsidR="002820EA" w:rsidRDefault="002820EA">
            <w:pPr>
              <w:jc w:val="center"/>
              <w:rPr>
                <w:rFonts w:ascii="Noto Sans" w:eastAsia="돋움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F2F2F2"/>
                <w:sz w:val="16"/>
                <w:szCs w:val="16"/>
              </w:rPr>
              <w:t>Description</w:t>
            </w:r>
          </w:p>
        </w:tc>
        <w:tc>
          <w:tcPr>
            <w:tcW w:w="2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174E2C7" w14:textId="081399EA" w:rsidR="002820EA" w:rsidRDefault="002820EA">
            <w:pPr>
              <w:jc w:val="center"/>
              <w:rPr>
                <w:rFonts w:ascii="Noto Sans" w:eastAsia="돋움" w:hAnsi="Noto Sans" w:cs="Noto Sans"/>
                <w:b/>
                <w:bCs/>
                <w:color w:val="FFFFFF"/>
              </w:rPr>
            </w:pPr>
            <w:r>
              <w:rPr>
                <w:rFonts w:ascii="Noto Sans" w:eastAsia="돋움" w:hAnsi="Noto Sans" w:cs="Noto Sans"/>
                <w:b/>
                <w:bCs/>
                <w:color w:val="FFFFFF"/>
              </w:rPr>
              <w:t>Power</w:t>
            </w:r>
          </w:p>
        </w:tc>
      </w:tr>
      <w:tr w:rsidR="002820EA" w14:paraId="008878D4" w14:textId="77777777" w:rsidTr="002820EA">
        <w:trPr>
          <w:gridAfter w:val="1"/>
          <w:trHeight w:val="501"/>
        </w:trPr>
        <w:tc>
          <w:tcPr>
            <w:tcW w:w="3800" w:type="dxa"/>
            <w:vMerge w:val="restart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C2FA2B" w14:textId="73E0E0FE" w:rsidR="002820EA" w:rsidRDefault="002820EA">
            <w:pPr>
              <w:jc w:val="center"/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TotalPowerUsageforCustomer:</w:t>
            </w: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미디어꾼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040496" w14:textId="15245E32" w:rsidR="002820EA" w:rsidRDefault="002820EA">
            <w:pPr>
              <w:jc w:val="center"/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PowerUsageTotal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30B479" w14:textId="2F3E69A0" w:rsidR="002820EA" w:rsidRDefault="002820EA">
            <w:pPr>
              <w:jc w:val="right"/>
              <w:rPr>
                <w:rFonts w:ascii="Noto Sans" w:eastAsia="돋움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0.00</w:t>
            </w: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㎾</w:t>
            </w:r>
          </w:p>
        </w:tc>
      </w:tr>
      <w:tr w:rsidR="002820EA" w14:paraId="189421E1" w14:textId="77777777" w:rsidTr="002820EA">
        <w:trPr>
          <w:gridAfter w:val="1"/>
          <w:trHeight w:val="501"/>
        </w:trPr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0E8FFBAA" w14:textId="77777777" w:rsidR="002820EA" w:rsidRDefault="002820EA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B66766" w14:textId="0866E137" w:rsidR="002820EA" w:rsidRDefault="002820EA">
            <w:pPr>
              <w:jc w:val="center"/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SubscribedPower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A993B4" w14:textId="6DDAB665" w:rsidR="002820EA" w:rsidRDefault="002820EA">
            <w:pPr>
              <w:jc w:val="right"/>
              <w:rPr>
                <w:rFonts w:ascii="Noto Sans" w:eastAsia="돋움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0.00</w:t>
            </w: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㎾</w:t>
            </w:r>
          </w:p>
        </w:tc>
      </w:tr>
      <w:tr w:rsidR="002820EA" w14:paraId="57742AF1" w14:textId="77777777" w:rsidTr="002820EA">
        <w:trPr>
          <w:gridAfter w:val="1"/>
          <w:trHeight w:val="501"/>
        </w:trPr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05E48524" w14:textId="77777777" w:rsidR="002820EA" w:rsidRDefault="002820EA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D465BC" w14:textId="7A944277" w:rsidR="002820EA" w:rsidRDefault="002820EA">
            <w:pPr>
              <w:jc w:val="center"/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AveragePower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14FA4DB" w14:textId="24C6C026" w:rsidR="002820EA" w:rsidRDefault="002820EA">
            <w:pPr>
              <w:jc w:val="right"/>
              <w:rPr>
                <w:rFonts w:ascii="Noto Sans" w:eastAsia="돋움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0.00</w:t>
            </w: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㎾</w:t>
            </w:r>
          </w:p>
        </w:tc>
      </w:tr>
      <w:tr w:rsidR="002820EA" w14:paraId="69F86F3C" w14:textId="77777777" w:rsidTr="002820EA">
        <w:trPr>
          <w:gridAfter w:val="1"/>
          <w:trHeight w:val="501"/>
        </w:trPr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1EA04109" w14:textId="77777777" w:rsidR="002820EA" w:rsidRDefault="002820EA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4EBB5D0" w14:textId="77C64173" w:rsidR="002820EA" w:rsidRDefault="002820EA">
            <w:pPr>
              <w:jc w:val="center"/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PeakPower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AAA13C" w14:textId="0BC9DC35" w:rsidR="002820EA" w:rsidRDefault="002820EA">
            <w:pPr>
              <w:jc w:val="right"/>
              <w:rPr>
                <w:rFonts w:ascii="Noto Sans" w:eastAsia="돋움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0.00</w:t>
            </w: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㎾</w:t>
            </w:r>
          </w:p>
        </w:tc>
      </w:tr>
      <w:tr w:rsidR="002820EA" w14:paraId="208D2F0B" w14:textId="77777777" w:rsidTr="002820EA">
        <w:trPr>
          <w:gridAfter w:val="1"/>
          <w:trHeight w:val="265"/>
        </w:trPr>
        <w:tc>
          <w:tcPr>
            <w:tcW w:w="8280" w:type="dxa"/>
            <w:gridSpan w:val="3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AD034F9" w14:textId="5A118171" w:rsidR="002820EA" w:rsidRDefault="002820EA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Attachments:PowerReport</w:t>
            </w:r>
          </w:p>
        </w:tc>
      </w:tr>
      <w:tr w:rsidR="002820EA" w14:paraId="2602CBB2" w14:textId="77777777" w:rsidTr="002820EA">
        <w:trPr>
          <w:trHeight w:val="99"/>
        </w:trPr>
        <w:tc>
          <w:tcPr>
            <w:tcW w:w="0" w:type="auto"/>
            <w:gridSpan w:val="3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635272C4" w14:textId="77777777" w:rsidR="002820EA" w:rsidRDefault="002820EA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09A4C3" w14:textId="77777777" w:rsidR="002820EA" w:rsidRDefault="002820EA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7ED21A4C" w14:textId="77777777" w:rsidR="006B1CA7" w:rsidRPr="00A77927" w:rsidRDefault="006B1CA7" w:rsidP="00A77927">
      <w:pPr>
        <w:rPr>
          <w:lang w:val="en-SG"/>
        </w:rPr>
      </w:pPr>
    </w:p>
    <w:sectPr w:rsidR="006B1CA7" w:rsidRPr="00A77927" w:rsidSect="008641FB">
      <w:headerReference w:type="default" r:id="rId13"/>
      <w:footerReference w:type="default" r:id="rId14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5942E" w14:textId="77777777" w:rsidR="00144FF9" w:rsidRDefault="00144FF9" w:rsidP="007F0A39">
      <w:pPr>
        <w:spacing w:line="240" w:lineRule="auto"/>
      </w:pPr>
      <w:r>
        <w:separator/>
      </w:r>
    </w:p>
  </w:endnote>
  <w:endnote w:type="continuationSeparator" w:id="0">
    <w:p w14:paraId="12925FC3" w14:textId="77777777" w:rsidR="00144FF9" w:rsidRDefault="00144FF9" w:rsidP="007F0A39">
      <w:pPr>
        <w:spacing w:line="240" w:lineRule="auto"/>
      </w:pPr>
      <w:r>
        <w:continuationSeparator/>
      </w:r>
    </w:p>
  </w:endnote>
  <w:endnote w:type="continuationNotice" w:id="1">
    <w:p w14:paraId="3B48471F" w14:textId="77777777" w:rsidR="00144FF9" w:rsidRDefault="00144FF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6F3F8CAB-9BEF-43B8-A86B-04A44A9FFD44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B009A591-4A43-42BF-BB5D-1A2004AA59C7}"/>
    <w:embedBold r:id="rId3" w:fontKey="{E1288D09-97A7-4412-944E-38A571CBC1F0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2434B1C6-A891-42B4-9781-0C7E1226B988}"/>
    <w:embedBold r:id="rId5" w:fontKey="{8F37E3FF-580B-4BC0-9B66-1D00DDE44BFF}"/>
    <w:embedItalic r:id="rId6" w:fontKey="{5F8F8F30-7A25-4BFD-8FCC-7B87FE386C06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altName w:val="Mangal"/>
    <w:charset w:val="00"/>
    <w:family w:val="swiss"/>
    <w:pitch w:val="variable"/>
    <w:sig w:usb0="E00082FF" w:usb1="4000205F" w:usb2="08000029" w:usb3="00000000" w:csb0="0000019F" w:csb1="00000000"/>
    <w:embedRegular r:id="rId7" w:fontKey="{4878C572-1F25-4B7D-8DE0-429228F422C9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7A89A83C-5D5E-4044-A9B9-844F503B8372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9" w:subsetted="1" w:fontKey="{59D48B20-6D9B-461A-9772-645377625564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F567C" w14:textId="77777777" w:rsidR="00144FF9" w:rsidRDefault="00144FF9" w:rsidP="007F0A39">
      <w:pPr>
        <w:spacing w:line="240" w:lineRule="auto"/>
      </w:pPr>
      <w:r>
        <w:separator/>
      </w:r>
    </w:p>
  </w:footnote>
  <w:footnote w:type="continuationSeparator" w:id="0">
    <w:p w14:paraId="7595CB5A" w14:textId="77777777" w:rsidR="00144FF9" w:rsidRDefault="00144FF9" w:rsidP="007F0A39">
      <w:pPr>
        <w:spacing w:line="240" w:lineRule="auto"/>
      </w:pPr>
      <w:r>
        <w:continuationSeparator/>
      </w:r>
    </w:p>
  </w:footnote>
  <w:footnote w:type="continuationNotice" w:id="1">
    <w:p w14:paraId="4052DCA5" w14:textId="77777777" w:rsidR="00144FF9" w:rsidRDefault="00144FF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8241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그림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8240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그림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2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160C150D" w:rsidR="00886E56" w:rsidRPr="00CA4305" w:rsidRDefault="00D77A9E" w:rsidP="00CA4305">
                          <w:pPr>
                            <w:pStyle w:val="a7"/>
                          </w:pPr>
                          <w:fldSimple w:instr=" STYLEREF 1  ">
                            <w:r w:rsidR="00B45F13">
                              <w:rPr>
                                <w:noProof/>
                              </w:rPr>
                              <w:t>ExecutiveSummary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026" type="#_x0000_t202" style="position:absolute;margin-left:316.2pt;margin-top:318.35pt;width:510.25pt;height:15.6pt;rotation:90;z-index:-25165823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160C150D" w:rsidR="00886E56" w:rsidRPr="00CA4305" w:rsidRDefault="00D77A9E" w:rsidP="00CA4305">
                    <w:pPr>
                      <w:pStyle w:val="a7"/>
                    </w:pPr>
                    <w:fldSimple w:instr=" STYLEREF 1  ">
                      <w:r w:rsidR="00B45F13">
                        <w:rPr>
                          <w:noProof/>
                        </w:rPr>
                        <w:t>ExecutiveSummary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0216E"/>
    <w:rsid w:val="00010E48"/>
    <w:rsid w:val="00011A51"/>
    <w:rsid w:val="00011D7A"/>
    <w:rsid w:val="0001693A"/>
    <w:rsid w:val="00017FCB"/>
    <w:rsid w:val="0002023F"/>
    <w:rsid w:val="00020934"/>
    <w:rsid w:val="00021CA5"/>
    <w:rsid w:val="0002335D"/>
    <w:rsid w:val="000237F1"/>
    <w:rsid w:val="00025597"/>
    <w:rsid w:val="00025D22"/>
    <w:rsid w:val="00030D09"/>
    <w:rsid w:val="00036CB3"/>
    <w:rsid w:val="000446B0"/>
    <w:rsid w:val="00046532"/>
    <w:rsid w:val="00046590"/>
    <w:rsid w:val="000467AA"/>
    <w:rsid w:val="0004761C"/>
    <w:rsid w:val="00050A14"/>
    <w:rsid w:val="00051066"/>
    <w:rsid w:val="000514B5"/>
    <w:rsid w:val="00054C2C"/>
    <w:rsid w:val="000629AC"/>
    <w:rsid w:val="0006617A"/>
    <w:rsid w:val="00067B64"/>
    <w:rsid w:val="00067B95"/>
    <w:rsid w:val="00067CF2"/>
    <w:rsid w:val="000702E1"/>
    <w:rsid w:val="00070DF7"/>
    <w:rsid w:val="00072837"/>
    <w:rsid w:val="00072F62"/>
    <w:rsid w:val="0007337D"/>
    <w:rsid w:val="000738EB"/>
    <w:rsid w:val="00075A25"/>
    <w:rsid w:val="00077CAF"/>
    <w:rsid w:val="00082198"/>
    <w:rsid w:val="00084116"/>
    <w:rsid w:val="00085CE6"/>
    <w:rsid w:val="000900C4"/>
    <w:rsid w:val="0009234E"/>
    <w:rsid w:val="000928A2"/>
    <w:rsid w:val="00092B22"/>
    <w:rsid w:val="00093808"/>
    <w:rsid w:val="0009380C"/>
    <w:rsid w:val="00094420"/>
    <w:rsid w:val="0009516A"/>
    <w:rsid w:val="0009745D"/>
    <w:rsid w:val="000A2A1F"/>
    <w:rsid w:val="000A3389"/>
    <w:rsid w:val="000A3E18"/>
    <w:rsid w:val="000A438A"/>
    <w:rsid w:val="000A5675"/>
    <w:rsid w:val="000B0359"/>
    <w:rsid w:val="000B0F9A"/>
    <w:rsid w:val="000B2E93"/>
    <w:rsid w:val="000B4B51"/>
    <w:rsid w:val="000B5001"/>
    <w:rsid w:val="000B554A"/>
    <w:rsid w:val="000B71AF"/>
    <w:rsid w:val="000C07CD"/>
    <w:rsid w:val="000C23DD"/>
    <w:rsid w:val="000C33A8"/>
    <w:rsid w:val="000C7111"/>
    <w:rsid w:val="000C77A0"/>
    <w:rsid w:val="000C7FF2"/>
    <w:rsid w:val="000D3713"/>
    <w:rsid w:val="000D3FF6"/>
    <w:rsid w:val="000D4C31"/>
    <w:rsid w:val="000D6D0D"/>
    <w:rsid w:val="000D741B"/>
    <w:rsid w:val="000D76F3"/>
    <w:rsid w:val="000E1BF1"/>
    <w:rsid w:val="000E3094"/>
    <w:rsid w:val="000E63CF"/>
    <w:rsid w:val="000F0676"/>
    <w:rsid w:val="000F07C3"/>
    <w:rsid w:val="000F1070"/>
    <w:rsid w:val="000F2A08"/>
    <w:rsid w:val="000F337D"/>
    <w:rsid w:val="000F4843"/>
    <w:rsid w:val="000F50D3"/>
    <w:rsid w:val="000F6404"/>
    <w:rsid w:val="000F7259"/>
    <w:rsid w:val="000F74C1"/>
    <w:rsid w:val="001014B4"/>
    <w:rsid w:val="001026E6"/>
    <w:rsid w:val="0010536F"/>
    <w:rsid w:val="00105A6C"/>
    <w:rsid w:val="00105BB0"/>
    <w:rsid w:val="00106FDC"/>
    <w:rsid w:val="00107394"/>
    <w:rsid w:val="00112B7B"/>
    <w:rsid w:val="001144B3"/>
    <w:rsid w:val="00114F0D"/>
    <w:rsid w:val="00115484"/>
    <w:rsid w:val="001206A7"/>
    <w:rsid w:val="0012138D"/>
    <w:rsid w:val="001220A5"/>
    <w:rsid w:val="00122276"/>
    <w:rsid w:val="001228F5"/>
    <w:rsid w:val="001234DD"/>
    <w:rsid w:val="00127DA0"/>
    <w:rsid w:val="00130D49"/>
    <w:rsid w:val="0013109A"/>
    <w:rsid w:val="00134C88"/>
    <w:rsid w:val="00136EDF"/>
    <w:rsid w:val="0013703D"/>
    <w:rsid w:val="001410B3"/>
    <w:rsid w:val="001410FC"/>
    <w:rsid w:val="00143247"/>
    <w:rsid w:val="00143BAC"/>
    <w:rsid w:val="00144FF9"/>
    <w:rsid w:val="001454F7"/>
    <w:rsid w:val="00145988"/>
    <w:rsid w:val="00146A82"/>
    <w:rsid w:val="0014718F"/>
    <w:rsid w:val="00147535"/>
    <w:rsid w:val="00151A9E"/>
    <w:rsid w:val="00154A2F"/>
    <w:rsid w:val="0015519B"/>
    <w:rsid w:val="00161E3E"/>
    <w:rsid w:val="001629C5"/>
    <w:rsid w:val="001641E7"/>
    <w:rsid w:val="001652D1"/>
    <w:rsid w:val="00166019"/>
    <w:rsid w:val="00171565"/>
    <w:rsid w:val="00174DAD"/>
    <w:rsid w:val="00176657"/>
    <w:rsid w:val="001820B4"/>
    <w:rsid w:val="001837EB"/>
    <w:rsid w:val="00186B67"/>
    <w:rsid w:val="00187C23"/>
    <w:rsid w:val="00190923"/>
    <w:rsid w:val="00190F0E"/>
    <w:rsid w:val="001925FE"/>
    <w:rsid w:val="00192C6B"/>
    <w:rsid w:val="0019566B"/>
    <w:rsid w:val="001A1037"/>
    <w:rsid w:val="001A162F"/>
    <w:rsid w:val="001A26F6"/>
    <w:rsid w:val="001A3811"/>
    <w:rsid w:val="001A6FE8"/>
    <w:rsid w:val="001B00D4"/>
    <w:rsid w:val="001B0A2D"/>
    <w:rsid w:val="001B233C"/>
    <w:rsid w:val="001B2BBD"/>
    <w:rsid w:val="001B3AB3"/>
    <w:rsid w:val="001B3B7A"/>
    <w:rsid w:val="001B4191"/>
    <w:rsid w:val="001B4640"/>
    <w:rsid w:val="001B4F38"/>
    <w:rsid w:val="001B60A6"/>
    <w:rsid w:val="001B69A2"/>
    <w:rsid w:val="001B6C74"/>
    <w:rsid w:val="001B6DD5"/>
    <w:rsid w:val="001C33DC"/>
    <w:rsid w:val="001C4915"/>
    <w:rsid w:val="001C5768"/>
    <w:rsid w:val="001C674E"/>
    <w:rsid w:val="001D07D4"/>
    <w:rsid w:val="001D1A3D"/>
    <w:rsid w:val="001D27A9"/>
    <w:rsid w:val="001E63B5"/>
    <w:rsid w:val="001E649C"/>
    <w:rsid w:val="001E6612"/>
    <w:rsid w:val="001E740B"/>
    <w:rsid w:val="001F0B85"/>
    <w:rsid w:val="001F1EE7"/>
    <w:rsid w:val="001F27F8"/>
    <w:rsid w:val="001F4105"/>
    <w:rsid w:val="001F46A5"/>
    <w:rsid w:val="001F5A16"/>
    <w:rsid w:val="00201A1A"/>
    <w:rsid w:val="00202EB3"/>
    <w:rsid w:val="00203EEA"/>
    <w:rsid w:val="00203FB4"/>
    <w:rsid w:val="00207DF4"/>
    <w:rsid w:val="00212B9A"/>
    <w:rsid w:val="00220DAB"/>
    <w:rsid w:val="002214F8"/>
    <w:rsid w:val="0022159C"/>
    <w:rsid w:val="002236D1"/>
    <w:rsid w:val="002237DD"/>
    <w:rsid w:val="00223C80"/>
    <w:rsid w:val="00223D06"/>
    <w:rsid w:val="002313E6"/>
    <w:rsid w:val="00231F96"/>
    <w:rsid w:val="002416AC"/>
    <w:rsid w:val="0024179C"/>
    <w:rsid w:val="0024409B"/>
    <w:rsid w:val="00244E40"/>
    <w:rsid w:val="002453B9"/>
    <w:rsid w:val="00245B79"/>
    <w:rsid w:val="0024682D"/>
    <w:rsid w:val="0025519E"/>
    <w:rsid w:val="002558DF"/>
    <w:rsid w:val="00256373"/>
    <w:rsid w:val="002576B4"/>
    <w:rsid w:val="00260583"/>
    <w:rsid w:val="002701D1"/>
    <w:rsid w:val="00270AE0"/>
    <w:rsid w:val="00273A14"/>
    <w:rsid w:val="00274283"/>
    <w:rsid w:val="00274702"/>
    <w:rsid w:val="00275FA9"/>
    <w:rsid w:val="002809C1"/>
    <w:rsid w:val="00280E22"/>
    <w:rsid w:val="00281105"/>
    <w:rsid w:val="002820EA"/>
    <w:rsid w:val="00283001"/>
    <w:rsid w:val="002844B3"/>
    <w:rsid w:val="00285397"/>
    <w:rsid w:val="002853DC"/>
    <w:rsid w:val="00286A7C"/>
    <w:rsid w:val="00291039"/>
    <w:rsid w:val="00292500"/>
    <w:rsid w:val="00292568"/>
    <w:rsid w:val="00297277"/>
    <w:rsid w:val="00297F44"/>
    <w:rsid w:val="002A1BCA"/>
    <w:rsid w:val="002A2A56"/>
    <w:rsid w:val="002A3620"/>
    <w:rsid w:val="002A5007"/>
    <w:rsid w:val="002A52FF"/>
    <w:rsid w:val="002A7A50"/>
    <w:rsid w:val="002B076D"/>
    <w:rsid w:val="002B427B"/>
    <w:rsid w:val="002B5225"/>
    <w:rsid w:val="002B55A9"/>
    <w:rsid w:val="002C2E28"/>
    <w:rsid w:val="002C4167"/>
    <w:rsid w:val="002C41C1"/>
    <w:rsid w:val="002C56D8"/>
    <w:rsid w:val="002C6D60"/>
    <w:rsid w:val="002C6F7F"/>
    <w:rsid w:val="002D0853"/>
    <w:rsid w:val="002E02A8"/>
    <w:rsid w:val="002E1B45"/>
    <w:rsid w:val="002E2CBB"/>
    <w:rsid w:val="002E44D9"/>
    <w:rsid w:val="002E4A85"/>
    <w:rsid w:val="002E507D"/>
    <w:rsid w:val="002E60A8"/>
    <w:rsid w:val="002E659C"/>
    <w:rsid w:val="002E74BC"/>
    <w:rsid w:val="0030092B"/>
    <w:rsid w:val="00303AA7"/>
    <w:rsid w:val="00307297"/>
    <w:rsid w:val="00312634"/>
    <w:rsid w:val="00312879"/>
    <w:rsid w:val="00313BB1"/>
    <w:rsid w:val="003148D8"/>
    <w:rsid w:val="00314DEB"/>
    <w:rsid w:val="003165F5"/>
    <w:rsid w:val="00320239"/>
    <w:rsid w:val="00320970"/>
    <w:rsid w:val="00320D46"/>
    <w:rsid w:val="00321347"/>
    <w:rsid w:val="00321CF4"/>
    <w:rsid w:val="00323D14"/>
    <w:rsid w:val="003259DE"/>
    <w:rsid w:val="0032740B"/>
    <w:rsid w:val="003316AF"/>
    <w:rsid w:val="0033246D"/>
    <w:rsid w:val="00332D23"/>
    <w:rsid w:val="00333830"/>
    <w:rsid w:val="003367D7"/>
    <w:rsid w:val="003402F6"/>
    <w:rsid w:val="0034112D"/>
    <w:rsid w:val="00343005"/>
    <w:rsid w:val="00343150"/>
    <w:rsid w:val="0034348C"/>
    <w:rsid w:val="003450CE"/>
    <w:rsid w:val="0034614E"/>
    <w:rsid w:val="0034661D"/>
    <w:rsid w:val="00347182"/>
    <w:rsid w:val="00350928"/>
    <w:rsid w:val="00350A8C"/>
    <w:rsid w:val="00351956"/>
    <w:rsid w:val="003527CA"/>
    <w:rsid w:val="00352F0F"/>
    <w:rsid w:val="003536E1"/>
    <w:rsid w:val="0035379E"/>
    <w:rsid w:val="00354DEA"/>
    <w:rsid w:val="00357467"/>
    <w:rsid w:val="0035748A"/>
    <w:rsid w:val="003579FD"/>
    <w:rsid w:val="0037077D"/>
    <w:rsid w:val="0037085B"/>
    <w:rsid w:val="00371774"/>
    <w:rsid w:val="00374219"/>
    <w:rsid w:val="00375C20"/>
    <w:rsid w:val="00376B22"/>
    <w:rsid w:val="00376F69"/>
    <w:rsid w:val="00377821"/>
    <w:rsid w:val="0038285E"/>
    <w:rsid w:val="00382950"/>
    <w:rsid w:val="00384B7D"/>
    <w:rsid w:val="003850A0"/>
    <w:rsid w:val="003857F8"/>
    <w:rsid w:val="003860C2"/>
    <w:rsid w:val="00390910"/>
    <w:rsid w:val="00390B50"/>
    <w:rsid w:val="00394EFE"/>
    <w:rsid w:val="00395570"/>
    <w:rsid w:val="00396D07"/>
    <w:rsid w:val="003A0542"/>
    <w:rsid w:val="003A065C"/>
    <w:rsid w:val="003A11D4"/>
    <w:rsid w:val="003A231D"/>
    <w:rsid w:val="003A3095"/>
    <w:rsid w:val="003A649A"/>
    <w:rsid w:val="003A6A8A"/>
    <w:rsid w:val="003B0585"/>
    <w:rsid w:val="003B1CE9"/>
    <w:rsid w:val="003B5488"/>
    <w:rsid w:val="003B583F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133D"/>
    <w:rsid w:val="003D3E34"/>
    <w:rsid w:val="003D675D"/>
    <w:rsid w:val="003D7DC7"/>
    <w:rsid w:val="003E090E"/>
    <w:rsid w:val="003E2A6B"/>
    <w:rsid w:val="003E7495"/>
    <w:rsid w:val="003E78AB"/>
    <w:rsid w:val="003F29D5"/>
    <w:rsid w:val="003F4020"/>
    <w:rsid w:val="003F643A"/>
    <w:rsid w:val="003F6941"/>
    <w:rsid w:val="003F7737"/>
    <w:rsid w:val="003F7D60"/>
    <w:rsid w:val="004011C4"/>
    <w:rsid w:val="004021BA"/>
    <w:rsid w:val="0040291C"/>
    <w:rsid w:val="00402AFD"/>
    <w:rsid w:val="004031F0"/>
    <w:rsid w:val="00405370"/>
    <w:rsid w:val="00405ED7"/>
    <w:rsid w:val="00405FDE"/>
    <w:rsid w:val="004119E0"/>
    <w:rsid w:val="004120A8"/>
    <w:rsid w:val="00414D37"/>
    <w:rsid w:val="00414F14"/>
    <w:rsid w:val="00416047"/>
    <w:rsid w:val="00416934"/>
    <w:rsid w:val="00417FA3"/>
    <w:rsid w:val="00421161"/>
    <w:rsid w:val="00421F6C"/>
    <w:rsid w:val="00423C09"/>
    <w:rsid w:val="00425EC7"/>
    <w:rsid w:val="00427064"/>
    <w:rsid w:val="00432018"/>
    <w:rsid w:val="0043765D"/>
    <w:rsid w:val="00441B56"/>
    <w:rsid w:val="0044507C"/>
    <w:rsid w:val="00445975"/>
    <w:rsid w:val="00450006"/>
    <w:rsid w:val="00453874"/>
    <w:rsid w:val="00454FE6"/>
    <w:rsid w:val="00455360"/>
    <w:rsid w:val="0045573B"/>
    <w:rsid w:val="00457741"/>
    <w:rsid w:val="0045795C"/>
    <w:rsid w:val="00462137"/>
    <w:rsid w:val="00463CF2"/>
    <w:rsid w:val="00465DE7"/>
    <w:rsid w:val="00465E8F"/>
    <w:rsid w:val="0046689C"/>
    <w:rsid w:val="00466E2E"/>
    <w:rsid w:val="00467CA8"/>
    <w:rsid w:val="004706D2"/>
    <w:rsid w:val="004720CF"/>
    <w:rsid w:val="0047257E"/>
    <w:rsid w:val="0047323A"/>
    <w:rsid w:val="004744E6"/>
    <w:rsid w:val="00484720"/>
    <w:rsid w:val="0048551A"/>
    <w:rsid w:val="00485A7D"/>
    <w:rsid w:val="00490062"/>
    <w:rsid w:val="00490AFD"/>
    <w:rsid w:val="004920D3"/>
    <w:rsid w:val="004932D5"/>
    <w:rsid w:val="004936C5"/>
    <w:rsid w:val="00493ED8"/>
    <w:rsid w:val="00494F9A"/>
    <w:rsid w:val="00495A71"/>
    <w:rsid w:val="004962CC"/>
    <w:rsid w:val="0049669E"/>
    <w:rsid w:val="00496718"/>
    <w:rsid w:val="004A34AD"/>
    <w:rsid w:val="004A51CB"/>
    <w:rsid w:val="004A5220"/>
    <w:rsid w:val="004A7485"/>
    <w:rsid w:val="004B07A4"/>
    <w:rsid w:val="004B46D8"/>
    <w:rsid w:val="004B50D2"/>
    <w:rsid w:val="004C175E"/>
    <w:rsid w:val="004C57E8"/>
    <w:rsid w:val="004C59FB"/>
    <w:rsid w:val="004C63C2"/>
    <w:rsid w:val="004C7D5F"/>
    <w:rsid w:val="004D042A"/>
    <w:rsid w:val="004D2200"/>
    <w:rsid w:val="004D5B40"/>
    <w:rsid w:val="004D7CE4"/>
    <w:rsid w:val="004E13E7"/>
    <w:rsid w:val="004E24E8"/>
    <w:rsid w:val="004E52E7"/>
    <w:rsid w:val="004E651E"/>
    <w:rsid w:val="004E6EA8"/>
    <w:rsid w:val="004E7BA9"/>
    <w:rsid w:val="004F0AC6"/>
    <w:rsid w:val="004F1860"/>
    <w:rsid w:val="004F1AAC"/>
    <w:rsid w:val="004F2931"/>
    <w:rsid w:val="004F66E6"/>
    <w:rsid w:val="004F6D8F"/>
    <w:rsid w:val="004F6E94"/>
    <w:rsid w:val="0050020C"/>
    <w:rsid w:val="00500B16"/>
    <w:rsid w:val="00501A12"/>
    <w:rsid w:val="005061F6"/>
    <w:rsid w:val="005124D9"/>
    <w:rsid w:val="00513F4C"/>
    <w:rsid w:val="00515DD5"/>
    <w:rsid w:val="00517051"/>
    <w:rsid w:val="00523D94"/>
    <w:rsid w:val="0052485A"/>
    <w:rsid w:val="00524BA5"/>
    <w:rsid w:val="00525287"/>
    <w:rsid w:val="005254F5"/>
    <w:rsid w:val="00527CAE"/>
    <w:rsid w:val="00530CE4"/>
    <w:rsid w:val="005348FF"/>
    <w:rsid w:val="00534D72"/>
    <w:rsid w:val="0053614C"/>
    <w:rsid w:val="00537B4D"/>
    <w:rsid w:val="00540995"/>
    <w:rsid w:val="00543883"/>
    <w:rsid w:val="00543B83"/>
    <w:rsid w:val="00544CA7"/>
    <w:rsid w:val="00544E68"/>
    <w:rsid w:val="00547535"/>
    <w:rsid w:val="005502DE"/>
    <w:rsid w:val="00550C76"/>
    <w:rsid w:val="00552A93"/>
    <w:rsid w:val="00553C99"/>
    <w:rsid w:val="00555881"/>
    <w:rsid w:val="00557ACD"/>
    <w:rsid w:val="005710CD"/>
    <w:rsid w:val="00572F06"/>
    <w:rsid w:val="00575506"/>
    <w:rsid w:val="0057647A"/>
    <w:rsid w:val="00576DAA"/>
    <w:rsid w:val="00584762"/>
    <w:rsid w:val="0058556B"/>
    <w:rsid w:val="00587A4B"/>
    <w:rsid w:val="00593415"/>
    <w:rsid w:val="0059682B"/>
    <w:rsid w:val="00596AEF"/>
    <w:rsid w:val="005977B0"/>
    <w:rsid w:val="005A0823"/>
    <w:rsid w:val="005A16BD"/>
    <w:rsid w:val="005A26F9"/>
    <w:rsid w:val="005B1C21"/>
    <w:rsid w:val="005B220B"/>
    <w:rsid w:val="005B3BD2"/>
    <w:rsid w:val="005B5E9C"/>
    <w:rsid w:val="005B7387"/>
    <w:rsid w:val="005B7521"/>
    <w:rsid w:val="005C0A59"/>
    <w:rsid w:val="005C2336"/>
    <w:rsid w:val="005C3BFF"/>
    <w:rsid w:val="005C6AC2"/>
    <w:rsid w:val="005D7F92"/>
    <w:rsid w:val="005E03E9"/>
    <w:rsid w:val="005E1B0D"/>
    <w:rsid w:val="005E1BAD"/>
    <w:rsid w:val="005E2023"/>
    <w:rsid w:val="005E2917"/>
    <w:rsid w:val="005E3B10"/>
    <w:rsid w:val="005E7C97"/>
    <w:rsid w:val="005F0EA1"/>
    <w:rsid w:val="005F36C3"/>
    <w:rsid w:val="0060147E"/>
    <w:rsid w:val="00601898"/>
    <w:rsid w:val="00605192"/>
    <w:rsid w:val="00605231"/>
    <w:rsid w:val="006116E6"/>
    <w:rsid w:val="00611E26"/>
    <w:rsid w:val="0061246B"/>
    <w:rsid w:val="00612CD3"/>
    <w:rsid w:val="00612E30"/>
    <w:rsid w:val="00615987"/>
    <w:rsid w:val="00616517"/>
    <w:rsid w:val="00616B99"/>
    <w:rsid w:val="00617022"/>
    <w:rsid w:val="00617DEC"/>
    <w:rsid w:val="006220B4"/>
    <w:rsid w:val="0062227B"/>
    <w:rsid w:val="0062266B"/>
    <w:rsid w:val="00623872"/>
    <w:rsid w:val="006274F7"/>
    <w:rsid w:val="00627F74"/>
    <w:rsid w:val="006301A1"/>
    <w:rsid w:val="00630C58"/>
    <w:rsid w:val="00636189"/>
    <w:rsid w:val="00640A1B"/>
    <w:rsid w:val="006410E9"/>
    <w:rsid w:val="0064246F"/>
    <w:rsid w:val="006431E8"/>
    <w:rsid w:val="00643EA7"/>
    <w:rsid w:val="0064608D"/>
    <w:rsid w:val="00647BB5"/>
    <w:rsid w:val="00650E40"/>
    <w:rsid w:val="00650EB8"/>
    <w:rsid w:val="00650ED3"/>
    <w:rsid w:val="00650EF5"/>
    <w:rsid w:val="00651126"/>
    <w:rsid w:val="00651685"/>
    <w:rsid w:val="0065286D"/>
    <w:rsid w:val="006539B5"/>
    <w:rsid w:val="00657088"/>
    <w:rsid w:val="00660E5B"/>
    <w:rsid w:val="00666FD9"/>
    <w:rsid w:val="00670081"/>
    <w:rsid w:val="00670F48"/>
    <w:rsid w:val="00672087"/>
    <w:rsid w:val="00672796"/>
    <w:rsid w:val="006746E6"/>
    <w:rsid w:val="00676300"/>
    <w:rsid w:val="006763C9"/>
    <w:rsid w:val="00680F1E"/>
    <w:rsid w:val="0068156D"/>
    <w:rsid w:val="00683252"/>
    <w:rsid w:val="006855EC"/>
    <w:rsid w:val="006857DD"/>
    <w:rsid w:val="00693649"/>
    <w:rsid w:val="006937B0"/>
    <w:rsid w:val="00693F52"/>
    <w:rsid w:val="00694F69"/>
    <w:rsid w:val="006960AB"/>
    <w:rsid w:val="00696B3A"/>
    <w:rsid w:val="00697CF1"/>
    <w:rsid w:val="00697E63"/>
    <w:rsid w:val="006A179D"/>
    <w:rsid w:val="006A23E2"/>
    <w:rsid w:val="006A2FA1"/>
    <w:rsid w:val="006A33BF"/>
    <w:rsid w:val="006A6FC7"/>
    <w:rsid w:val="006B1CA7"/>
    <w:rsid w:val="006B34AF"/>
    <w:rsid w:val="006B3C63"/>
    <w:rsid w:val="006B3DD1"/>
    <w:rsid w:val="006B5F8C"/>
    <w:rsid w:val="006B608D"/>
    <w:rsid w:val="006B7393"/>
    <w:rsid w:val="006B7FB1"/>
    <w:rsid w:val="006C1E2F"/>
    <w:rsid w:val="006C2296"/>
    <w:rsid w:val="006C35AF"/>
    <w:rsid w:val="006C5F4F"/>
    <w:rsid w:val="006C7459"/>
    <w:rsid w:val="006C7AC4"/>
    <w:rsid w:val="006D2C5A"/>
    <w:rsid w:val="006D660D"/>
    <w:rsid w:val="006D6F4A"/>
    <w:rsid w:val="006E0352"/>
    <w:rsid w:val="006E0C94"/>
    <w:rsid w:val="006E1328"/>
    <w:rsid w:val="006E2713"/>
    <w:rsid w:val="006E47CB"/>
    <w:rsid w:val="006F0FA7"/>
    <w:rsid w:val="006F2694"/>
    <w:rsid w:val="006F344A"/>
    <w:rsid w:val="006F363E"/>
    <w:rsid w:val="006F38B5"/>
    <w:rsid w:val="006F576C"/>
    <w:rsid w:val="006F5F4C"/>
    <w:rsid w:val="006F6207"/>
    <w:rsid w:val="006F6FBB"/>
    <w:rsid w:val="00700EB9"/>
    <w:rsid w:val="007027F6"/>
    <w:rsid w:val="00703F8F"/>
    <w:rsid w:val="0070490C"/>
    <w:rsid w:val="00704C35"/>
    <w:rsid w:val="007066DF"/>
    <w:rsid w:val="00707C74"/>
    <w:rsid w:val="0071019B"/>
    <w:rsid w:val="00710C91"/>
    <w:rsid w:val="00712493"/>
    <w:rsid w:val="00712919"/>
    <w:rsid w:val="00712A04"/>
    <w:rsid w:val="00712E5D"/>
    <w:rsid w:val="00714276"/>
    <w:rsid w:val="0071575B"/>
    <w:rsid w:val="00715C5A"/>
    <w:rsid w:val="00717134"/>
    <w:rsid w:val="00721CD8"/>
    <w:rsid w:val="00724028"/>
    <w:rsid w:val="0073046F"/>
    <w:rsid w:val="00732512"/>
    <w:rsid w:val="00732654"/>
    <w:rsid w:val="007353A6"/>
    <w:rsid w:val="00735AC8"/>
    <w:rsid w:val="00741B1D"/>
    <w:rsid w:val="00742D3C"/>
    <w:rsid w:val="007459EA"/>
    <w:rsid w:val="00751A7A"/>
    <w:rsid w:val="0075253E"/>
    <w:rsid w:val="00752847"/>
    <w:rsid w:val="00753C89"/>
    <w:rsid w:val="00753DEC"/>
    <w:rsid w:val="0075712A"/>
    <w:rsid w:val="00760127"/>
    <w:rsid w:val="007610FB"/>
    <w:rsid w:val="00761845"/>
    <w:rsid w:val="007622B5"/>
    <w:rsid w:val="00767EC9"/>
    <w:rsid w:val="007712A2"/>
    <w:rsid w:val="007726E7"/>
    <w:rsid w:val="007754C0"/>
    <w:rsid w:val="00781688"/>
    <w:rsid w:val="007831F7"/>
    <w:rsid w:val="00783C0F"/>
    <w:rsid w:val="00784134"/>
    <w:rsid w:val="0078543B"/>
    <w:rsid w:val="00785E1D"/>
    <w:rsid w:val="0078615C"/>
    <w:rsid w:val="007862BC"/>
    <w:rsid w:val="0079021B"/>
    <w:rsid w:val="0079132E"/>
    <w:rsid w:val="00791CC8"/>
    <w:rsid w:val="0079210E"/>
    <w:rsid w:val="0079309A"/>
    <w:rsid w:val="00793A50"/>
    <w:rsid w:val="00795328"/>
    <w:rsid w:val="00795B17"/>
    <w:rsid w:val="0079639C"/>
    <w:rsid w:val="00797A0C"/>
    <w:rsid w:val="007A0F25"/>
    <w:rsid w:val="007A18A7"/>
    <w:rsid w:val="007A202B"/>
    <w:rsid w:val="007A3BA6"/>
    <w:rsid w:val="007A3DF0"/>
    <w:rsid w:val="007A40A1"/>
    <w:rsid w:val="007A636D"/>
    <w:rsid w:val="007A77FB"/>
    <w:rsid w:val="007B0730"/>
    <w:rsid w:val="007B0965"/>
    <w:rsid w:val="007B1C57"/>
    <w:rsid w:val="007B2549"/>
    <w:rsid w:val="007B3D97"/>
    <w:rsid w:val="007B7F50"/>
    <w:rsid w:val="007C036F"/>
    <w:rsid w:val="007C2083"/>
    <w:rsid w:val="007C5048"/>
    <w:rsid w:val="007C5915"/>
    <w:rsid w:val="007C5FA3"/>
    <w:rsid w:val="007D152E"/>
    <w:rsid w:val="007D57B7"/>
    <w:rsid w:val="007D5834"/>
    <w:rsid w:val="007D60F9"/>
    <w:rsid w:val="007D6EB3"/>
    <w:rsid w:val="007D713E"/>
    <w:rsid w:val="007E13E1"/>
    <w:rsid w:val="007E1A96"/>
    <w:rsid w:val="007E211E"/>
    <w:rsid w:val="007E3BD4"/>
    <w:rsid w:val="007E49E7"/>
    <w:rsid w:val="007E4D31"/>
    <w:rsid w:val="007E5D4A"/>
    <w:rsid w:val="007F0A39"/>
    <w:rsid w:val="007F0AAE"/>
    <w:rsid w:val="007F0F4E"/>
    <w:rsid w:val="007F0FBB"/>
    <w:rsid w:val="007F2583"/>
    <w:rsid w:val="007F3E88"/>
    <w:rsid w:val="007F4B51"/>
    <w:rsid w:val="007F5613"/>
    <w:rsid w:val="007F6B7F"/>
    <w:rsid w:val="00801D61"/>
    <w:rsid w:val="00803E7A"/>
    <w:rsid w:val="0080759B"/>
    <w:rsid w:val="00814762"/>
    <w:rsid w:val="00816CA3"/>
    <w:rsid w:val="00817CAE"/>
    <w:rsid w:val="00820230"/>
    <w:rsid w:val="00820996"/>
    <w:rsid w:val="00821BDB"/>
    <w:rsid w:val="0082385E"/>
    <w:rsid w:val="00826D95"/>
    <w:rsid w:val="0083173B"/>
    <w:rsid w:val="00834FC2"/>
    <w:rsid w:val="0084019E"/>
    <w:rsid w:val="00840EE0"/>
    <w:rsid w:val="00841222"/>
    <w:rsid w:val="00843493"/>
    <w:rsid w:val="00843560"/>
    <w:rsid w:val="008441B8"/>
    <w:rsid w:val="00844412"/>
    <w:rsid w:val="00844FA3"/>
    <w:rsid w:val="00847701"/>
    <w:rsid w:val="00847713"/>
    <w:rsid w:val="00847ED8"/>
    <w:rsid w:val="0085208D"/>
    <w:rsid w:val="008571A6"/>
    <w:rsid w:val="00862394"/>
    <w:rsid w:val="00863C72"/>
    <w:rsid w:val="00863CC4"/>
    <w:rsid w:val="008641FB"/>
    <w:rsid w:val="00866A20"/>
    <w:rsid w:val="00867339"/>
    <w:rsid w:val="00867916"/>
    <w:rsid w:val="008721CE"/>
    <w:rsid w:val="00873E6C"/>
    <w:rsid w:val="00874103"/>
    <w:rsid w:val="00874CF5"/>
    <w:rsid w:val="008765C9"/>
    <w:rsid w:val="00877516"/>
    <w:rsid w:val="00886E56"/>
    <w:rsid w:val="008872A2"/>
    <w:rsid w:val="00887EA5"/>
    <w:rsid w:val="00891301"/>
    <w:rsid w:val="008915E7"/>
    <w:rsid w:val="00896D9C"/>
    <w:rsid w:val="00897E96"/>
    <w:rsid w:val="008A011D"/>
    <w:rsid w:val="008A030B"/>
    <w:rsid w:val="008A0BE3"/>
    <w:rsid w:val="008A1153"/>
    <w:rsid w:val="008A2827"/>
    <w:rsid w:val="008A43C0"/>
    <w:rsid w:val="008A513C"/>
    <w:rsid w:val="008B148D"/>
    <w:rsid w:val="008B15D4"/>
    <w:rsid w:val="008B2DE8"/>
    <w:rsid w:val="008B33EC"/>
    <w:rsid w:val="008B6F32"/>
    <w:rsid w:val="008B78A5"/>
    <w:rsid w:val="008C1E7E"/>
    <w:rsid w:val="008C5B2E"/>
    <w:rsid w:val="008C5E47"/>
    <w:rsid w:val="008C6CD9"/>
    <w:rsid w:val="008C7BA6"/>
    <w:rsid w:val="008D1172"/>
    <w:rsid w:val="008D17D8"/>
    <w:rsid w:val="008D1D63"/>
    <w:rsid w:val="008D3093"/>
    <w:rsid w:val="008D5D8E"/>
    <w:rsid w:val="008E07AC"/>
    <w:rsid w:val="008E161A"/>
    <w:rsid w:val="008E2575"/>
    <w:rsid w:val="008E294B"/>
    <w:rsid w:val="008E47A8"/>
    <w:rsid w:val="008E498E"/>
    <w:rsid w:val="008F048F"/>
    <w:rsid w:val="008F2795"/>
    <w:rsid w:val="009023EE"/>
    <w:rsid w:val="00904410"/>
    <w:rsid w:val="00906123"/>
    <w:rsid w:val="00910EF5"/>
    <w:rsid w:val="00911170"/>
    <w:rsid w:val="00912C14"/>
    <w:rsid w:val="0091392C"/>
    <w:rsid w:val="00914F46"/>
    <w:rsid w:val="00914FA9"/>
    <w:rsid w:val="009153D0"/>
    <w:rsid w:val="00916137"/>
    <w:rsid w:val="00917148"/>
    <w:rsid w:val="00917C90"/>
    <w:rsid w:val="0092122E"/>
    <w:rsid w:val="009213E4"/>
    <w:rsid w:val="00924392"/>
    <w:rsid w:val="00924BC2"/>
    <w:rsid w:val="00924D24"/>
    <w:rsid w:val="00925563"/>
    <w:rsid w:val="009267B0"/>
    <w:rsid w:val="00927185"/>
    <w:rsid w:val="0093006F"/>
    <w:rsid w:val="00930C3E"/>
    <w:rsid w:val="009324B6"/>
    <w:rsid w:val="00933CA9"/>
    <w:rsid w:val="009341E9"/>
    <w:rsid w:val="009367E6"/>
    <w:rsid w:val="00936CB7"/>
    <w:rsid w:val="0094237B"/>
    <w:rsid w:val="0094295B"/>
    <w:rsid w:val="009437DF"/>
    <w:rsid w:val="00945E46"/>
    <w:rsid w:val="00945E8F"/>
    <w:rsid w:val="009464D6"/>
    <w:rsid w:val="00946BFE"/>
    <w:rsid w:val="00946D4A"/>
    <w:rsid w:val="00951160"/>
    <w:rsid w:val="00954A0C"/>
    <w:rsid w:val="00954A8A"/>
    <w:rsid w:val="00955AEE"/>
    <w:rsid w:val="00955D91"/>
    <w:rsid w:val="00961DFD"/>
    <w:rsid w:val="009638C5"/>
    <w:rsid w:val="0096417B"/>
    <w:rsid w:val="0096549F"/>
    <w:rsid w:val="009671BE"/>
    <w:rsid w:val="00970B92"/>
    <w:rsid w:val="0097121A"/>
    <w:rsid w:val="00971860"/>
    <w:rsid w:val="009722ED"/>
    <w:rsid w:val="009723C7"/>
    <w:rsid w:val="00972574"/>
    <w:rsid w:val="00972685"/>
    <w:rsid w:val="009729D2"/>
    <w:rsid w:val="00974E85"/>
    <w:rsid w:val="00975D29"/>
    <w:rsid w:val="0097647E"/>
    <w:rsid w:val="00977984"/>
    <w:rsid w:val="009836E3"/>
    <w:rsid w:val="009853BD"/>
    <w:rsid w:val="00987A1D"/>
    <w:rsid w:val="009911C2"/>
    <w:rsid w:val="00994A23"/>
    <w:rsid w:val="00995007"/>
    <w:rsid w:val="009958A9"/>
    <w:rsid w:val="00995F31"/>
    <w:rsid w:val="009A1DDC"/>
    <w:rsid w:val="009A3DF2"/>
    <w:rsid w:val="009A44C3"/>
    <w:rsid w:val="009A5F48"/>
    <w:rsid w:val="009B1CA5"/>
    <w:rsid w:val="009B3CC8"/>
    <w:rsid w:val="009B4010"/>
    <w:rsid w:val="009B448C"/>
    <w:rsid w:val="009B5236"/>
    <w:rsid w:val="009B63E2"/>
    <w:rsid w:val="009B7161"/>
    <w:rsid w:val="009B7E93"/>
    <w:rsid w:val="009C1181"/>
    <w:rsid w:val="009C31D0"/>
    <w:rsid w:val="009C43FB"/>
    <w:rsid w:val="009C6FB2"/>
    <w:rsid w:val="009D51A5"/>
    <w:rsid w:val="009D6170"/>
    <w:rsid w:val="009D6A45"/>
    <w:rsid w:val="009E0621"/>
    <w:rsid w:val="009E13F2"/>
    <w:rsid w:val="009E313E"/>
    <w:rsid w:val="009E3570"/>
    <w:rsid w:val="009E6579"/>
    <w:rsid w:val="009E6D18"/>
    <w:rsid w:val="009E6EC1"/>
    <w:rsid w:val="009E6EC9"/>
    <w:rsid w:val="009F10E3"/>
    <w:rsid w:val="009F1222"/>
    <w:rsid w:val="009F1713"/>
    <w:rsid w:val="009F4E69"/>
    <w:rsid w:val="009F4EF6"/>
    <w:rsid w:val="009F57D9"/>
    <w:rsid w:val="009F5BD0"/>
    <w:rsid w:val="009F6F2D"/>
    <w:rsid w:val="00A033B7"/>
    <w:rsid w:val="00A061B9"/>
    <w:rsid w:val="00A07505"/>
    <w:rsid w:val="00A113AE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3CD5"/>
    <w:rsid w:val="00A250BB"/>
    <w:rsid w:val="00A26F88"/>
    <w:rsid w:val="00A33532"/>
    <w:rsid w:val="00A349F0"/>
    <w:rsid w:val="00A34D44"/>
    <w:rsid w:val="00A35DF4"/>
    <w:rsid w:val="00A3694A"/>
    <w:rsid w:val="00A36964"/>
    <w:rsid w:val="00A440B3"/>
    <w:rsid w:val="00A46755"/>
    <w:rsid w:val="00A46E66"/>
    <w:rsid w:val="00A5025B"/>
    <w:rsid w:val="00A5092D"/>
    <w:rsid w:val="00A51BCA"/>
    <w:rsid w:val="00A520B8"/>
    <w:rsid w:val="00A53465"/>
    <w:rsid w:val="00A53671"/>
    <w:rsid w:val="00A551EA"/>
    <w:rsid w:val="00A56335"/>
    <w:rsid w:val="00A57170"/>
    <w:rsid w:val="00A57E5D"/>
    <w:rsid w:val="00A610CB"/>
    <w:rsid w:val="00A6159D"/>
    <w:rsid w:val="00A62248"/>
    <w:rsid w:val="00A641A7"/>
    <w:rsid w:val="00A649AE"/>
    <w:rsid w:val="00A65908"/>
    <w:rsid w:val="00A65B1D"/>
    <w:rsid w:val="00A673A5"/>
    <w:rsid w:val="00A67D55"/>
    <w:rsid w:val="00A7081D"/>
    <w:rsid w:val="00A72B9C"/>
    <w:rsid w:val="00A747D9"/>
    <w:rsid w:val="00A766D6"/>
    <w:rsid w:val="00A77927"/>
    <w:rsid w:val="00A8079C"/>
    <w:rsid w:val="00A828B7"/>
    <w:rsid w:val="00A85E69"/>
    <w:rsid w:val="00A85FF7"/>
    <w:rsid w:val="00A86434"/>
    <w:rsid w:val="00A87020"/>
    <w:rsid w:val="00A874D3"/>
    <w:rsid w:val="00A903B3"/>
    <w:rsid w:val="00A90583"/>
    <w:rsid w:val="00A91055"/>
    <w:rsid w:val="00A93264"/>
    <w:rsid w:val="00A939C9"/>
    <w:rsid w:val="00A94055"/>
    <w:rsid w:val="00A9598A"/>
    <w:rsid w:val="00AA2135"/>
    <w:rsid w:val="00AA4DCD"/>
    <w:rsid w:val="00AA5C0F"/>
    <w:rsid w:val="00AA7320"/>
    <w:rsid w:val="00AA7885"/>
    <w:rsid w:val="00AA796D"/>
    <w:rsid w:val="00AB2BE4"/>
    <w:rsid w:val="00AB41C4"/>
    <w:rsid w:val="00AB7245"/>
    <w:rsid w:val="00AC1DC7"/>
    <w:rsid w:val="00AC364D"/>
    <w:rsid w:val="00AD0F9B"/>
    <w:rsid w:val="00AD682D"/>
    <w:rsid w:val="00AD6CCE"/>
    <w:rsid w:val="00AE2B8E"/>
    <w:rsid w:val="00AE5265"/>
    <w:rsid w:val="00AE5576"/>
    <w:rsid w:val="00AF162C"/>
    <w:rsid w:val="00AF1866"/>
    <w:rsid w:val="00AF29A5"/>
    <w:rsid w:val="00AF42F5"/>
    <w:rsid w:val="00AF54EC"/>
    <w:rsid w:val="00AF5554"/>
    <w:rsid w:val="00AF5D4C"/>
    <w:rsid w:val="00AF5DED"/>
    <w:rsid w:val="00B00444"/>
    <w:rsid w:val="00B019B0"/>
    <w:rsid w:val="00B02D64"/>
    <w:rsid w:val="00B03866"/>
    <w:rsid w:val="00B03C88"/>
    <w:rsid w:val="00B04CFC"/>
    <w:rsid w:val="00B07CC0"/>
    <w:rsid w:val="00B102FE"/>
    <w:rsid w:val="00B1164F"/>
    <w:rsid w:val="00B11ABA"/>
    <w:rsid w:val="00B1397F"/>
    <w:rsid w:val="00B22B85"/>
    <w:rsid w:val="00B22C54"/>
    <w:rsid w:val="00B231C8"/>
    <w:rsid w:val="00B23C97"/>
    <w:rsid w:val="00B23D78"/>
    <w:rsid w:val="00B269B7"/>
    <w:rsid w:val="00B2728D"/>
    <w:rsid w:val="00B31F8D"/>
    <w:rsid w:val="00B3271C"/>
    <w:rsid w:val="00B34F88"/>
    <w:rsid w:val="00B41841"/>
    <w:rsid w:val="00B42284"/>
    <w:rsid w:val="00B45F13"/>
    <w:rsid w:val="00B50C23"/>
    <w:rsid w:val="00B51DBA"/>
    <w:rsid w:val="00B57476"/>
    <w:rsid w:val="00B57D2F"/>
    <w:rsid w:val="00B57DE5"/>
    <w:rsid w:val="00B60769"/>
    <w:rsid w:val="00B62B58"/>
    <w:rsid w:val="00B67190"/>
    <w:rsid w:val="00B67EA0"/>
    <w:rsid w:val="00B708B0"/>
    <w:rsid w:val="00B709C3"/>
    <w:rsid w:val="00B7185B"/>
    <w:rsid w:val="00B73219"/>
    <w:rsid w:val="00B73552"/>
    <w:rsid w:val="00B735CD"/>
    <w:rsid w:val="00B756BF"/>
    <w:rsid w:val="00B77E54"/>
    <w:rsid w:val="00B81560"/>
    <w:rsid w:val="00B8334D"/>
    <w:rsid w:val="00B85391"/>
    <w:rsid w:val="00B858A3"/>
    <w:rsid w:val="00B9112D"/>
    <w:rsid w:val="00B913D9"/>
    <w:rsid w:val="00B919DF"/>
    <w:rsid w:val="00B91B75"/>
    <w:rsid w:val="00B94D42"/>
    <w:rsid w:val="00B95B0F"/>
    <w:rsid w:val="00BA3763"/>
    <w:rsid w:val="00BA4265"/>
    <w:rsid w:val="00BA5D5D"/>
    <w:rsid w:val="00BA5DC9"/>
    <w:rsid w:val="00BB0937"/>
    <w:rsid w:val="00BB1A41"/>
    <w:rsid w:val="00BB4188"/>
    <w:rsid w:val="00BB4819"/>
    <w:rsid w:val="00BB5E2C"/>
    <w:rsid w:val="00BB5F5F"/>
    <w:rsid w:val="00BC0C63"/>
    <w:rsid w:val="00BC3B61"/>
    <w:rsid w:val="00BC3C99"/>
    <w:rsid w:val="00BC48D4"/>
    <w:rsid w:val="00BC5528"/>
    <w:rsid w:val="00BC59D5"/>
    <w:rsid w:val="00BC7A0C"/>
    <w:rsid w:val="00BD1E57"/>
    <w:rsid w:val="00BD232D"/>
    <w:rsid w:val="00BD3D45"/>
    <w:rsid w:val="00BD4E0B"/>
    <w:rsid w:val="00BD4FB4"/>
    <w:rsid w:val="00BD52B9"/>
    <w:rsid w:val="00BD6E9C"/>
    <w:rsid w:val="00BD6F6F"/>
    <w:rsid w:val="00BE0BD7"/>
    <w:rsid w:val="00BE3328"/>
    <w:rsid w:val="00BE3BAA"/>
    <w:rsid w:val="00BE3E6D"/>
    <w:rsid w:val="00BE3F1B"/>
    <w:rsid w:val="00BE4174"/>
    <w:rsid w:val="00BE60C9"/>
    <w:rsid w:val="00BE78E9"/>
    <w:rsid w:val="00BF210A"/>
    <w:rsid w:val="00BF39A3"/>
    <w:rsid w:val="00BF567D"/>
    <w:rsid w:val="00BF7B0B"/>
    <w:rsid w:val="00C001AC"/>
    <w:rsid w:val="00C019C6"/>
    <w:rsid w:val="00C0566D"/>
    <w:rsid w:val="00C06A53"/>
    <w:rsid w:val="00C076DC"/>
    <w:rsid w:val="00C07749"/>
    <w:rsid w:val="00C077B0"/>
    <w:rsid w:val="00C1021E"/>
    <w:rsid w:val="00C12256"/>
    <w:rsid w:val="00C12E2F"/>
    <w:rsid w:val="00C14611"/>
    <w:rsid w:val="00C1692E"/>
    <w:rsid w:val="00C17A8B"/>
    <w:rsid w:val="00C22ED0"/>
    <w:rsid w:val="00C23BD5"/>
    <w:rsid w:val="00C24CE7"/>
    <w:rsid w:val="00C25227"/>
    <w:rsid w:val="00C2651B"/>
    <w:rsid w:val="00C31D11"/>
    <w:rsid w:val="00C33652"/>
    <w:rsid w:val="00C35133"/>
    <w:rsid w:val="00C43E57"/>
    <w:rsid w:val="00C447B3"/>
    <w:rsid w:val="00C45091"/>
    <w:rsid w:val="00C462E2"/>
    <w:rsid w:val="00C47586"/>
    <w:rsid w:val="00C52CCA"/>
    <w:rsid w:val="00C5414F"/>
    <w:rsid w:val="00C56D70"/>
    <w:rsid w:val="00C56E92"/>
    <w:rsid w:val="00C61551"/>
    <w:rsid w:val="00C623D5"/>
    <w:rsid w:val="00C62E21"/>
    <w:rsid w:val="00C62F73"/>
    <w:rsid w:val="00C64459"/>
    <w:rsid w:val="00C66FDA"/>
    <w:rsid w:val="00C70FEE"/>
    <w:rsid w:val="00C72851"/>
    <w:rsid w:val="00C74643"/>
    <w:rsid w:val="00C7580F"/>
    <w:rsid w:val="00C75B3F"/>
    <w:rsid w:val="00C76797"/>
    <w:rsid w:val="00C81031"/>
    <w:rsid w:val="00C81CEC"/>
    <w:rsid w:val="00C82360"/>
    <w:rsid w:val="00C85998"/>
    <w:rsid w:val="00C9104B"/>
    <w:rsid w:val="00C91173"/>
    <w:rsid w:val="00C9356F"/>
    <w:rsid w:val="00C95A64"/>
    <w:rsid w:val="00C962A3"/>
    <w:rsid w:val="00C97F5A"/>
    <w:rsid w:val="00CA01AE"/>
    <w:rsid w:val="00CA02BC"/>
    <w:rsid w:val="00CA085B"/>
    <w:rsid w:val="00CA30BD"/>
    <w:rsid w:val="00CA4305"/>
    <w:rsid w:val="00CA4347"/>
    <w:rsid w:val="00CA49B9"/>
    <w:rsid w:val="00CA4E58"/>
    <w:rsid w:val="00CB0949"/>
    <w:rsid w:val="00CB24BD"/>
    <w:rsid w:val="00CB736F"/>
    <w:rsid w:val="00CB7AF4"/>
    <w:rsid w:val="00CC14F3"/>
    <w:rsid w:val="00CC254E"/>
    <w:rsid w:val="00CC58EB"/>
    <w:rsid w:val="00CC67DB"/>
    <w:rsid w:val="00CC6F08"/>
    <w:rsid w:val="00CD0693"/>
    <w:rsid w:val="00CD2109"/>
    <w:rsid w:val="00CD2647"/>
    <w:rsid w:val="00CD342A"/>
    <w:rsid w:val="00CD5CBC"/>
    <w:rsid w:val="00CD75BA"/>
    <w:rsid w:val="00CE145C"/>
    <w:rsid w:val="00CE1772"/>
    <w:rsid w:val="00CE3CA9"/>
    <w:rsid w:val="00CE7DCC"/>
    <w:rsid w:val="00CF35C5"/>
    <w:rsid w:val="00CF3A91"/>
    <w:rsid w:val="00CF619C"/>
    <w:rsid w:val="00D00E55"/>
    <w:rsid w:val="00D017DC"/>
    <w:rsid w:val="00D0574F"/>
    <w:rsid w:val="00D074F4"/>
    <w:rsid w:val="00D101E0"/>
    <w:rsid w:val="00D11C56"/>
    <w:rsid w:val="00D12E46"/>
    <w:rsid w:val="00D150CE"/>
    <w:rsid w:val="00D173DB"/>
    <w:rsid w:val="00D22A1A"/>
    <w:rsid w:val="00D23465"/>
    <w:rsid w:val="00D24DBF"/>
    <w:rsid w:val="00D25A11"/>
    <w:rsid w:val="00D26C14"/>
    <w:rsid w:val="00D319DE"/>
    <w:rsid w:val="00D3307E"/>
    <w:rsid w:val="00D34016"/>
    <w:rsid w:val="00D36F67"/>
    <w:rsid w:val="00D37C87"/>
    <w:rsid w:val="00D42D9E"/>
    <w:rsid w:val="00D430C3"/>
    <w:rsid w:val="00D4372B"/>
    <w:rsid w:val="00D4376E"/>
    <w:rsid w:val="00D44F8D"/>
    <w:rsid w:val="00D47786"/>
    <w:rsid w:val="00D47CB4"/>
    <w:rsid w:val="00D52478"/>
    <w:rsid w:val="00D608FF"/>
    <w:rsid w:val="00D6091B"/>
    <w:rsid w:val="00D63C01"/>
    <w:rsid w:val="00D6456F"/>
    <w:rsid w:val="00D64F85"/>
    <w:rsid w:val="00D65A4F"/>
    <w:rsid w:val="00D70305"/>
    <w:rsid w:val="00D70C68"/>
    <w:rsid w:val="00D71FFF"/>
    <w:rsid w:val="00D7569D"/>
    <w:rsid w:val="00D75DA3"/>
    <w:rsid w:val="00D7643F"/>
    <w:rsid w:val="00D77A9E"/>
    <w:rsid w:val="00D804D1"/>
    <w:rsid w:val="00D834D6"/>
    <w:rsid w:val="00D83855"/>
    <w:rsid w:val="00D839C3"/>
    <w:rsid w:val="00D863C3"/>
    <w:rsid w:val="00D90D23"/>
    <w:rsid w:val="00D91A11"/>
    <w:rsid w:val="00D91FA0"/>
    <w:rsid w:val="00D93793"/>
    <w:rsid w:val="00D93C8E"/>
    <w:rsid w:val="00D9596D"/>
    <w:rsid w:val="00D95B78"/>
    <w:rsid w:val="00D95C31"/>
    <w:rsid w:val="00D96F4E"/>
    <w:rsid w:val="00D9786C"/>
    <w:rsid w:val="00DA10D1"/>
    <w:rsid w:val="00DA250A"/>
    <w:rsid w:val="00DA5C4D"/>
    <w:rsid w:val="00DA61FC"/>
    <w:rsid w:val="00DB12A6"/>
    <w:rsid w:val="00DB192A"/>
    <w:rsid w:val="00DB3C0F"/>
    <w:rsid w:val="00DB4DD7"/>
    <w:rsid w:val="00DB69AE"/>
    <w:rsid w:val="00DB706D"/>
    <w:rsid w:val="00DB77E8"/>
    <w:rsid w:val="00DC19DB"/>
    <w:rsid w:val="00DC1F36"/>
    <w:rsid w:val="00DC214A"/>
    <w:rsid w:val="00DC3C31"/>
    <w:rsid w:val="00DC4941"/>
    <w:rsid w:val="00DC4A3F"/>
    <w:rsid w:val="00DC4DF9"/>
    <w:rsid w:val="00DC5C64"/>
    <w:rsid w:val="00DD0906"/>
    <w:rsid w:val="00DD0DA3"/>
    <w:rsid w:val="00DD3D3F"/>
    <w:rsid w:val="00DD4033"/>
    <w:rsid w:val="00DD646C"/>
    <w:rsid w:val="00DE0128"/>
    <w:rsid w:val="00DE0A69"/>
    <w:rsid w:val="00DE0EAA"/>
    <w:rsid w:val="00DE1EA8"/>
    <w:rsid w:val="00DE253A"/>
    <w:rsid w:val="00DE2664"/>
    <w:rsid w:val="00DE38EA"/>
    <w:rsid w:val="00DE541F"/>
    <w:rsid w:val="00DE7689"/>
    <w:rsid w:val="00DF03A8"/>
    <w:rsid w:val="00DF13D0"/>
    <w:rsid w:val="00DF2078"/>
    <w:rsid w:val="00DF44F4"/>
    <w:rsid w:val="00DF6778"/>
    <w:rsid w:val="00E042CF"/>
    <w:rsid w:val="00E14961"/>
    <w:rsid w:val="00E14AB8"/>
    <w:rsid w:val="00E151A5"/>
    <w:rsid w:val="00E17E45"/>
    <w:rsid w:val="00E214D0"/>
    <w:rsid w:val="00E248C5"/>
    <w:rsid w:val="00E266AA"/>
    <w:rsid w:val="00E26EE0"/>
    <w:rsid w:val="00E26F2A"/>
    <w:rsid w:val="00E35197"/>
    <w:rsid w:val="00E40A8E"/>
    <w:rsid w:val="00E444AD"/>
    <w:rsid w:val="00E4548D"/>
    <w:rsid w:val="00E47A27"/>
    <w:rsid w:val="00E51416"/>
    <w:rsid w:val="00E53214"/>
    <w:rsid w:val="00E5337C"/>
    <w:rsid w:val="00E55260"/>
    <w:rsid w:val="00E55535"/>
    <w:rsid w:val="00E5597E"/>
    <w:rsid w:val="00E566B4"/>
    <w:rsid w:val="00E65C63"/>
    <w:rsid w:val="00E6711A"/>
    <w:rsid w:val="00E71B63"/>
    <w:rsid w:val="00E71E54"/>
    <w:rsid w:val="00E7222B"/>
    <w:rsid w:val="00E76FF5"/>
    <w:rsid w:val="00E77976"/>
    <w:rsid w:val="00E77A58"/>
    <w:rsid w:val="00E77E5A"/>
    <w:rsid w:val="00E82413"/>
    <w:rsid w:val="00E8501F"/>
    <w:rsid w:val="00E87A32"/>
    <w:rsid w:val="00E87CBD"/>
    <w:rsid w:val="00E9127C"/>
    <w:rsid w:val="00E91793"/>
    <w:rsid w:val="00E919E6"/>
    <w:rsid w:val="00E92917"/>
    <w:rsid w:val="00E9784A"/>
    <w:rsid w:val="00EA14BD"/>
    <w:rsid w:val="00EA1B43"/>
    <w:rsid w:val="00EA27C5"/>
    <w:rsid w:val="00EA57E5"/>
    <w:rsid w:val="00EA75AE"/>
    <w:rsid w:val="00EB16B9"/>
    <w:rsid w:val="00EB4D52"/>
    <w:rsid w:val="00EB6607"/>
    <w:rsid w:val="00EC0B85"/>
    <w:rsid w:val="00EC1115"/>
    <w:rsid w:val="00EC2A16"/>
    <w:rsid w:val="00EC3100"/>
    <w:rsid w:val="00EC3C4F"/>
    <w:rsid w:val="00EC6EE8"/>
    <w:rsid w:val="00ED2CEF"/>
    <w:rsid w:val="00ED2E67"/>
    <w:rsid w:val="00ED3693"/>
    <w:rsid w:val="00ED3F9E"/>
    <w:rsid w:val="00ED4299"/>
    <w:rsid w:val="00ED4F08"/>
    <w:rsid w:val="00EE12F7"/>
    <w:rsid w:val="00EE13EC"/>
    <w:rsid w:val="00EE7C1B"/>
    <w:rsid w:val="00EE7F5C"/>
    <w:rsid w:val="00EF0599"/>
    <w:rsid w:val="00EF14E1"/>
    <w:rsid w:val="00EF224A"/>
    <w:rsid w:val="00EF299A"/>
    <w:rsid w:val="00EF48DC"/>
    <w:rsid w:val="00EF4C94"/>
    <w:rsid w:val="00EF4E39"/>
    <w:rsid w:val="00EF519D"/>
    <w:rsid w:val="00EF63B5"/>
    <w:rsid w:val="00EF6443"/>
    <w:rsid w:val="00EF6F1C"/>
    <w:rsid w:val="00EF7955"/>
    <w:rsid w:val="00EF7BFF"/>
    <w:rsid w:val="00EF7EEA"/>
    <w:rsid w:val="00F00B29"/>
    <w:rsid w:val="00F017DC"/>
    <w:rsid w:val="00F01A9B"/>
    <w:rsid w:val="00F05DA4"/>
    <w:rsid w:val="00F071AE"/>
    <w:rsid w:val="00F109C4"/>
    <w:rsid w:val="00F12990"/>
    <w:rsid w:val="00F12EAF"/>
    <w:rsid w:val="00F13AAD"/>
    <w:rsid w:val="00F14555"/>
    <w:rsid w:val="00F15592"/>
    <w:rsid w:val="00F200F7"/>
    <w:rsid w:val="00F20899"/>
    <w:rsid w:val="00F22E07"/>
    <w:rsid w:val="00F24E98"/>
    <w:rsid w:val="00F25377"/>
    <w:rsid w:val="00F25D6F"/>
    <w:rsid w:val="00F26FC1"/>
    <w:rsid w:val="00F2733F"/>
    <w:rsid w:val="00F314D4"/>
    <w:rsid w:val="00F31976"/>
    <w:rsid w:val="00F31ABB"/>
    <w:rsid w:val="00F32318"/>
    <w:rsid w:val="00F32AE5"/>
    <w:rsid w:val="00F34052"/>
    <w:rsid w:val="00F36012"/>
    <w:rsid w:val="00F37044"/>
    <w:rsid w:val="00F37ADF"/>
    <w:rsid w:val="00F40BA3"/>
    <w:rsid w:val="00F40CB0"/>
    <w:rsid w:val="00F4317B"/>
    <w:rsid w:val="00F43469"/>
    <w:rsid w:val="00F44BD9"/>
    <w:rsid w:val="00F46734"/>
    <w:rsid w:val="00F469F1"/>
    <w:rsid w:val="00F46FA9"/>
    <w:rsid w:val="00F50EE7"/>
    <w:rsid w:val="00F53398"/>
    <w:rsid w:val="00F533B3"/>
    <w:rsid w:val="00F5386E"/>
    <w:rsid w:val="00F55FBF"/>
    <w:rsid w:val="00F564D8"/>
    <w:rsid w:val="00F60072"/>
    <w:rsid w:val="00F61B54"/>
    <w:rsid w:val="00F626A7"/>
    <w:rsid w:val="00F6335C"/>
    <w:rsid w:val="00F64BD7"/>
    <w:rsid w:val="00F65434"/>
    <w:rsid w:val="00F6654C"/>
    <w:rsid w:val="00F675E5"/>
    <w:rsid w:val="00F679DE"/>
    <w:rsid w:val="00F705E4"/>
    <w:rsid w:val="00F713E0"/>
    <w:rsid w:val="00F71549"/>
    <w:rsid w:val="00F725E4"/>
    <w:rsid w:val="00F74AFB"/>
    <w:rsid w:val="00F75238"/>
    <w:rsid w:val="00F7796A"/>
    <w:rsid w:val="00F779DF"/>
    <w:rsid w:val="00F80F68"/>
    <w:rsid w:val="00F83D6D"/>
    <w:rsid w:val="00F853BF"/>
    <w:rsid w:val="00F943F5"/>
    <w:rsid w:val="00FA33CA"/>
    <w:rsid w:val="00FA4E3D"/>
    <w:rsid w:val="00FA65C5"/>
    <w:rsid w:val="00FB0215"/>
    <w:rsid w:val="00FB06DD"/>
    <w:rsid w:val="00FB138B"/>
    <w:rsid w:val="00FB2408"/>
    <w:rsid w:val="00FB363F"/>
    <w:rsid w:val="00FB373A"/>
    <w:rsid w:val="00FB4257"/>
    <w:rsid w:val="00FB6319"/>
    <w:rsid w:val="00FC02F2"/>
    <w:rsid w:val="00FC2676"/>
    <w:rsid w:val="00FC2E2C"/>
    <w:rsid w:val="00FC4E4D"/>
    <w:rsid w:val="00FC55E6"/>
    <w:rsid w:val="00FC578D"/>
    <w:rsid w:val="00FC57C2"/>
    <w:rsid w:val="00FC5E68"/>
    <w:rsid w:val="00FD1032"/>
    <w:rsid w:val="00FD37C8"/>
    <w:rsid w:val="00FD4BB3"/>
    <w:rsid w:val="00FD50E2"/>
    <w:rsid w:val="00FD5A42"/>
    <w:rsid w:val="00FD5E38"/>
    <w:rsid w:val="00FD6B02"/>
    <w:rsid w:val="00FD6C4F"/>
    <w:rsid w:val="00FE341D"/>
    <w:rsid w:val="00FE500B"/>
    <w:rsid w:val="00FE56CF"/>
    <w:rsid w:val="00FE60F9"/>
    <w:rsid w:val="00FE73B6"/>
    <w:rsid w:val="00FF0519"/>
    <w:rsid w:val="00FF155A"/>
    <w:rsid w:val="00FF27EF"/>
    <w:rsid w:val="00FF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igitaledgeasia-my.sharepoint.com/personal/isaac_shin_digitaledgedc_com/Documents/&#47928;&#49436;/UiPath/.repositories/DEK_RPA/Git_BOSS&#53685;&#54633;&#48260;&#51204;+&#50500;&#50883;&#47337;&#51068;&#51221;&#52628;&#52636;/AutoSummaryTable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Trend Log for Temperature &amp; Relative</a:t>
            </a:r>
            <a:r>
              <a:rPr lang="en-US" altLang="ko-KR" baseline="0"/>
              <a:t> Humidity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AveTemp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'Temp&amp;Hum_Summary'!$B$2:$M$2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  <c:extLst/>
            </c:strRef>
          </c:cat>
          <c:val>
            <c:numRef>
              <c:f>'Temp&amp;Hum_Summary'!$B$3:$M$3</c:f>
              <c:numCache>
                <c:formatCode>_-* #,##0.00" ℃"</c:formatCode>
                <c:ptCount val="12"/>
                <c:pt idx="0">
                  <c:v>25.086819752862844</c:v>
                </c:pt>
                <c:pt idx="1">
                  <c:v>25.086819752862844</c:v>
                </c:pt>
                <c:pt idx="2">
                  <c:v>25.049296165413921</c:v>
                </c:pt>
                <c:pt idx="3">
                  <c:v>0</c:v>
                </c:pt>
                <c:pt idx="4">
                  <c:v>25.086819752862844</c:v>
                </c:pt>
                <c:pt idx="5">
                  <c:v>0</c:v>
                </c:pt>
                <c:pt idx="6">
                  <c:v>25.086819752862844</c:v>
                </c:pt>
                <c:pt idx="7">
                  <c:v>25.086819752862844</c:v>
                </c:pt>
                <c:pt idx="8">
                  <c:v>0</c:v>
                </c:pt>
                <c:pt idx="9">
                  <c:v>0</c:v>
                </c:pt>
                <c:pt idx="10">
                  <c:v>25.096047716555187</c:v>
                </c:pt>
                <c:pt idx="11">
                  <c:v>25.086819752862844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0-F9E9-4314-B917-144E5D0A2797}"/>
            </c:ext>
          </c:extLst>
        </c:ser>
        <c:ser>
          <c:idx val="1"/>
          <c:order val="1"/>
          <c:tx>
            <c:v>Humidity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'Temp&amp;Hum_Summary'!$B$2:$M$2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  <c:extLst/>
            </c:strRef>
          </c:cat>
          <c:val>
            <c:numRef>
              <c:f>'Temp&amp;Hum_Summary'!$B$4:$M$4</c:f>
              <c:numCache>
                <c:formatCode>_-* #,##0.00" %"</c:formatCode>
                <c:ptCount val="12"/>
                <c:pt idx="0">
                  <c:v>34.042797428590319</c:v>
                </c:pt>
                <c:pt idx="1">
                  <c:v>36.473064994950349</c:v>
                </c:pt>
                <c:pt idx="2">
                  <c:v>36.679584212262412</c:v>
                </c:pt>
                <c:pt idx="3">
                  <c:v>0</c:v>
                </c:pt>
                <c:pt idx="4">
                  <c:v>36.473064994950349</c:v>
                </c:pt>
                <c:pt idx="5">
                  <c:v>0</c:v>
                </c:pt>
                <c:pt idx="6">
                  <c:v>36.473064994950349</c:v>
                </c:pt>
                <c:pt idx="7">
                  <c:v>36.473064994950349</c:v>
                </c:pt>
                <c:pt idx="8">
                  <c:v>0</c:v>
                </c:pt>
                <c:pt idx="9">
                  <c:v>0</c:v>
                </c:pt>
                <c:pt idx="10">
                  <c:v>35.420277017357009</c:v>
                </c:pt>
                <c:pt idx="11">
                  <c:v>36.473064994950349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1-F9E9-4314-B917-144E5D0A27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806735"/>
        <c:axId val="1427501487"/>
        <c:extLst>
          <c:ext xmlns:c15="http://schemas.microsoft.com/office/drawing/2012/chart" uri="{02D57815-91ED-43cb-92C2-25804820EDAC}">
            <c15:filteredLineSeries>
              <c15:ser>
                <c:idx val="2"/>
                <c:order val="2"/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>
                      <c:ext uri="{02D57815-91ED-43cb-92C2-25804820EDAC}">
                        <c15:formulaRef>
                          <c15:sqref>'Temp&amp;Hum_Summary'!$B$2:$M$2</c15:sqref>
                        </c15:formulaRef>
                      </c:ext>
                    </c:extLst>
                    <c:strCache>
                      <c:ptCount val="12"/>
                      <c:pt idx="0">
                        <c:v>Jan</c:v>
                      </c:pt>
                      <c:pt idx="1">
                        <c:v>Feb</c:v>
                      </c:pt>
                      <c:pt idx="2">
                        <c:v>Mar</c:v>
                      </c:pt>
                      <c:pt idx="3">
                        <c:v>Apr</c:v>
                      </c:pt>
                      <c:pt idx="4">
                        <c:v>May</c:v>
                      </c:pt>
                      <c:pt idx="5">
                        <c:v>Jun</c:v>
                      </c:pt>
                      <c:pt idx="6">
                        <c:v>Jul</c:v>
                      </c:pt>
                      <c:pt idx="7">
                        <c:v>Aug</c:v>
                      </c:pt>
                      <c:pt idx="8">
                        <c:v>Sep</c:v>
                      </c:pt>
                      <c:pt idx="9">
                        <c:v>Oct</c:v>
                      </c:pt>
                      <c:pt idx="10">
                        <c:v>Nov</c:v>
                      </c:pt>
                      <c:pt idx="11">
                        <c:v>Dec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'Temp&amp;Hum_Summary'!$B$5:$M$5</c15:sqref>
                        </c15:formulaRef>
                      </c:ext>
                    </c:extLst>
                    <c:numCache>
                      <c:formatCode>General</c:formatCode>
                      <c:ptCount val="12"/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F9E9-4314-B917-144E5D0A2797}"/>
                  </c:ext>
                </c:extLst>
              </c15:ser>
            </c15:filteredLineSeries>
          </c:ext>
        </c:extLst>
      </c:lineChart>
      <c:catAx>
        <c:axId val="1480673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27501487"/>
        <c:crosses val="autoZero"/>
        <c:auto val="1"/>
        <c:lblAlgn val="ctr"/>
        <c:lblOffset val="100"/>
        <c:noMultiLvlLbl val="0"/>
      </c:catAx>
      <c:valAx>
        <c:axId val="1427501487"/>
        <c:scaling>
          <c:orientation val="minMax"/>
        </c:scaling>
        <c:delete val="0"/>
        <c:axPos val="l"/>
        <c:numFmt formatCode="_-* #,##0.00&quot; ℃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80673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575</TotalTime>
  <Pages>4</Pages>
  <Words>809</Words>
  <Characters>4612</Characters>
  <Application>Microsoft Office Word</Application>
  <DocSecurity>0</DocSecurity>
  <Lines>38</Lines>
  <Paragraphs>10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616</cp:revision>
  <cp:lastPrinted>2023-04-23T13:35:00Z</cp:lastPrinted>
  <dcterms:created xsi:type="dcterms:W3CDTF">2023-06-15T04:32:00Z</dcterms:created>
  <dcterms:modified xsi:type="dcterms:W3CDTF">2024-02-07T05:52:00Z</dcterms:modified>
</cp:coreProperties>
</file>