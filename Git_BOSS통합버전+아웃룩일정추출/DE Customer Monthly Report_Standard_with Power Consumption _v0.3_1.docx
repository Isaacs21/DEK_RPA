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BF567D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BF567D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BF567D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5C4A5EB6" w:rsidR="00886E56" w:rsidRDefault="00395570" w:rsidP="00EC3100">
      <w:r>
        <w:rPr>
          <w:rFonts w:hint="eastAsia"/>
        </w:rPr>
        <w:t>E</w:t>
      </w:r>
      <w:r>
        <w:t>ditComplete</w:t>
      </w:r>
    </w:p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4A17A784" w14:textId="77777777" w:rsidR="004120A8" w:rsidRDefault="004120A8" w:rsidP="002237DD">
      <w:pPr>
        <w:pStyle w:val="af3"/>
      </w:pPr>
    </w:p>
    <w:p w14:paraId="2A3F6EB2" w14:textId="5C696E97" w:rsidR="00D47CB4" w:rsidRDefault="00BB4188" w:rsidP="00D47CB4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4"/>
    </w:p>
    <w:p w14:paraId="1568469B" w14:textId="5736DA08" w:rsidR="00AF1866" w:rsidRDefault="00AF1866" w:rsidP="00D47CB4">
      <w:pPr>
        <w:rPr>
          <w:b/>
          <w:iCs/>
        </w:rPr>
      </w:pPr>
    </w:p>
    <w:p w14:paraId="7C03D77F" w14:textId="77777777" w:rsidR="008E498E" w:rsidRDefault="008E498E" w:rsidP="00D47CB4">
      <w:pPr>
        <w:rPr>
          <w:b/>
          <w:iCs/>
        </w:rPr>
      </w:pPr>
    </w:p>
    <w:p w14:paraId="1ADBA6A9" w14:textId="77777777" w:rsidR="008E498E" w:rsidRDefault="008E498E" w:rsidP="00D47CB4">
      <w:pPr>
        <w:rPr>
          <w:b/>
          <w:iCs/>
        </w:rPr>
      </w:pPr>
    </w:p>
    <w:p w14:paraId="235B7CB3" w14:textId="77777777" w:rsidR="008E498E" w:rsidRDefault="008E498E" w:rsidP="00D47CB4">
      <w:pPr>
        <w:rPr>
          <w:b/>
          <w:iCs/>
        </w:rPr>
      </w:pPr>
    </w:p>
    <w:p w14:paraId="14AFC05C" w14:textId="77777777" w:rsidR="008E498E" w:rsidRDefault="008E498E" w:rsidP="00D47CB4">
      <w:pPr>
        <w:rPr>
          <w:b/>
          <w:iCs/>
        </w:rPr>
      </w:pPr>
    </w:p>
    <w:p w14:paraId="16386C66" w14:textId="77777777" w:rsidR="008E498E" w:rsidRDefault="008E498E" w:rsidP="00D47CB4">
      <w:pPr>
        <w:rPr>
          <w:b/>
          <w:iCs/>
        </w:rPr>
      </w:pPr>
    </w:p>
    <w:p w14:paraId="3A1CA262" w14:textId="77777777" w:rsidR="008E498E" w:rsidRDefault="008E498E" w:rsidP="00D47CB4">
      <w:pPr>
        <w:rPr>
          <w:b/>
          <w:iCs/>
        </w:rPr>
      </w:pPr>
    </w:p>
    <w:p w14:paraId="73CD7265" w14:textId="77777777" w:rsidR="008E498E" w:rsidRDefault="008E498E" w:rsidP="00D47CB4">
      <w:pPr>
        <w:rPr>
          <w:b/>
          <w:iCs/>
        </w:rPr>
      </w:pPr>
    </w:p>
    <w:p w14:paraId="3158F8EA" w14:textId="77777777" w:rsidR="008E498E" w:rsidRDefault="008E498E" w:rsidP="00D47CB4">
      <w:pPr>
        <w:rPr>
          <w:b/>
          <w:iCs/>
        </w:rPr>
      </w:pPr>
    </w:p>
    <w:p w14:paraId="3B446AB3" w14:textId="77777777" w:rsidR="008E498E" w:rsidRDefault="008E498E" w:rsidP="00D47CB4">
      <w:pPr>
        <w:rPr>
          <w:b/>
          <w:iCs/>
        </w:rPr>
      </w:pPr>
    </w:p>
    <w:p w14:paraId="3B2A24A4" w14:textId="77777777" w:rsidR="008E498E" w:rsidRDefault="008E498E" w:rsidP="00D47CB4">
      <w:pPr>
        <w:rPr>
          <w:b/>
          <w:iCs/>
        </w:rPr>
      </w:pPr>
    </w:p>
    <w:p w14:paraId="13C7102A" w14:textId="77777777" w:rsidR="008E498E" w:rsidRDefault="008E498E" w:rsidP="00D47CB4">
      <w:pPr>
        <w:rPr>
          <w:b/>
          <w:iCs/>
        </w:rPr>
      </w:pPr>
    </w:p>
    <w:p w14:paraId="546FF6F5" w14:textId="77777777" w:rsidR="008E498E" w:rsidRDefault="008E498E" w:rsidP="00D47CB4">
      <w:pPr>
        <w:rPr>
          <w:b/>
          <w:iCs/>
        </w:rPr>
      </w:pPr>
    </w:p>
    <w:p w14:paraId="2EF5788B" w14:textId="77777777" w:rsidR="008E498E" w:rsidRDefault="008E498E" w:rsidP="00D47CB4">
      <w:pPr>
        <w:rPr>
          <w:b/>
          <w:iCs/>
        </w:rPr>
      </w:pPr>
    </w:p>
    <w:p w14:paraId="60AAA9A0" w14:textId="77777777" w:rsidR="008E498E" w:rsidRDefault="008E498E" w:rsidP="00D47CB4">
      <w:pPr>
        <w:rPr>
          <w:b/>
          <w:iCs/>
        </w:rPr>
      </w:pPr>
    </w:p>
    <w:p w14:paraId="49BBDBED" w14:textId="77777777" w:rsidR="008E498E" w:rsidRDefault="008E498E" w:rsidP="00D47CB4">
      <w:pPr>
        <w:rPr>
          <w:b/>
          <w:iCs/>
        </w:rPr>
      </w:pPr>
    </w:p>
    <w:p w14:paraId="6BD7EE93" w14:textId="77777777" w:rsidR="008E498E" w:rsidRDefault="008E498E" w:rsidP="00D47CB4">
      <w:pPr>
        <w:rPr>
          <w:b/>
          <w:iCs/>
        </w:rPr>
      </w:pPr>
    </w:p>
    <w:p w14:paraId="77F1644C" w14:textId="77777777" w:rsidR="008E498E" w:rsidRPr="00D47CB4" w:rsidRDefault="008E498E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lastRenderedPageBreak/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  <w:bookmarkStart w:id="6" w:name="Incident"/>
      <w:bookmarkEnd w:id="6"/>
    </w:p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7" w:name="_Toc133154360"/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7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  <w:bookmarkStart w:id="9" w:name="SiteAccess"/>
      <w:bookmarkEnd w:id="9"/>
    </w:p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  <w:bookmarkStart w:id="12" w:name="Shipment"/>
      <w:bookmarkEnd w:id="12"/>
    </w:p>
    <w:p w14:paraId="729D698D" w14:textId="77777777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4" w:name="_Toc133154364"/>
    </w:p>
    <w:p w14:paraId="1339DF19" w14:textId="77777777" w:rsidR="004031F0" w:rsidRDefault="004031F0" w:rsidP="001228F5">
      <w:pPr>
        <w:rPr>
          <w:lang w:val="en-SG"/>
        </w:rPr>
      </w:pPr>
      <w:bookmarkStart w:id="15" w:name="RHS"/>
      <w:bookmarkEnd w:id="15"/>
    </w:p>
    <w:p w14:paraId="57EBED49" w14:textId="3F6B2020" w:rsidR="008E498E" w:rsidRDefault="008E498E" w:rsidP="001228F5">
      <w:pPr>
        <w:rPr>
          <w:lang w:val="en-SG"/>
        </w:rPr>
      </w:pPr>
    </w:p>
    <w:p w14:paraId="48990036" w14:textId="3C84BC3F" w:rsidR="008E498E" w:rsidRDefault="008E498E" w:rsidP="001228F5">
      <w:pPr>
        <w:rPr>
          <w:lang w:val="en-SG"/>
        </w:rPr>
      </w:pPr>
    </w:p>
    <w:p w14:paraId="7E8B431E" w14:textId="7728D1E1" w:rsidR="008E498E" w:rsidRDefault="008E498E" w:rsidP="001228F5">
      <w:pPr>
        <w:rPr>
          <w:lang w:val="en-SG"/>
        </w:rPr>
      </w:pPr>
    </w:p>
    <w:p w14:paraId="37137BFF" w14:textId="3D567B1E" w:rsidR="008E498E" w:rsidRDefault="008E498E" w:rsidP="001228F5">
      <w:pPr>
        <w:rPr>
          <w:lang w:val="en-SG"/>
        </w:rPr>
      </w:pPr>
    </w:p>
    <w:p w14:paraId="4180ACCF" w14:textId="4E120DFF" w:rsidR="008E498E" w:rsidRDefault="008E498E" w:rsidP="001228F5">
      <w:pPr>
        <w:rPr>
          <w:lang w:val="en-SG"/>
        </w:rPr>
      </w:pPr>
    </w:p>
    <w:p w14:paraId="26C508A8" w14:textId="0F204F59" w:rsidR="008E498E" w:rsidRDefault="008E498E" w:rsidP="001228F5">
      <w:pPr>
        <w:rPr>
          <w:lang w:val="en-SG"/>
        </w:rPr>
      </w:pPr>
    </w:p>
    <w:p w14:paraId="70C4D265" w14:textId="0537591C" w:rsidR="008E498E" w:rsidRDefault="008E498E" w:rsidP="001228F5">
      <w:pPr>
        <w:rPr>
          <w:lang w:val="en-SG"/>
        </w:rPr>
      </w:pPr>
    </w:p>
    <w:p w14:paraId="56546C98" w14:textId="6B57202C" w:rsidR="008E498E" w:rsidRDefault="008E498E" w:rsidP="001228F5">
      <w:pPr>
        <w:rPr>
          <w:lang w:val="en-SG"/>
        </w:rPr>
      </w:pPr>
    </w:p>
    <w:p w14:paraId="30672A7C" w14:textId="77777777" w:rsidR="00A250BB" w:rsidRDefault="00A250BB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4"/>
      <w:r>
        <w:lastRenderedPageBreak/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275F1361" w14:textId="77777777" w:rsidR="00650ED3" w:rsidRDefault="00650ED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Maintenance"/>
      <w:bookmarkStart w:id="19" w:name="_Toc133154369"/>
      <w:bookmarkEnd w:id="18"/>
    </w:p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642C3913" w14:textId="6C1CC029" w:rsidR="00A77927" w:rsidRDefault="00D00E55" w:rsidP="00A77927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19"/>
    </w:p>
    <w:p w14:paraId="0F3E7169" w14:textId="77777777" w:rsidR="00A77927" w:rsidRDefault="00A77927" w:rsidP="00A77927">
      <w:pPr>
        <w:rPr>
          <w:lang w:val="en-SG"/>
        </w:rPr>
      </w:pPr>
    </w:p>
    <w:p w14:paraId="25A1308F" w14:textId="77777777" w:rsidR="00A77927" w:rsidRPr="00A77927" w:rsidRDefault="00A77927" w:rsidP="00A77927">
      <w:pPr>
        <w:rPr>
          <w:lang w:val="en-SG"/>
        </w:rPr>
      </w:pPr>
    </w:p>
    <w:sectPr w:rsidR="00A77927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175F" w14:textId="77777777" w:rsidR="005E2917" w:rsidRDefault="005E2917" w:rsidP="007F0A39">
      <w:pPr>
        <w:spacing w:line="240" w:lineRule="auto"/>
      </w:pPr>
      <w:r>
        <w:separator/>
      </w:r>
    </w:p>
  </w:endnote>
  <w:endnote w:type="continuationSeparator" w:id="0">
    <w:p w14:paraId="0FE48198" w14:textId="77777777" w:rsidR="005E2917" w:rsidRDefault="005E2917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8CF4B19B-4D66-48B4-849C-32D33B23BBD8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F6BFF19E-301B-4FA4-9254-E212D859AD3D}"/>
    <w:embedBold r:id="rId3" w:fontKey="{FD7A25E5-33C3-4D69-8096-8A9B0F736EF6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96120CF8-F6D4-4518-97A6-BC11BF6E2E8D}"/>
    <w:embedBold r:id="rId5" w:fontKey="{E19B535E-E427-44B9-A1D7-3C7872848222}"/>
    <w:embedItalic r:id="rId6" w:fontKey="{86012CC2-3677-46F9-BF40-E9F71A7A06D7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E35188AE-6944-4E18-94C2-8B65167A6879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DED56D6D-88F1-4356-AFFA-6E73D8BABDF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20"/>
      <w:gridCol w:w="2708"/>
      <w:gridCol w:w="2679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4F468" w14:textId="77777777" w:rsidR="005E2917" w:rsidRDefault="005E2917" w:rsidP="007F0A39">
      <w:pPr>
        <w:spacing w:line="240" w:lineRule="auto"/>
      </w:pPr>
      <w:r>
        <w:separator/>
      </w:r>
    </w:p>
  </w:footnote>
  <w:footnote w:type="continuationSeparator" w:id="0">
    <w:p w14:paraId="02DF44C5" w14:textId="77777777" w:rsidR="005E2917" w:rsidRDefault="005E2917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3BD13333" w:rsidR="00886E56" w:rsidRPr="00CA4305" w:rsidRDefault="00B57476" w:rsidP="00CA4305">
                          <w:pPr>
                            <w:pStyle w:val="a7"/>
                          </w:pPr>
                          <w:fldSimple w:instr=" STYLEREF 1  ">
                            <w:r w:rsidR="00BF567D">
                              <w:rPr>
                                <w:noProof/>
                              </w:rPr>
                              <w:t>IncidentReportSummary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3BD13333" w:rsidR="00886E56" w:rsidRPr="00CA4305" w:rsidRDefault="00B57476" w:rsidP="00CA4305">
                    <w:pPr>
                      <w:pStyle w:val="a7"/>
                    </w:pPr>
                    <w:fldSimple w:instr=" STYLEREF 1  ">
                      <w:r w:rsidR="00BF567D">
                        <w:rPr>
                          <w:noProof/>
                        </w:rPr>
                        <w:t>IncidentReportSummary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F62"/>
    <w:rsid w:val="0007337D"/>
    <w:rsid w:val="000738EB"/>
    <w:rsid w:val="00075A25"/>
    <w:rsid w:val="00082198"/>
    <w:rsid w:val="00084116"/>
    <w:rsid w:val="00085CE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740B"/>
    <w:rsid w:val="003316AF"/>
    <w:rsid w:val="0033246D"/>
    <w:rsid w:val="00332D23"/>
    <w:rsid w:val="00333830"/>
    <w:rsid w:val="003402F6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90910"/>
    <w:rsid w:val="00390B50"/>
    <w:rsid w:val="00394EFE"/>
    <w:rsid w:val="00395570"/>
    <w:rsid w:val="00396D07"/>
    <w:rsid w:val="003A0542"/>
    <w:rsid w:val="003A065C"/>
    <w:rsid w:val="003A11D4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7088"/>
    <w:rsid w:val="00660E5B"/>
    <w:rsid w:val="00666FD9"/>
    <w:rsid w:val="00670081"/>
    <w:rsid w:val="00670F48"/>
    <w:rsid w:val="00672087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50C23"/>
    <w:rsid w:val="00B51DBA"/>
    <w:rsid w:val="00B57476"/>
    <w:rsid w:val="00B57D2F"/>
    <w:rsid w:val="00B57DE5"/>
    <w:rsid w:val="00B60769"/>
    <w:rsid w:val="00B67EA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3BD5"/>
    <w:rsid w:val="00C24CE7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E58"/>
    <w:rsid w:val="00CB0949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66B4"/>
    <w:rsid w:val="00E65C63"/>
    <w:rsid w:val="00E6711A"/>
    <w:rsid w:val="00E71B63"/>
    <w:rsid w:val="00E7222B"/>
    <w:rsid w:val="00E77976"/>
    <w:rsid w:val="00E77A58"/>
    <w:rsid w:val="00E77E5A"/>
    <w:rsid w:val="00E8501F"/>
    <w:rsid w:val="00E87A32"/>
    <w:rsid w:val="00E87CBD"/>
    <w:rsid w:val="00E9127C"/>
    <w:rsid w:val="00E91793"/>
    <w:rsid w:val="00E919E6"/>
    <w:rsid w:val="00E92917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14E1"/>
    <w:rsid w:val="00EF224A"/>
    <w:rsid w:val="00EF299A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2318"/>
    <w:rsid w:val="00F34052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56CF"/>
    <w:rsid w:val="00FE60F9"/>
    <w:rsid w:val="00FE73B6"/>
    <w:rsid w:val="00FF155A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523</TotalTime>
  <Pages>5</Pages>
  <Words>450</Words>
  <Characters>2567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432</cp:revision>
  <cp:lastPrinted>2023-04-23T13:35:00Z</cp:lastPrinted>
  <dcterms:created xsi:type="dcterms:W3CDTF">2023-06-15T04:32:00Z</dcterms:created>
  <dcterms:modified xsi:type="dcterms:W3CDTF">2023-11-27T06:47:00Z</dcterms:modified>
</cp:coreProperties>
</file>