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C12553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C1255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C12553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0849AB19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</w:t>
      </w:r>
      <w:r w:rsidR="00C12553">
        <w:t xml:space="preserve"> </w:t>
      </w:r>
      <w:r w:rsidRPr="008D3093">
        <w:t>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1</w:t>
      </w:r>
      <w:r w:rsidR="00C12553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  <w:bookmarkStart w:id="3" w:name="SLA"/>
      <w:bookmarkEnd w:id="3"/>
    </w:p>
    <w:p w14:paraId="79EB1E3E" w14:textId="77777777" w:rsidR="002701D1" w:rsidRDefault="002701D1" w:rsidP="002701D1">
      <w:pPr>
        <w:rPr>
          <w:lang w:val="en-SG"/>
        </w:rPr>
      </w:pPr>
    </w:p>
    <w:p w14:paraId="4E8CADE0" w14:textId="7262BF6B" w:rsidR="005D5D70" w:rsidRDefault="005D5D70">
      <w:pPr>
        <w:rPr>
          <w:lang w:val="en-SG"/>
        </w:rPr>
      </w:pPr>
      <w:r>
        <w:rPr>
          <w:lang w:val="en-SG"/>
        </w:rPr>
        <w:br w:type="page"/>
      </w:r>
    </w:p>
    <w:p w14:paraId="51566FE5" w14:textId="77777777" w:rsidR="00745531" w:rsidRPr="002701D1" w:rsidRDefault="00745531" w:rsidP="002701D1">
      <w:pPr>
        <w:rPr>
          <w:lang w:val="en-SG"/>
        </w:rPr>
      </w:pPr>
    </w:p>
    <w:p w14:paraId="58910E00" w14:textId="5D434E00" w:rsidR="00A766D6" w:rsidRPr="007A636D" w:rsidRDefault="00A766D6" w:rsidP="007F6B7F">
      <w:pPr>
        <w:pStyle w:val="1"/>
      </w:pPr>
      <w:bookmarkStart w:id="4" w:name="_Toc137656973"/>
      <w:r w:rsidRPr="007A636D">
        <w:t>Temperatureand</w:t>
      </w:r>
      <w:r w:rsidR="00C12553">
        <w:t xml:space="preserve"> </w:t>
      </w:r>
      <w:r w:rsidRPr="007A636D">
        <w:t>Relative</w:t>
      </w:r>
      <w:r w:rsidR="00C12553">
        <w:t xml:space="preserve"> </w:t>
      </w:r>
      <w:r w:rsidRPr="007A636D">
        <w:t>Humidity</w:t>
      </w:r>
      <w:bookmarkEnd w:id="4"/>
    </w:p>
    <w:p w14:paraId="4A17A784" w14:textId="735DE982" w:rsidR="004120A8" w:rsidRDefault="001641E7" w:rsidP="00453874">
      <w:pPr>
        <w:pStyle w:val="af3"/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2</w:t>
      </w:r>
      <w:r w:rsidR="00C12553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p w14:paraId="11E0A695" w14:textId="77777777" w:rsidR="00453874" w:rsidRDefault="00453874" w:rsidP="00453874"/>
    <w:p w14:paraId="53A3A248" w14:textId="77777777" w:rsidR="00745531" w:rsidRDefault="00745531" w:rsidP="00453874">
      <w:bookmarkStart w:id="5" w:name="Temp_Humidity"/>
      <w:bookmarkEnd w:id="5"/>
    </w:p>
    <w:p w14:paraId="3E38D7F3" w14:textId="159E482E" w:rsidR="007670A0" w:rsidRDefault="007670A0">
      <w:r>
        <w:br w:type="page"/>
      </w:r>
    </w:p>
    <w:p w14:paraId="7443CB0C" w14:textId="77777777" w:rsidR="00745531" w:rsidRPr="00453874" w:rsidRDefault="00745531" w:rsidP="00453874">
      <w:pPr>
        <w:rPr>
          <w:rFonts w:hint="eastAsia"/>
        </w:rPr>
      </w:pPr>
    </w:p>
    <w:p w14:paraId="2A3F6EB2" w14:textId="46972D6D" w:rsidR="00D47CB4" w:rsidRDefault="00BB4188" w:rsidP="00D47CB4">
      <w:pPr>
        <w:pStyle w:val="af3"/>
        <w:rPr>
          <w:lang w:val="en-SG"/>
        </w:rPr>
      </w:pPr>
      <w:bookmarkStart w:id="6" w:name="_Hlk136439336"/>
      <w:r>
        <w:t>Figure</w:t>
      </w:r>
      <w:r w:rsidR="00C12553">
        <w:fldChar w:fldCharType="begin"/>
      </w:r>
      <w:r w:rsidR="00C12553">
        <w:instrText xml:space="preserve"> SEQ Figure \* ARABIC </w:instrText>
      </w:r>
      <w:r w:rsidR="00C12553">
        <w:fldChar w:fldCharType="separate"/>
      </w:r>
      <w:r>
        <w:rPr>
          <w:noProof/>
        </w:rPr>
        <w:t>1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02F2685C" w14:textId="77777777" w:rsidR="005D5D70" w:rsidRDefault="005D5D70">
      <w:bookmarkStart w:id="7" w:name="Temp_Chart"/>
      <w:bookmarkEnd w:id="7"/>
    </w:p>
    <w:p w14:paraId="2E9628C0" w14:textId="77777777" w:rsidR="007670A0" w:rsidRDefault="007670A0">
      <w:pPr>
        <w:rPr>
          <w:rFonts w:hint="eastAsia"/>
        </w:rPr>
      </w:pPr>
    </w:p>
    <w:p w14:paraId="1B2982D5" w14:textId="67B44987" w:rsidR="00A766D6" w:rsidRPr="007A636D" w:rsidRDefault="006A179D" w:rsidP="002B55A9">
      <w:pPr>
        <w:pStyle w:val="1"/>
      </w:pPr>
      <w:bookmarkStart w:id="8" w:name="_Toc137656974"/>
      <w:r>
        <w:t>Incident</w:t>
      </w:r>
      <w:r w:rsidR="00C12553">
        <w:t xml:space="preserve"> </w:t>
      </w:r>
      <w:r>
        <w:t>Report</w:t>
      </w:r>
      <w:r w:rsidR="00C12553">
        <w:t xml:space="preserve"> </w:t>
      </w:r>
      <w:r>
        <w:t>Summary</w:t>
      </w:r>
      <w:bookmarkEnd w:id="8"/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3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  <w:bookmarkStart w:id="9" w:name="Incident"/>
      <w:bookmarkEnd w:id="9"/>
    </w:p>
    <w:p w14:paraId="45A72EDE" w14:textId="77777777" w:rsidR="00745531" w:rsidRDefault="00745531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0" w:name="_Toc133154360"/>
    </w:p>
    <w:p w14:paraId="63D83F85" w14:textId="7777777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78BED929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298D8FC" w:rsidR="00693F52" w:rsidRPr="007A636D" w:rsidRDefault="00AF1866" w:rsidP="00C12553">
      <w:pPr>
        <w:pStyle w:val="1"/>
      </w:pPr>
      <w:bookmarkStart w:id="11" w:name="_Toc137656975"/>
      <w:r>
        <w:t>SiteAccess</w:t>
      </w:r>
      <w:r w:rsidR="00C12553">
        <w:rPr>
          <w:rFonts w:hint="eastAsia"/>
          <w:lang w:eastAsia="ko-KR"/>
        </w:rPr>
        <w:t xml:space="preserve"> </w:t>
      </w:r>
      <w:r>
        <w:t>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4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  <w:bookmarkStart w:id="12" w:name="SiteAccess"/>
      <w:bookmarkEnd w:id="12"/>
    </w:p>
    <w:p w14:paraId="52660D05" w14:textId="77777777" w:rsidR="00745531" w:rsidRPr="001228F5" w:rsidRDefault="00745531" w:rsidP="001228F5">
      <w:pPr>
        <w:rPr>
          <w:rFonts w:hint="eastAsia"/>
          <w:lang w:val="en-SG"/>
        </w:rPr>
      </w:pPr>
    </w:p>
    <w:p w14:paraId="74437F39" w14:textId="7B7FDE1B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</w:t>
      </w:r>
      <w:r w:rsidR="00C12553">
        <w:t xml:space="preserve"> </w:t>
      </w:r>
      <w:r w:rsidR="00BD232D">
        <w:t>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5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4AAF4CDE" w14:textId="77777777" w:rsidR="00D134A0" w:rsidRPr="00A250BB" w:rsidRDefault="00D134A0" w:rsidP="00A250BB">
      <w:pPr>
        <w:rPr>
          <w:rFonts w:hint="eastAsia"/>
          <w:lang w:val="en-SG"/>
        </w:rPr>
      </w:pPr>
      <w:bookmarkStart w:id="15" w:name="Shipment"/>
      <w:bookmarkEnd w:id="15"/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6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61BB872B" w14:textId="4B895CEA" w:rsidR="00E500AB" w:rsidRDefault="00E500AB" w:rsidP="001228F5">
      <w:pPr>
        <w:rPr>
          <w:lang w:val="en-SG"/>
        </w:rPr>
      </w:pPr>
      <w:bookmarkStart w:id="18" w:name="RHS"/>
      <w:bookmarkEnd w:id="18"/>
    </w:p>
    <w:p w14:paraId="3A0CF935" w14:textId="77777777" w:rsidR="00C12553" w:rsidRPr="001228F5" w:rsidRDefault="00C12553" w:rsidP="001228F5">
      <w:pPr>
        <w:rPr>
          <w:rFonts w:hint="eastAsia"/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bookmarkEnd w:id="20"/>
    <w:p w14:paraId="0D447380" w14:textId="66725844" w:rsidR="008018CE" w:rsidRPr="008018CE" w:rsidRDefault="00DE541F" w:rsidP="008018CE">
      <w:pPr>
        <w:pStyle w:val="af3"/>
        <w:rPr>
          <w:rFonts w:hint="eastAsia"/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 w:rsidR="00D00E55">
        <w:rPr>
          <w:noProof/>
        </w:rPr>
        <w:t>7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170A51C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1" w:name="_Toc133154369"/>
    </w:p>
    <w:p w14:paraId="32E1AF2E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2" w:name="Maintenance"/>
      <w:bookmarkEnd w:id="22"/>
    </w:p>
    <w:p w14:paraId="675C4B65" w14:textId="77777777" w:rsidR="00C12553" w:rsidRDefault="00C1255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6899E285" w14:textId="72C1C396" w:rsidR="00374219" w:rsidRPr="0050650C" w:rsidRDefault="001F5A16" w:rsidP="009F10E3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  <w:r w:rsidR="00513F4C" w:rsidRPr="0050650C">
        <w:rPr>
          <w:szCs w:val="20"/>
          <w:shd w:val="clear" w:color="auto" w:fill="FFFFFF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r w:rsidR="00C12553">
        <w:fldChar w:fldCharType="begin"/>
      </w:r>
      <w:r w:rsidR="00C12553">
        <w:instrText xml:space="preserve"> SEQ Table \* ARABIC </w:instrText>
      </w:r>
      <w:r w:rsidR="00C12553">
        <w:fldChar w:fldCharType="separate"/>
      </w:r>
      <w:r>
        <w:rPr>
          <w:noProof/>
        </w:rPr>
        <w:t>8</w:t>
      </w:r>
      <w:r w:rsidR="00C12553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p w14:paraId="7ED21A4C" w14:textId="77777777" w:rsidR="006B1CA7" w:rsidRDefault="006B1CA7" w:rsidP="00A77927">
      <w:pPr>
        <w:rPr>
          <w:lang w:val="en-SG"/>
        </w:rPr>
      </w:pPr>
      <w:bookmarkStart w:id="25" w:name="PowerUsage"/>
      <w:bookmarkEnd w:id="25"/>
    </w:p>
    <w:p w14:paraId="26A28822" w14:textId="77777777" w:rsidR="00745531" w:rsidRPr="00A77927" w:rsidRDefault="00745531" w:rsidP="00A77927">
      <w:pPr>
        <w:rPr>
          <w:lang w:val="en-SG"/>
        </w:rPr>
      </w:pPr>
    </w:p>
    <w:sectPr w:rsidR="00745531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786D" w14:textId="77777777" w:rsidR="00231462" w:rsidRDefault="00231462" w:rsidP="007F0A39">
      <w:pPr>
        <w:spacing w:line="240" w:lineRule="auto"/>
      </w:pPr>
      <w:r>
        <w:separator/>
      </w:r>
    </w:p>
  </w:endnote>
  <w:endnote w:type="continuationSeparator" w:id="0">
    <w:p w14:paraId="5825D2BC" w14:textId="77777777" w:rsidR="00231462" w:rsidRDefault="00231462" w:rsidP="007F0A39">
      <w:pPr>
        <w:spacing w:line="240" w:lineRule="auto"/>
      </w:pPr>
      <w:r>
        <w:continuationSeparator/>
      </w:r>
    </w:p>
  </w:endnote>
  <w:endnote w:type="continuationNotice" w:id="1">
    <w:p w14:paraId="6295BDFC" w14:textId="77777777" w:rsidR="00231462" w:rsidRDefault="0023146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12E2620-B4D4-4213-9280-8C53E48E0E4B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F8D4C6B5-0AAE-423D-8932-088F229EDF81}"/>
    <w:embedBold r:id="rId3" w:fontKey="{5AC1D5B5-94E3-4DC5-8015-DE1C904303E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110794E4-C1AA-4A30-A5E0-6A240C74C48B}"/>
    <w:embedBold r:id="rId5" w:fontKey="{3FE535AB-33C2-4CBA-8BFF-AB223D1D4819}"/>
    <w:embedItalic r:id="rId6" w:fontKey="{632F4317-ABE3-4E3A-8E1B-83272A3CEF98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9CBBA620-B182-4485-9D06-5ACC3B2D593A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2A49122-FCC2-4F92-B803-CA49B508D60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65691" w14:textId="77777777" w:rsidR="00231462" w:rsidRDefault="00231462" w:rsidP="007F0A39">
      <w:pPr>
        <w:spacing w:line="240" w:lineRule="auto"/>
      </w:pPr>
      <w:r>
        <w:separator/>
      </w:r>
    </w:p>
  </w:footnote>
  <w:footnote w:type="continuationSeparator" w:id="0">
    <w:p w14:paraId="5FF8EACF" w14:textId="77777777" w:rsidR="00231462" w:rsidRDefault="00231462" w:rsidP="007F0A39">
      <w:pPr>
        <w:spacing w:line="240" w:lineRule="auto"/>
      </w:pPr>
      <w:r>
        <w:continuationSeparator/>
      </w:r>
    </w:p>
  </w:footnote>
  <w:footnote w:type="continuationNotice" w:id="1">
    <w:p w14:paraId="35608ABE" w14:textId="77777777" w:rsidR="00231462" w:rsidRDefault="0023146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6634A4C" w:rsidR="00886E56" w:rsidRPr="00CA4305" w:rsidRDefault="00C12553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SiteAccess Report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6634A4C" w:rsidR="00886E56" w:rsidRPr="00CA4305" w:rsidRDefault="00C12553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SiteAccess Report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0E9"/>
    <w:rsid w:val="00082198"/>
    <w:rsid w:val="00084116"/>
    <w:rsid w:val="00085CE6"/>
    <w:rsid w:val="000900C4"/>
    <w:rsid w:val="0009234E"/>
    <w:rsid w:val="000928A2"/>
    <w:rsid w:val="00092B22"/>
    <w:rsid w:val="00093808"/>
    <w:rsid w:val="0009380C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0C1F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009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462"/>
    <w:rsid w:val="00231F96"/>
    <w:rsid w:val="00237BAC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2E28"/>
    <w:rsid w:val="002C4167"/>
    <w:rsid w:val="002C41C1"/>
    <w:rsid w:val="002C56D8"/>
    <w:rsid w:val="002C6D60"/>
    <w:rsid w:val="002C6F7F"/>
    <w:rsid w:val="002D0853"/>
    <w:rsid w:val="002E02A8"/>
    <w:rsid w:val="002E1B45"/>
    <w:rsid w:val="002E2CBB"/>
    <w:rsid w:val="002E44D9"/>
    <w:rsid w:val="002E4A85"/>
    <w:rsid w:val="002E507D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8618C"/>
    <w:rsid w:val="00390910"/>
    <w:rsid w:val="00390B50"/>
    <w:rsid w:val="00394EFE"/>
    <w:rsid w:val="00395570"/>
    <w:rsid w:val="00396D07"/>
    <w:rsid w:val="00397C89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25B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3534"/>
    <w:rsid w:val="004F66E6"/>
    <w:rsid w:val="004F6D8F"/>
    <w:rsid w:val="004F6E94"/>
    <w:rsid w:val="0050020C"/>
    <w:rsid w:val="00500B16"/>
    <w:rsid w:val="00501A12"/>
    <w:rsid w:val="005061F6"/>
    <w:rsid w:val="0050650C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76DAA"/>
    <w:rsid w:val="005773E4"/>
    <w:rsid w:val="00584762"/>
    <w:rsid w:val="0058556B"/>
    <w:rsid w:val="00587A4B"/>
    <w:rsid w:val="00591196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5D70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27A64"/>
    <w:rsid w:val="0073046F"/>
    <w:rsid w:val="00732512"/>
    <w:rsid w:val="00732654"/>
    <w:rsid w:val="007353A6"/>
    <w:rsid w:val="00735AC8"/>
    <w:rsid w:val="00741B1D"/>
    <w:rsid w:val="00742D3C"/>
    <w:rsid w:val="00743E5D"/>
    <w:rsid w:val="00745531"/>
    <w:rsid w:val="007459EA"/>
    <w:rsid w:val="00746E5D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0A0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86D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8CE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67DB"/>
    <w:rsid w:val="00987A1D"/>
    <w:rsid w:val="009911C2"/>
    <w:rsid w:val="00994A23"/>
    <w:rsid w:val="00995007"/>
    <w:rsid w:val="009958A9"/>
    <w:rsid w:val="00995F31"/>
    <w:rsid w:val="00997D6D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553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34A0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F85"/>
    <w:rsid w:val="00D65A4F"/>
    <w:rsid w:val="00D66F87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700"/>
    <w:rsid w:val="00DC3C31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00AB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01A2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1BA1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1F8F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593</TotalTime>
  <Pages>6</Pages>
  <Words>342</Words>
  <Characters>1955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645</cp:revision>
  <cp:lastPrinted>2023-04-23T13:35:00Z</cp:lastPrinted>
  <dcterms:created xsi:type="dcterms:W3CDTF">2023-06-15T04:32:00Z</dcterms:created>
  <dcterms:modified xsi:type="dcterms:W3CDTF">2024-02-14T12:56:00Z</dcterms:modified>
</cp:coreProperties>
</file>