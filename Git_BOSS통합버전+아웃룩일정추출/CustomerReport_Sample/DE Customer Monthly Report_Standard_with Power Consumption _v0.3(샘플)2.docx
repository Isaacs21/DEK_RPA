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74553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74553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74553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 w:rsidR="00D00E55">
        <w:rPr>
          <w:noProof/>
        </w:rPr>
        <w:t>1</w:t>
      </w:r>
      <w:r w:rsidR="00745531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p w14:paraId="79EB1E3E" w14:textId="77777777" w:rsidR="002701D1" w:rsidRDefault="002701D1" w:rsidP="002701D1">
      <w:pPr>
        <w:rPr>
          <w:lang w:val="en-SG"/>
        </w:rPr>
      </w:pPr>
      <w:bookmarkStart w:id="3" w:name="SLA"/>
      <w:bookmarkEnd w:id="3"/>
    </w:p>
    <w:p w14:paraId="4E8CADE0" w14:textId="77777777" w:rsidR="00745531" w:rsidRPr="002701D1" w:rsidRDefault="00745531" w:rsidP="002701D1">
      <w:pPr>
        <w:rPr>
          <w:rFonts w:hint="eastAsia"/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 w:rsidR="00D00E55">
        <w:rPr>
          <w:noProof/>
        </w:rPr>
        <w:t>2</w:t>
      </w:r>
      <w:r w:rsidR="00745531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p w14:paraId="11E0A695" w14:textId="77777777" w:rsidR="00453874" w:rsidRDefault="00453874" w:rsidP="00453874"/>
    <w:p w14:paraId="53A3A248" w14:textId="77777777" w:rsidR="00745531" w:rsidRDefault="00745531" w:rsidP="00453874">
      <w:pPr>
        <w:rPr>
          <w:rFonts w:hint="eastAsia"/>
        </w:rPr>
      </w:pPr>
      <w:bookmarkStart w:id="5" w:name="Temp_Humidity"/>
      <w:bookmarkEnd w:id="5"/>
    </w:p>
    <w:p w14:paraId="2DB9FD0D" w14:textId="77777777" w:rsidR="00745531" w:rsidRPr="00453874" w:rsidRDefault="00745531" w:rsidP="00453874">
      <w:pPr>
        <w:rPr>
          <w:rFonts w:hint="eastAsia"/>
        </w:rPr>
      </w:pPr>
    </w:p>
    <w:p w14:paraId="2A3F6EB2" w14:textId="46972D6D" w:rsidR="00D47CB4" w:rsidRDefault="00BB4188" w:rsidP="00D47CB4">
      <w:pPr>
        <w:pStyle w:val="af3"/>
        <w:rPr>
          <w:lang w:val="en-SG"/>
        </w:rPr>
      </w:pPr>
      <w:bookmarkStart w:id="6" w:name="_Hlk136439336"/>
      <w:r>
        <w:t>Figure</w:t>
      </w:r>
      <w:r w:rsidR="00745531">
        <w:fldChar w:fldCharType="begin"/>
      </w:r>
      <w:r w:rsidR="00745531">
        <w:instrText xml:space="preserve"> SEQ Figure \* ARABIC </w:instrText>
      </w:r>
      <w:r w:rsidR="00745531">
        <w:fldChar w:fldCharType="separate"/>
      </w:r>
      <w:r>
        <w:rPr>
          <w:noProof/>
        </w:rPr>
        <w:t>1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6E69D49A" w14:textId="77777777" w:rsidR="00745531" w:rsidRDefault="00745531" w:rsidP="00745531">
      <w:pPr>
        <w:rPr>
          <w:rFonts w:hint="eastAsia"/>
          <w:lang w:val="en-SG"/>
        </w:rPr>
      </w:pPr>
    </w:p>
    <w:p w14:paraId="354C1327" w14:textId="77777777" w:rsidR="00745531" w:rsidRDefault="00745531" w:rsidP="00745531">
      <w:pPr>
        <w:rPr>
          <w:lang w:val="en-SG"/>
        </w:rPr>
      </w:pPr>
      <w:bookmarkStart w:id="7" w:name="Temp_Chart"/>
      <w:bookmarkEnd w:id="7"/>
    </w:p>
    <w:p w14:paraId="59B30A05" w14:textId="77777777" w:rsidR="00745531" w:rsidRPr="00745531" w:rsidRDefault="00745531" w:rsidP="00745531">
      <w:pPr>
        <w:rPr>
          <w:rFonts w:hint="eastAsia"/>
          <w:lang w:val="en-SG"/>
        </w:rPr>
      </w:pPr>
    </w:p>
    <w:p w14:paraId="5A2A3D2B" w14:textId="77777777" w:rsidR="000E0C1F" w:rsidRDefault="000E0C1F">
      <w:r>
        <w:br w:type="page"/>
      </w:r>
    </w:p>
    <w:tbl>
      <w:tblPr>
        <w:tblW w:w="96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"/>
        <w:gridCol w:w="792"/>
        <w:gridCol w:w="811"/>
        <w:gridCol w:w="826"/>
        <w:gridCol w:w="792"/>
        <w:gridCol w:w="805"/>
        <w:gridCol w:w="806"/>
        <w:gridCol w:w="816"/>
        <w:gridCol w:w="792"/>
        <w:gridCol w:w="792"/>
        <w:gridCol w:w="792"/>
        <w:gridCol w:w="792"/>
      </w:tblGrid>
      <w:tr w:rsidR="001410B3" w14:paraId="517374C5" w14:textId="77777777" w:rsidTr="000E0C1F">
        <w:trPr>
          <w:trHeight w:val="348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008C2" w14:textId="03D9EB73" w:rsidR="001410B3" w:rsidRDefault="001410B3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</w:p>
          <w:p w14:paraId="7DA69A60" w14:textId="77777777" w:rsidR="000E0C1F" w:rsidRDefault="000E0C1F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D4231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1529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AC114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DDBA7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08922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9B3A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E8A8D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61E7C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C5E07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00A5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E7D65" w14:textId="77777777" w:rsidR="00D90D23" w:rsidRDefault="00D90D2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5A40C3" w14:textId="77777777" w:rsidR="00D90D23" w:rsidRPr="00D90D23" w:rsidRDefault="00D90D2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2982D5" w14:textId="410CD6D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745531">
        <w:fldChar w:fldCharType="begin"/>
      </w:r>
      <w:r w:rsidR="00745531">
        <w:instrText xml:space="preserve"> SEQ Table </w:instrText>
      </w:r>
      <w:r w:rsidR="00745531">
        <w:instrText xml:space="preserve">\* ARABIC </w:instrText>
      </w:r>
      <w:r w:rsidR="00745531">
        <w:fldChar w:fldCharType="separate"/>
      </w:r>
      <w:r w:rsidR="00D00E55">
        <w:rPr>
          <w:noProof/>
        </w:rPr>
        <w:t>3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</w:p>
    <w:p w14:paraId="3B0FDCAF" w14:textId="4C9DFBF8" w:rsidR="000E0C1F" w:rsidRDefault="000E0C1F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9" w:name="_Toc133154360"/>
      <w:bookmarkStart w:id="10" w:name="Incident"/>
      <w:bookmarkEnd w:id="10"/>
    </w:p>
    <w:p w14:paraId="45A72EDE" w14:textId="77777777" w:rsidR="00745531" w:rsidRDefault="00745531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3D83F85" w14:textId="7777777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78BED929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9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 w:rsidR="00D00E55">
        <w:rPr>
          <w:noProof/>
        </w:rPr>
        <w:t>4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2B71C445" w14:textId="77777777" w:rsidR="004031F0" w:rsidRDefault="004031F0" w:rsidP="001228F5">
      <w:pPr>
        <w:rPr>
          <w:lang w:val="en-SG"/>
        </w:rPr>
      </w:pPr>
      <w:bookmarkStart w:id="12" w:name="SiteAccess"/>
      <w:bookmarkEnd w:id="12"/>
    </w:p>
    <w:p w14:paraId="52660D05" w14:textId="77777777" w:rsidR="00745531" w:rsidRPr="001228F5" w:rsidRDefault="00745531" w:rsidP="001228F5">
      <w:pPr>
        <w:rPr>
          <w:rFonts w:hint="eastAsia"/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 w:rsidR="00D00E55">
        <w:rPr>
          <w:noProof/>
        </w:rPr>
        <w:t>5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6E660595" w14:textId="4224AC8D" w:rsidR="000E0C1F" w:rsidRDefault="000E0C1F" w:rsidP="00A250BB">
      <w:pPr>
        <w:rPr>
          <w:lang w:val="en-SG"/>
        </w:rPr>
      </w:pPr>
      <w:bookmarkStart w:id="15" w:name="Shipment"/>
      <w:bookmarkEnd w:id="15"/>
    </w:p>
    <w:p w14:paraId="0F09A76E" w14:textId="77777777" w:rsidR="00745531" w:rsidRDefault="00745531" w:rsidP="00A250BB">
      <w:pPr>
        <w:rPr>
          <w:rFonts w:hint="eastAsia"/>
          <w:lang w:val="en-SG"/>
        </w:rPr>
      </w:pPr>
    </w:p>
    <w:p w14:paraId="13FC7724" w14:textId="77777777" w:rsidR="000E0C1F" w:rsidRDefault="000E0C1F">
      <w:pPr>
        <w:rPr>
          <w:lang w:val="en-SG"/>
        </w:rPr>
      </w:pPr>
      <w:r>
        <w:rPr>
          <w:lang w:val="en-SG"/>
        </w:rPr>
        <w:br w:type="page"/>
      </w:r>
    </w:p>
    <w:p w14:paraId="4AAF4CDE" w14:textId="77777777" w:rsidR="00D134A0" w:rsidRPr="00A250BB" w:rsidRDefault="00D134A0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 w:rsidR="00D00E55">
        <w:rPr>
          <w:noProof/>
        </w:rPr>
        <w:t>6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30DAAC9D" w14:textId="64E2698C" w:rsidR="000E0C1F" w:rsidRDefault="000E0C1F" w:rsidP="001228F5">
      <w:pPr>
        <w:rPr>
          <w:lang w:val="en-SG"/>
        </w:rPr>
      </w:pPr>
      <w:bookmarkStart w:id="18" w:name="RHS"/>
      <w:bookmarkEnd w:id="18"/>
    </w:p>
    <w:p w14:paraId="3833FA63" w14:textId="77777777" w:rsidR="00745531" w:rsidRDefault="00745531" w:rsidP="001228F5">
      <w:pPr>
        <w:rPr>
          <w:rFonts w:hint="eastAsia"/>
          <w:lang w:val="en-SG"/>
        </w:rPr>
      </w:pPr>
    </w:p>
    <w:p w14:paraId="5CF8150C" w14:textId="77777777" w:rsidR="000E0C1F" w:rsidRDefault="000E0C1F">
      <w:pPr>
        <w:rPr>
          <w:lang w:val="en-SG"/>
        </w:rPr>
      </w:pPr>
      <w:r>
        <w:rPr>
          <w:lang w:val="en-SG"/>
        </w:rPr>
        <w:br w:type="page"/>
      </w:r>
    </w:p>
    <w:p w14:paraId="1F2EE3B5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 w:rsidR="00D00E55">
        <w:rPr>
          <w:noProof/>
        </w:rPr>
        <w:t>7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170A51C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1" w:name="_Toc133154369"/>
    </w:p>
    <w:p w14:paraId="2D8D0422" w14:textId="77777777" w:rsidR="00745531" w:rsidRDefault="0074553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2" w:name="Maintenance"/>
      <w:bookmarkEnd w:id="22"/>
    </w:p>
    <w:p w14:paraId="17BBAF6F" w14:textId="77777777" w:rsidR="00745531" w:rsidRDefault="00745531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1EFFF83" w14:textId="7777777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32E1AF2E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r w:rsidR="00745531">
        <w:fldChar w:fldCharType="begin"/>
      </w:r>
      <w:r w:rsidR="00745531">
        <w:instrText xml:space="preserve"> SEQ Table \* ARABIC </w:instrText>
      </w:r>
      <w:r w:rsidR="00745531">
        <w:fldChar w:fldCharType="separate"/>
      </w:r>
      <w:r>
        <w:rPr>
          <w:noProof/>
        </w:rPr>
        <w:t>8</w:t>
      </w:r>
      <w:r w:rsidR="00745531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p w14:paraId="7ED21A4C" w14:textId="77777777" w:rsidR="006B1CA7" w:rsidRDefault="006B1CA7" w:rsidP="00A77927">
      <w:pPr>
        <w:rPr>
          <w:lang w:val="en-SG"/>
        </w:rPr>
      </w:pPr>
      <w:bookmarkStart w:id="25" w:name="PowerUsage"/>
      <w:bookmarkEnd w:id="25"/>
    </w:p>
    <w:p w14:paraId="26A28822" w14:textId="77777777" w:rsidR="00745531" w:rsidRPr="00A77927" w:rsidRDefault="00745531" w:rsidP="00A77927">
      <w:pPr>
        <w:rPr>
          <w:rFonts w:hint="eastAsia"/>
          <w:lang w:val="en-SG"/>
        </w:rPr>
      </w:pPr>
    </w:p>
    <w:sectPr w:rsidR="00745531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786D" w14:textId="77777777" w:rsidR="00231462" w:rsidRDefault="00231462" w:rsidP="007F0A39">
      <w:pPr>
        <w:spacing w:line="240" w:lineRule="auto"/>
      </w:pPr>
      <w:r>
        <w:separator/>
      </w:r>
    </w:p>
  </w:endnote>
  <w:endnote w:type="continuationSeparator" w:id="0">
    <w:p w14:paraId="5825D2BC" w14:textId="77777777" w:rsidR="00231462" w:rsidRDefault="00231462" w:rsidP="007F0A39">
      <w:pPr>
        <w:spacing w:line="240" w:lineRule="auto"/>
      </w:pPr>
      <w:r>
        <w:continuationSeparator/>
      </w:r>
    </w:p>
  </w:endnote>
  <w:endnote w:type="continuationNotice" w:id="1">
    <w:p w14:paraId="6295BDFC" w14:textId="77777777" w:rsidR="00231462" w:rsidRDefault="0023146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5FFFC8C-C057-4191-A016-A9A03C55D1EE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DA717AC4-7455-4615-9C31-87116C858547}"/>
    <w:embedBold r:id="rId3" w:fontKey="{5C6BE8A7-53DD-46BF-A135-ED81F2284187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BABF5E06-9251-4F48-95E0-9DDC16E6A920}"/>
    <w:embedBold r:id="rId5" w:fontKey="{7BBD5C51-DE8D-4FE3-A16C-6D6C3D939A73}"/>
    <w:embedItalic r:id="rId6" w:fontKey="{8CDFCBC3-09D9-4D0E-83CE-0A251ED5BBA1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26B94438-C0B1-4BEA-AAFA-128D222009FB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FF9ACC9A-F42D-4129-9CFC-121A4CC9E6D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65691" w14:textId="77777777" w:rsidR="00231462" w:rsidRDefault="00231462" w:rsidP="007F0A39">
      <w:pPr>
        <w:spacing w:line="240" w:lineRule="auto"/>
      </w:pPr>
      <w:r>
        <w:separator/>
      </w:r>
    </w:p>
  </w:footnote>
  <w:footnote w:type="continuationSeparator" w:id="0">
    <w:p w14:paraId="5FF8EACF" w14:textId="77777777" w:rsidR="00231462" w:rsidRDefault="00231462" w:rsidP="007F0A39">
      <w:pPr>
        <w:spacing w:line="240" w:lineRule="auto"/>
      </w:pPr>
      <w:r>
        <w:continuationSeparator/>
      </w:r>
    </w:p>
  </w:footnote>
  <w:footnote w:type="continuationNotice" w:id="1">
    <w:p w14:paraId="35608ABE" w14:textId="77777777" w:rsidR="00231462" w:rsidRDefault="0023146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2709BDDD" w:rsidR="00886E56" w:rsidRPr="00CA4305" w:rsidRDefault="00745531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PowerUsage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2709BDDD" w:rsidR="00886E56" w:rsidRPr="00CA4305" w:rsidRDefault="00745531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PowerUsage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234E"/>
    <w:rsid w:val="000928A2"/>
    <w:rsid w:val="00092B22"/>
    <w:rsid w:val="00093808"/>
    <w:rsid w:val="0009380C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0C1F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462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2E28"/>
    <w:rsid w:val="002C4167"/>
    <w:rsid w:val="002C41C1"/>
    <w:rsid w:val="002C56D8"/>
    <w:rsid w:val="002C6D60"/>
    <w:rsid w:val="002C6F7F"/>
    <w:rsid w:val="002D0853"/>
    <w:rsid w:val="002E02A8"/>
    <w:rsid w:val="002E1B45"/>
    <w:rsid w:val="002E2CBB"/>
    <w:rsid w:val="002E44D9"/>
    <w:rsid w:val="002E4A85"/>
    <w:rsid w:val="002E507D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76DAA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531"/>
    <w:rsid w:val="007459EA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34A0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581</TotalTime>
  <Pages>8</Pages>
  <Words>450</Words>
  <Characters>2571</Characters>
  <Application>Microsoft Office Word</Application>
  <DocSecurity>0</DocSecurity>
  <Lines>21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619</cp:revision>
  <cp:lastPrinted>2023-04-23T13:35:00Z</cp:lastPrinted>
  <dcterms:created xsi:type="dcterms:W3CDTF">2023-06-15T04:32:00Z</dcterms:created>
  <dcterms:modified xsi:type="dcterms:W3CDTF">2024-02-14T02:10:00Z</dcterms:modified>
</cp:coreProperties>
</file>