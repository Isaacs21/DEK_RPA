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720"/>
        <w:gridCol w:w="2720"/>
      </w:tblGrid>
      <w:tr w:rsidR="00D77A9E" w14:paraId="5F31F23A" w14:textId="77777777" w:rsidTr="00D77A9E">
        <w:trPr>
          <w:trHeight w:val="480"/>
        </w:trPr>
        <w:tc>
          <w:tcPr>
            <w:tcW w:w="28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97FACD" w14:textId="09AB250D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bookmarkStart w:id="3" w:name="SLA"/>
            <w:bookmarkEnd w:id="3"/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ServiceLevelAgreement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7D7B3D" w14:textId="05B91208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TargetAvailability</w:t>
            </w:r>
          </w:p>
        </w:tc>
        <w:tc>
          <w:tcPr>
            <w:tcW w:w="27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EDBB28" w14:textId="0F5AE077" w:rsidR="00D77A9E" w:rsidRDefault="00D77A9E">
            <w:pPr>
              <w:jc w:val="center"/>
              <w:rPr>
                <w:rFonts w:ascii="Noto Sans" w:eastAsia="맑은 고딕" w:hAnsi="Noto Sans" w:cs="Noto Sans"/>
                <w:b/>
                <w:bCs/>
                <w:color w:val="FFFFFF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FFFFF"/>
              </w:rPr>
              <w:t>AvailabilityAchieved(%)</w:t>
            </w:r>
          </w:p>
        </w:tc>
      </w:tr>
      <w:tr w:rsidR="00D77A9E" w14:paraId="353CD387" w14:textId="77777777" w:rsidTr="00D77A9E">
        <w:trPr>
          <w:trHeight w:val="348"/>
        </w:trPr>
        <w:tc>
          <w:tcPr>
            <w:tcW w:w="284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268F49" w14:textId="77777777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Power</w:t>
            </w:r>
          </w:p>
        </w:tc>
        <w:tc>
          <w:tcPr>
            <w:tcW w:w="2720" w:type="dxa"/>
            <w:tcBorders>
              <w:top w:val="nil"/>
              <w:left w:val="nil"/>
              <w:bottom w:val="nil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53B2CB" w14:textId="434BB7E0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99.99%(NonRedundant)</w:t>
            </w:r>
          </w:p>
        </w:tc>
        <w:tc>
          <w:tcPr>
            <w:tcW w:w="272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FEF655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77A9E" w14:paraId="583F3044" w14:textId="77777777" w:rsidTr="00D77A9E">
        <w:trPr>
          <w:trHeight w:val="348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98BA1CE" w14:textId="77777777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CB4BC7" w14:textId="22A6F192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100%(Redundant)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E26F985" w14:textId="77777777" w:rsidR="00D77A9E" w:rsidRDefault="00D77A9E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D77A9E" w14:paraId="227FA0E4" w14:textId="77777777" w:rsidTr="00D77A9E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2B8F73" w14:textId="7577D3EC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Temperature(18°C–27°C)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2AF417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E2CA82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100.%</w:t>
            </w:r>
          </w:p>
        </w:tc>
      </w:tr>
      <w:tr w:rsidR="00D77A9E" w14:paraId="05E7955C" w14:textId="77777777" w:rsidTr="00D77A9E">
        <w:trPr>
          <w:trHeight w:val="480"/>
        </w:trPr>
        <w:tc>
          <w:tcPr>
            <w:tcW w:w="28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4BFF22" w14:textId="4F5E3AAB" w:rsidR="00D77A9E" w:rsidRDefault="00D77A9E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RelativeHumidity(30%-70%)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876696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FFFFF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775AEA" w14:textId="77777777" w:rsidR="00D77A9E" w:rsidRDefault="00D77A9E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99.99%</w:t>
            </w:r>
          </w:p>
        </w:tc>
      </w:tr>
    </w:tbl>
    <w:p w14:paraId="79EB1E3E" w14:textId="77777777" w:rsidR="002701D1" w:rsidRPr="002701D1" w:rsidRDefault="002701D1" w:rsidP="002701D1">
      <w:pPr>
        <w:rPr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11E0A695" w14:textId="77777777" w:rsidR="00453874" w:rsidRPr="00453874" w:rsidRDefault="00453874" w:rsidP="00453874"/>
    <w:p w14:paraId="2A3F6EB2" w14:textId="46972D6D" w:rsidR="00D47CB4" w:rsidRDefault="00BB4188" w:rsidP="00D47CB4">
      <w:pPr>
        <w:pStyle w:val="af3"/>
        <w:rPr>
          <w:lang w:val="en-SG"/>
        </w:rPr>
      </w:pPr>
      <w:bookmarkStart w:id="5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5"/>
    </w:p>
    <w:tbl>
      <w:tblPr>
        <w:tblW w:w="9707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9"/>
        <w:gridCol w:w="397"/>
        <w:gridCol w:w="348"/>
        <w:gridCol w:w="359"/>
        <w:gridCol w:w="408"/>
        <w:gridCol w:w="330"/>
        <w:gridCol w:w="406"/>
        <w:gridCol w:w="409"/>
        <w:gridCol w:w="324"/>
        <w:gridCol w:w="260"/>
        <w:gridCol w:w="504"/>
        <w:gridCol w:w="391"/>
        <w:gridCol w:w="338"/>
        <w:gridCol w:w="223"/>
        <w:gridCol w:w="516"/>
        <w:gridCol w:w="294"/>
        <w:gridCol w:w="442"/>
        <w:gridCol w:w="424"/>
        <w:gridCol w:w="322"/>
        <w:gridCol w:w="357"/>
        <w:gridCol w:w="388"/>
        <w:gridCol w:w="287"/>
        <w:gridCol w:w="498"/>
        <w:gridCol w:w="197"/>
        <w:gridCol w:w="556"/>
      </w:tblGrid>
      <w:tr w:rsidR="00BC3B61" w14:paraId="5523B3A8" w14:textId="77777777" w:rsidTr="000E0C1F">
        <w:trPr>
          <w:trHeight w:val="459"/>
        </w:trPr>
        <w:tc>
          <w:tcPr>
            <w:tcW w:w="9707" w:type="dxa"/>
            <w:gridSpan w:val="25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42AA6"/>
            <w:vAlign w:val="center"/>
            <w:hideMark/>
          </w:tcPr>
          <w:p w14:paraId="4BECC3E3" w14:textId="69F3AF15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</w:rPr>
              <w:t>DataCenter-location</w:t>
            </w:r>
          </w:p>
        </w:tc>
      </w:tr>
      <w:tr w:rsidR="00BC3B61" w14:paraId="7DF71DED" w14:textId="77777777" w:rsidTr="000E0C1F">
        <w:trPr>
          <w:trHeight w:val="459"/>
        </w:trPr>
        <w:tc>
          <w:tcPr>
            <w:tcW w:w="1106" w:type="dxa"/>
            <w:gridSpan w:val="2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000000" w:fill="00B0F0"/>
            <w:vAlign w:val="center"/>
            <w:hideMark/>
          </w:tcPr>
          <w:p w14:paraId="55B005DA" w14:textId="7D63485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Monthin2023</w:t>
            </w:r>
          </w:p>
        </w:tc>
        <w:tc>
          <w:tcPr>
            <w:tcW w:w="71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5CDD6385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Jan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43FD1AA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Feb</w:t>
            </w:r>
          </w:p>
        </w:tc>
        <w:tc>
          <w:tcPr>
            <w:tcW w:w="76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F5B3343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Mar</w:t>
            </w:r>
          </w:p>
        </w:tc>
        <w:tc>
          <w:tcPr>
            <w:tcW w:w="60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8CA5646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</w:t>
            </w:r>
          </w:p>
        </w:tc>
        <w:tc>
          <w:tcPr>
            <w:tcW w:w="84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455C9977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C784280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</w:t>
            </w: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7C9BDAEC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Jul</w:t>
            </w:r>
          </w:p>
        </w:tc>
        <w:tc>
          <w:tcPr>
            <w:tcW w:w="814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022A994F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Aug</w:t>
            </w:r>
          </w:p>
        </w:tc>
        <w:tc>
          <w:tcPr>
            <w:tcW w:w="67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7480BB2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Sep</w:t>
            </w:r>
          </w:p>
        </w:tc>
        <w:tc>
          <w:tcPr>
            <w:tcW w:w="68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61F574A5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2088CBA3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000000" w:fill="00B0F0"/>
            <w:textDirection w:val="btLr"/>
            <w:vAlign w:val="center"/>
            <w:hideMark/>
          </w:tcPr>
          <w:p w14:paraId="3AF9030F" w14:textId="77777777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</w:t>
            </w:r>
          </w:p>
        </w:tc>
      </w:tr>
      <w:tr w:rsidR="00BC3B61" w14:paraId="399407C2" w14:textId="77777777" w:rsidTr="000E0C1F">
        <w:trPr>
          <w:trHeight w:val="459"/>
        </w:trPr>
        <w:tc>
          <w:tcPr>
            <w:tcW w:w="1106" w:type="dxa"/>
            <w:gridSpan w:val="2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C44183E" w14:textId="258B918D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Ave.Temp(°C)</w:t>
            </w:r>
          </w:p>
        </w:tc>
        <w:tc>
          <w:tcPr>
            <w:tcW w:w="71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B62C1D7" w14:textId="13B74E1C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6B31B3E" w14:textId="38CC5A1F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76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028CD9A" w14:textId="659B9219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25.05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0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86449A3" w14:textId="1C40C52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84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A69D100" w14:textId="1E77F70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883BE38" w14:textId="7B4C7CBD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12566A7" w14:textId="6BC49F3B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814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2DFD542" w14:textId="5559169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7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0050E7B" w14:textId="55C4E5B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D0965CA" w14:textId="7DAD7A2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1C92DFCF" w14:textId="7DB287E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25.10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9A0D18E" w14:textId="3BD5D18F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25.09</w:t>
            </w:r>
            <w:r>
              <w:rPr>
                <w:rFonts w:ascii="맑은 고딕" w:eastAsia="맑은 고딕" w:hAnsi="맑은 고딕" w:cs="맑은 고딕" w:hint="eastAsia"/>
                <w:color w:val="010028"/>
                <w:sz w:val="14"/>
                <w:szCs w:val="14"/>
              </w:rPr>
              <w:t>℃</w:t>
            </w:r>
          </w:p>
        </w:tc>
      </w:tr>
      <w:tr w:rsidR="00BC3B61" w14:paraId="3BAD71F1" w14:textId="77777777" w:rsidTr="000E0C1F">
        <w:trPr>
          <w:trHeight w:val="459"/>
        </w:trPr>
        <w:tc>
          <w:tcPr>
            <w:tcW w:w="1106" w:type="dxa"/>
            <w:gridSpan w:val="2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EFA68C7" w14:textId="4EFE6198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  <w:t>Ave.Hum(%)</w:t>
            </w:r>
          </w:p>
        </w:tc>
        <w:tc>
          <w:tcPr>
            <w:tcW w:w="71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792892F" w14:textId="21A6F9A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34.04%</w:t>
            </w: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BA5C9AE" w14:textId="27BEF6C9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76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23710D9" w14:textId="2DC256C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36.68%</w:t>
            </w:r>
          </w:p>
        </w:tc>
        <w:tc>
          <w:tcPr>
            <w:tcW w:w="60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8E1964" w14:textId="13876A2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84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770F2E3" w14:textId="779E43F0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322B4F9" w14:textId="0DA13837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55858B5F" w14:textId="0A07919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814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40B052" w14:textId="7939A59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  <w:tc>
          <w:tcPr>
            <w:tcW w:w="67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FB940CF" w14:textId="3392F544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68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0F82B54" w14:textId="27D7EFF8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BA2FF2C" w14:textId="3047C2B3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35.42%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72403A9" w14:textId="6EAFDFFA" w:rsidR="00BC3B61" w:rsidRDefault="00BC3B61">
            <w:pPr>
              <w:jc w:val="center"/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</w:pPr>
            <w:r>
              <w:rPr>
                <w:rFonts w:ascii="Noto Sans" w:eastAsia="맑은 고딕" w:hAnsi="Noto Sans" w:cs="Noto Sans"/>
                <w:color w:val="010028"/>
                <w:sz w:val="14"/>
                <w:szCs w:val="14"/>
              </w:rPr>
              <w:t>36.47%</w:t>
            </w:r>
          </w:p>
        </w:tc>
      </w:tr>
      <w:tr w:rsidR="00BC3B61" w14:paraId="0D82B521" w14:textId="77777777" w:rsidTr="000E0C1F">
        <w:trPr>
          <w:trHeight w:val="459"/>
        </w:trPr>
        <w:tc>
          <w:tcPr>
            <w:tcW w:w="1106" w:type="dxa"/>
            <w:gridSpan w:val="2"/>
            <w:tcBorders>
              <w:top w:val="nil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7F8F4A9" w14:textId="6C30712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1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4CE9D28" w14:textId="1972D93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0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56FF65A" w14:textId="6602DA6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6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234AA70D" w14:textId="16829F8E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0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1F754B9" w14:textId="2C2FCC26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841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879FD20" w14:textId="40B7A52C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4AF065C8" w14:textId="60485AE1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75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37D7A20" w14:textId="52D35808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814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7FC2C4F5" w14:textId="10E51322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79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6E0AF911" w14:textId="3F1BCC3A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87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601EA00" w14:textId="2876B4D9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027AE057" w14:textId="6D04B242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002060"/>
              <w:right w:val="single" w:sz="4" w:space="0" w:color="002060"/>
            </w:tcBorders>
            <w:shd w:val="clear" w:color="auto" w:fill="auto"/>
            <w:vAlign w:val="center"/>
            <w:hideMark/>
          </w:tcPr>
          <w:p w14:paraId="3EFD1105" w14:textId="68378E7A" w:rsidR="00BC3B61" w:rsidRDefault="00BC3B61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4"/>
                <w:szCs w:val="14"/>
              </w:rPr>
            </w:pPr>
          </w:p>
        </w:tc>
      </w:tr>
      <w:tr w:rsidR="00887EA5" w14:paraId="49ABC7DB" w14:textId="77777777" w:rsidTr="000E0C1F">
        <w:trPr>
          <w:gridAfter w:val="2"/>
          <w:wAfter w:w="1016" w:type="dxa"/>
          <w:trHeight w:val="348"/>
        </w:trPr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A55B73" w14:textId="106A4A9C" w:rsidR="00887EA5" w:rsidRDefault="00887EA5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</w:tblGrid>
            <w:tr w:rsidR="00887EA5" w14:paraId="5F1219AE" w14:textId="77777777">
              <w:trPr>
                <w:trHeight w:val="348"/>
                <w:tblCellSpacing w:w="0" w:type="dxa"/>
              </w:trPr>
              <w:tc>
                <w:tcPr>
                  <w:tcW w:w="6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8B1FBB4" w14:textId="77777777" w:rsidR="00887EA5" w:rsidRDefault="00887EA5">
                  <w:pPr>
                    <w:rPr>
                      <w:rFonts w:ascii="맑은 고딕" w:eastAsia="맑은 고딕" w:hAnsi="맑은 고딕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14:paraId="54701AA0" w14:textId="77777777" w:rsidR="00887EA5" w:rsidRDefault="00887EA5">
            <w:pPr>
              <w:rPr>
                <w:rFonts w:ascii="맑은 고딕" w:eastAsia="맑은 고딕" w:hAnsi="맑은 고딕" w:cs="굴림"/>
                <w:color w:val="000000"/>
                <w:sz w:val="22"/>
                <w:szCs w:val="22"/>
              </w:rPr>
            </w:pPr>
          </w:p>
        </w:tc>
        <w:tc>
          <w:tcPr>
            <w:tcW w:w="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53F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4C16E" w14:textId="77777777" w:rsidR="00887EA5" w:rsidRDefault="00887EA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346E37" w14:textId="271F407E" w:rsidR="00D134A0" w:rsidRPr="00D134A0" w:rsidRDefault="00D134A0">
            <w:pPr>
              <w:rPr>
                <w:rFonts w:ascii="Times New Roman" w:hAnsi="Times New Roman" w:cs="Times New Roman" w:hint="eastAsia"/>
                <w:sz w:val="20"/>
                <w:szCs w:val="20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5307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0073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18A3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14E6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8C19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8B73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8C91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8301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5C1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7D41D19A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EECC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F894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25EF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1A1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2D2B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B856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9E47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D679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CE47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4F7A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CABE2" w14:textId="48234C80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AF97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41DC78A5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2ECC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203B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5DF5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5241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6048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9AE0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51DD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7049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88114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CF89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97A1D" w14:textId="249A834B" w:rsidR="00887EA5" w:rsidRDefault="00D134A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맑은 고딕" w:eastAsia="맑은 고딕" w:hAnsi="맑은 고딕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405B6E5A" wp14:editId="40759805">
                  <wp:simplePos x="0" y="0"/>
                  <wp:positionH relativeFrom="column">
                    <wp:posOffset>-4551680</wp:posOffset>
                  </wp:positionH>
                  <wp:positionV relativeFrom="paragraph">
                    <wp:posOffset>-27305</wp:posOffset>
                  </wp:positionV>
                  <wp:extent cx="5250180" cy="2827020"/>
                  <wp:effectExtent l="0" t="0" r="7620" b="11430"/>
                  <wp:wrapNone/>
                  <wp:docPr id="3" name="차트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4D2EE1-BE86-5AA8-7065-8E7FC0BAFC5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EB2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7DBA58CD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D265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392C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262E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877B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51B0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B492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1C33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C013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726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7D55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13C3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08F6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69751DBC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DB0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42F1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0361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87DFE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83B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76C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7C6B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FBE1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D31A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5D82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3761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6234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3BC8FEF5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295A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4182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8EC2D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5A0E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8B706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2E94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9BC01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57C9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969D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CE7E2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978B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94F0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5E6E2F55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9C0D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6D42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6189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B123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46B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3643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8A9B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37E2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AE87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42E3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CB9F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A5DF2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17794F30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AC61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F388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76A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D090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80BED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621C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9FF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1339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3CDE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9E6E9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614C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8531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B8A65A4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F9B2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F581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45E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E97BE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2A79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4C4B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A9C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24B9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BD66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DC7E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AAB2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4E6E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2EC3D941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9E98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05B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0671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F3C8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23EB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BEDE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3B7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2EB7A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7D96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D3C6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34D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AB52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27F8EC8C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26ED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36BA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947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4A005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C883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261B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AE0F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4AAB6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5D93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79F4C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1720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065A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4B50876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77CC5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A571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C497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C912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09ADD4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E9959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DC49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AFBB1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6894C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DF3D7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040A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DB77D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87EA5" w14:paraId="0DF1540C" w14:textId="77777777" w:rsidTr="000E0C1F">
        <w:trPr>
          <w:gridAfter w:val="2"/>
          <w:wAfter w:w="1016" w:type="dxa"/>
          <w:trHeight w:val="34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2465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28A7F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F7C3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8D49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FD21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6E4E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66C8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EF1E8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309DB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DCF5A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8A3C2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F3140" w14:textId="77777777" w:rsidR="00887EA5" w:rsidRDefault="00887EA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A2A3D2B" w14:textId="77777777" w:rsidR="000E0C1F" w:rsidRDefault="000E0C1F">
      <w:bookmarkStart w:id="6" w:name="Temp_Humidity"/>
      <w:bookmarkEnd w:id="6"/>
      <w:r>
        <w:br w:type="page"/>
      </w:r>
    </w:p>
    <w:tbl>
      <w:tblPr>
        <w:tblW w:w="96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"/>
        <w:gridCol w:w="792"/>
        <w:gridCol w:w="811"/>
        <w:gridCol w:w="826"/>
        <w:gridCol w:w="792"/>
        <w:gridCol w:w="805"/>
        <w:gridCol w:w="806"/>
        <w:gridCol w:w="816"/>
        <w:gridCol w:w="792"/>
        <w:gridCol w:w="792"/>
        <w:gridCol w:w="792"/>
        <w:gridCol w:w="792"/>
      </w:tblGrid>
      <w:tr w:rsidR="001410B3" w14:paraId="517374C5" w14:textId="77777777" w:rsidTr="000E0C1F">
        <w:trPr>
          <w:trHeight w:val="348"/>
        </w:trPr>
        <w:tc>
          <w:tcPr>
            <w:tcW w:w="10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008C2" w14:textId="03D9EB73" w:rsidR="001410B3" w:rsidRDefault="001410B3">
            <w:pPr>
              <w:rPr>
                <w:rFonts w:ascii="맑은 고딕" w:eastAsia="맑은 고딕" w:hAnsi="맑은 고딕"/>
                <w:color w:val="000000"/>
                <w:sz w:val="22"/>
                <w:szCs w:val="22"/>
              </w:rPr>
            </w:pPr>
          </w:p>
          <w:p w14:paraId="7DA69A60" w14:textId="77777777" w:rsidR="000E0C1F" w:rsidRDefault="000E0C1F">
            <w:pPr>
              <w:rPr>
                <w:rFonts w:ascii="맑은 고딕" w:eastAsia="맑은 고딕" w:hAnsi="맑은 고딕" w:cs="굴림" w:hint="eastAsia"/>
                <w:color w:val="000000"/>
                <w:sz w:val="22"/>
                <w:szCs w:val="22"/>
              </w:rPr>
            </w:pPr>
            <w:bookmarkStart w:id="7" w:name="Temp_Chart"/>
            <w:bookmarkEnd w:id="7"/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D4231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1529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AC114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DDBA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08922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9B3A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E8A8D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61E7C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C5E07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00A5B" w14:textId="77777777" w:rsidR="001410B3" w:rsidRDefault="001410B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FE7D65" w14:textId="77777777" w:rsid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5A40C3" w14:textId="77777777" w:rsidR="00D90D23" w:rsidRPr="00D90D23" w:rsidRDefault="00D90D2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B2982D5" w14:textId="410CD6D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Pr="00A77927" w:rsidRDefault="00A77927" w:rsidP="00A77927">
      <w:pPr>
        <w:rPr>
          <w:lang w:val="en-SG"/>
        </w:rPr>
      </w:pPr>
    </w:p>
    <w:tbl>
      <w:tblPr>
        <w:tblW w:w="85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9"/>
        <w:gridCol w:w="1158"/>
        <w:gridCol w:w="3070"/>
        <w:gridCol w:w="1399"/>
        <w:gridCol w:w="1398"/>
        <w:gridCol w:w="960"/>
        <w:gridCol w:w="16"/>
      </w:tblGrid>
      <w:tr w:rsidR="00B1164F" w14:paraId="55575B8C" w14:textId="77777777" w:rsidTr="00B1164F">
        <w:trPr>
          <w:gridAfter w:val="1"/>
          <w:trHeight w:val="720"/>
        </w:trPr>
        <w:tc>
          <w:tcPr>
            <w:tcW w:w="5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B4E7BA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Incident"/>
            <w:bookmarkStart w:id="10" w:name="_Toc133154360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A2A88EA" w14:textId="15856672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30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CD33148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165A72" w14:textId="5E65275C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987F3D" w14:textId="4CB0EC10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9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560700" w14:textId="3A5CFD73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B1164F" w14:paraId="5127C952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5FEDD1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332A3D" w14:textId="1C74043D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E852A8" w14:textId="29D35B5F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B7D178" w14:textId="2C6522BB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EBCBA7" w14:textId="3EF223E5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F07E3E" w14:textId="6A57D85D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75950AE0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631C7C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48CF1D" w14:textId="47144F43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3E4DFE" w14:textId="7131914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430DE6" w14:textId="159E7B9A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F782" w14:textId="7BF888B3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C36F4" w14:textId="08A13F5B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66AACF37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F2437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AD411A" w14:textId="2D083125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A7444F" w14:textId="2E521CED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F45794" w14:textId="1F2C8AB0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D08A2E" w14:textId="0AD14C9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51D025" w14:textId="1A732D38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408C5F60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DC5E87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2329F3" w14:textId="4F9A8F51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0D1F00" w14:textId="7778E552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6B2708" w14:textId="74028541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C52430" w14:textId="1FBF023B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0A2DD0" w14:textId="7DC54F65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78E17CDA" w14:textId="77777777" w:rsidTr="00B1164F">
        <w:trPr>
          <w:gridAfter w:val="1"/>
          <w:trHeight w:val="501"/>
        </w:trPr>
        <w:tc>
          <w:tcPr>
            <w:tcW w:w="5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3C568" w14:textId="77777777" w:rsidR="00B1164F" w:rsidRDefault="00B1164F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91753" w14:textId="1583DE37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0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709E40" w14:textId="7EF095A8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73C196" w14:textId="6EAA3847" w:rsidR="00B1164F" w:rsidRDefault="00B1164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66425" w14:textId="133DEB84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CCB24F" w14:textId="4980D3D6" w:rsidR="00B1164F" w:rsidRDefault="00B1164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1164F" w14:paraId="278BF727" w14:textId="77777777" w:rsidTr="00B1164F">
        <w:trPr>
          <w:gridAfter w:val="1"/>
          <w:trHeight w:val="265"/>
        </w:trPr>
        <w:tc>
          <w:tcPr>
            <w:tcW w:w="85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7FB692" w14:textId="6E4B8B03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B1164F" w14:paraId="4D803BCD" w14:textId="77777777" w:rsidTr="00B1164F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F954D3D" w14:textId="77777777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0EE3B" w14:textId="77777777" w:rsidR="00B1164F" w:rsidRDefault="00B1164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4C9DFBF8" w:rsidR="000E0C1F" w:rsidRDefault="000E0C1F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3D83F85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78BED929" w14:textId="77777777" w:rsidR="008E498E" w:rsidRDefault="008E498E" w:rsidP="002C41C1">
      <w:pPr>
        <w:tabs>
          <w:tab w:val="left" w:pos="6804"/>
        </w:tabs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8"/>
        <w:gridCol w:w="1635"/>
        <w:gridCol w:w="1636"/>
        <w:gridCol w:w="1758"/>
        <w:gridCol w:w="1637"/>
        <w:gridCol w:w="16"/>
      </w:tblGrid>
      <w:tr w:rsidR="00F32AE5" w14:paraId="05DDD003" w14:textId="77777777" w:rsidTr="00F32AE5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D2611D" w14:textId="30711E5D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iteAccess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EE46EEC" w14:textId="7EA69D0A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C804853" w14:textId="58E37EDE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6363E7" w14:textId="4BCF4098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FFC8743" w14:textId="68EDDBBC" w:rsidR="00F32AE5" w:rsidRDefault="00F32AE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F32AE5" w14:paraId="7A02837B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81BF2F" w14:textId="0813B74F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903B79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16163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46832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221BC0" w14:textId="776BF669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2024-02-0714:23:00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F7182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지영돌</w:t>
            </w:r>
          </w:p>
        </w:tc>
      </w:tr>
      <w:tr w:rsidR="00F32AE5" w14:paraId="762AA916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AFE2B" w14:textId="03D91A80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2024-02-0713:46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75947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16156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CD285D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926C27" w14:textId="3ADA59D2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2024-02-0723:30:00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4BE205" w14:textId="65B4A56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최희철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방창욱</w:t>
            </w:r>
          </w:p>
        </w:tc>
      </w:tr>
      <w:tr w:rsidR="00F32AE5" w14:paraId="5A72153E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5B7F0" w14:textId="5E3A51A2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2024-02-0711:31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8E5146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16143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D0B12A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95DB8" w14:textId="7E5A9F4C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2024-02-0711:29:00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FD1DEF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이규천</w:t>
            </w:r>
          </w:p>
        </w:tc>
      </w:tr>
      <w:tr w:rsidR="00F32AE5" w14:paraId="675D7523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A5C6EF" w14:textId="759E1294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2024-02-0711:24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CDAFBE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16140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DBDB99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8452AD" w14:textId="4C3BAE3A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2024-02-0814:00:00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64855F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정현용</w:t>
            </w:r>
          </w:p>
        </w:tc>
      </w:tr>
      <w:tr w:rsidR="00F32AE5" w14:paraId="50FD9F5C" w14:textId="77777777" w:rsidTr="00F32AE5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63A1A6" w14:textId="2897C7A8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2024-02-0710:18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3D204B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16119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0C9F90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520145" w14:textId="61D330AD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2024-02-0710:17:00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07A97A" w14:textId="77777777" w:rsidR="00F32AE5" w:rsidRDefault="00F32AE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박순환</w:t>
            </w:r>
          </w:p>
        </w:tc>
      </w:tr>
      <w:tr w:rsidR="00F32AE5" w14:paraId="611B8BBF" w14:textId="77777777" w:rsidTr="00F32AE5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D777CC" w14:textId="44B93A66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F32AE5" w14:paraId="27389CE5" w14:textId="77777777" w:rsidTr="00F32AE5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78CD18E4" w14:textId="77777777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40E25B" w14:textId="77777777" w:rsidR="00F32AE5" w:rsidRDefault="00F32AE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tbl>
      <w:tblPr>
        <w:tblW w:w="84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1473"/>
        <w:gridCol w:w="2024"/>
        <w:gridCol w:w="1708"/>
        <w:gridCol w:w="1479"/>
        <w:gridCol w:w="16"/>
      </w:tblGrid>
      <w:tr w:rsidR="00273A14" w14:paraId="4AC8314B" w14:textId="77777777" w:rsidTr="00273A14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DBA02B" w14:textId="0FFAAFCB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Shipment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E9C4F49" w14:textId="1F36AFAD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8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9A902B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D9983A3" w14:textId="0FFE4AC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5BB8AB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73A14" w14:paraId="3CBDF621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17D46C" w14:textId="29878059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2024-02-0210:05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3D2CB2" w14:textId="77777777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15755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E86D13" w14:textId="77F423AF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LumenTechnologiesKorea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AD4586" w14:textId="77777777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50F46F" w14:textId="77777777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Completed</w:t>
            </w:r>
          </w:p>
        </w:tc>
      </w:tr>
      <w:tr w:rsidR="00273A14" w14:paraId="0280BC9F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98257B" w14:textId="6C09ECF4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E2D194" w14:textId="53D43A8F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8ED1D6" w14:textId="0FD76BC6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14EBFC" w14:textId="564E4D0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AE1C4F" w14:textId="14ED743D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4D471E2C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0E2E6" w14:textId="7490FD35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D61CF" w14:textId="794ECB2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BDFAEB" w14:textId="5ED526A2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4FF677" w14:textId="3237F1FD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AF1F0E" w14:textId="274B4849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0B0CAB2C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5D5FC4" w14:textId="0E20D60A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2FBD9D" w14:textId="1CBFF5F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8A20F3" w14:textId="0B4C6871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1F0038" w14:textId="0D4F6AC1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81439" w14:textId="3ABF2E5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51E93550" w14:textId="77777777" w:rsidTr="00273A14">
        <w:trPr>
          <w:gridAfter w:val="1"/>
          <w:trHeight w:val="501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F7002" w14:textId="5361198B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48B8F7" w14:textId="4F1DB8D8" w:rsidR="00273A14" w:rsidRDefault="00273A1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ECDD6E" w14:textId="42491E05" w:rsidR="00273A14" w:rsidRDefault="00273A1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F7BCA0" w14:textId="0A1180B5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BFCAC" w14:textId="5C835FE4" w:rsidR="00273A14" w:rsidRDefault="00273A1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73A14" w14:paraId="2D9043EC" w14:textId="77777777" w:rsidTr="00273A14">
        <w:trPr>
          <w:gridAfter w:val="1"/>
          <w:trHeight w:val="265"/>
        </w:trPr>
        <w:tc>
          <w:tcPr>
            <w:tcW w:w="844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AF2E4D" w14:textId="37029A40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73A14" w14:paraId="0066B883" w14:textId="77777777" w:rsidTr="00273A1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28A89A2" w14:textId="77777777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EB79C" w14:textId="77777777" w:rsidR="00273A14" w:rsidRDefault="00273A1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6E660595" w14:textId="4224AC8D" w:rsidR="000E0C1F" w:rsidRDefault="000E0C1F" w:rsidP="00A250BB">
      <w:pPr>
        <w:rPr>
          <w:lang w:val="en-SG"/>
        </w:rPr>
      </w:pPr>
    </w:p>
    <w:p w14:paraId="13FC7724" w14:textId="77777777" w:rsidR="000E0C1F" w:rsidRDefault="000E0C1F">
      <w:pPr>
        <w:rPr>
          <w:lang w:val="en-SG"/>
        </w:rPr>
      </w:pPr>
      <w:r>
        <w:rPr>
          <w:lang w:val="en-SG"/>
        </w:rPr>
        <w:br w:type="page"/>
      </w:r>
    </w:p>
    <w:p w14:paraId="4AAF4CDE" w14:textId="77777777" w:rsidR="00D134A0" w:rsidRPr="00A250BB" w:rsidRDefault="00D134A0" w:rsidP="00A250BB">
      <w:pPr>
        <w:rPr>
          <w:rFonts w:hint="eastAsia"/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tbl>
      <w:tblPr>
        <w:tblW w:w="85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5"/>
        <w:gridCol w:w="2526"/>
        <w:gridCol w:w="1077"/>
        <w:gridCol w:w="1196"/>
        <w:gridCol w:w="1166"/>
        <w:gridCol w:w="1064"/>
        <w:gridCol w:w="16"/>
      </w:tblGrid>
      <w:tr w:rsidR="00B756BF" w14:paraId="164531E4" w14:textId="77777777" w:rsidTr="00B756BF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1B7A31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8" w:name="RHS"/>
            <w:bookmarkEnd w:id="18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D2B93AD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2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BCD2093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67813F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D5F931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C5CC8E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HoursSpent</w:t>
            </w:r>
          </w:p>
        </w:tc>
      </w:tr>
      <w:tr w:rsidR="00B756BF" w14:paraId="1645AB90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97A42F" w14:textId="373FEE26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2024-01-0323:26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828D4C" w14:textId="393B3BF8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[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시스원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]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유앤아이티서버재부팅요청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735795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S-4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F3A0BB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이찬주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6A0937" w14:textId="7777777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13968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F0504E" w14:textId="30787E5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79EE6C54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D36405" w14:textId="1992F8D7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B0C9D8" w14:textId="36611CE8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3C1585" w14:textId="469ED11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12760B" w14:textId="55C82CE8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75EF5" w14:textId="7B6F9A0B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12CA79" w14:textId="03758911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5D50DE39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ED3B1" w14:textId="4F180866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CC0CD6" w14:textId="680705DF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1537EC" w14:textId="70792D8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0F2BD4" w14:textId="73D474FF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114EB7" w14:textId="38995CA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058F22" w14:textId="6E83B8BF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199F75D4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6A0681" w14:textId="4E5367EE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883584" w14:textId="70C6E8B4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79DAB3" w14:textId="19DA3A07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C7FC63" w14:textId="63F0E31A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A495E" w14:textId="2B453E01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4D681A" w14:textId="1A6872E0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33016A50" w14:textId="77777777" w:rsidTr="00B756BF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780B54" w14:textId="340BABEE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5749AB" w14:textId="3ECF97E9" w:rsidR="00B756BF" w:rsidRDefault="00B756B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B1E8C8" w14:textId="3D03A64D" w:rsidR="00B756BF" w:rsidRDefault="00B756BF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3C1B52" w14:textId="500FBDF3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F0EA63" w14:textId="06F6F54A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5CAA63" w14:textId="4B2CBB79" w:rsidR="00B756BF" w:rsidRDefault="00B756B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756BF" w14:paraId="4E2CA08D" w14:textId="77777777" w:rsidTr="00B756BF">
        <w:trPr>
          <w:gridAfter w:val="1"/>
          <w:trHeight w:val="265"/>
        </w:trPr>
        <w:tc>
          <w:tcPr>
            <w:tcW w:w="852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584A70" w14:textId="0E20F584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B756BF" w14:paraId="05577613" w14:textId="77777777" w:rsidTr="00B756BF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1181059" w14:textId="77777777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7F8FB" w14:textId="77777777" w:rsidR="00B756BF" w:rsidRDefault="00B756B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0DAAC9D" w14:textId="64E2698C" w:rsidR="000E0C1F" w:rsidRDefault="000E0C1F" w:rsidP="001228F5">
      <w:pPr>
        <w:rPr>
          <w:lang w:val="en-SG"/>
        </w:rPr>
      </w:pPr>
    </w:p>
    <w:p w14:paraId="5CF8150C" w14:textId="77777777" w:rsidR="000E0C1F" w:rsidRDefault="000E0C1F">
      <w:pPr>
        <w:rPr>
          <w:lang w:val="en-SG"/>
        </w:rPr>
      </w:pPr>
      <w:r>
        <w:rPr>
          <w:lang w:val="en-SG"/>
        </w:rPr>
        <w:br w:type="page"/>
      </w:r>
    </w:p>
    <w:p w14:paraId="1F2EE3B5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"/>
        <w:gridCol w:w="3125"/>
        <w:gridCol w:w="1371"/>
        <w:gridCol w:w="453"/>
        <w:gridCol w:w="496"/>
        <w:gridCol w:w="453"/>
        <w:gridCol w:w="496"/>
        <w:gridCol w:w="453"/>
        <w:gridCol w:w="496"/>
        <w:gridCol w:w="16"/>
      </w:tblGrid>
      <w:tr w:rsidR="00186B67" w14:paraId="6D9E7CE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21CA4C8" w14:textId="5A7B80E9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1" w:name="Maintenance"/>
            <w:bookmarkStart w:id="22" w:name="_Toc133154369"/>
            <w:bookmarkEnd w:id="21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EA5D6F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D0F1775" w14:textId="4F0D46E1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703BCD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Oct-23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6F8B8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Nov-23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34949B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Dec-23</w:t>
            </w:r>
          </w:p>
        </w:tc>
      </w:tr>
      <w:tr w:rsidR="00186B67" w14:paraId="2578330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42A67F5" w14:textId="4B651694" w:rsidR="00186B67" w:rsidRDefault="00186B67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E30B22" w14:textId="00201ABD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62EC4D5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B420309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E7B3A1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86FC18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25FE44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C482C1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D90A97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186B67" w14:paraId="0426757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4A43CD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17C20D" w14:textId="425207BE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C3780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6A0DF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A71FE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8023A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E4C11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D0804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D5CD0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2272316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4D81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34C0A" w14:textId="77777777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D8F95F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E36DE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FC203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6BD98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424A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7FA9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8C38F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794C7F06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DCFA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943CA1" w14:textId="5FFFD731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6CC1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30AC3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4C226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D0F1E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DE24D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38C6E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32F0C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122A4BB9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B1FCF3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419BD0" w14:textId="1EEE1820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037AD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8C62B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B50EB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02F181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F7A61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ACDF5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FB0B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53CEF9E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A7AE60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D9A597" w14:textId="2F2056DF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B2707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A92552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D8DE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DCDCF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1500D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CDF2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D0796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2203C007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54F7D1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B3E6EA" w14:textId="61D363ED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AE7E9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3C448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1E7DD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CE3F9A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6ACE0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6E257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091B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0B79CA40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EA8126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92F8D" w14:textId="1DB0E069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51F628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5D56BE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D5745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C11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8DDB0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195AA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B7F68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4D6B212B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50C30E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57C6B3" w14:textId="7FA2FD1A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6EC05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D547A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2ADC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5A575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D4B47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1B09C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51D52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68B1B2D1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E44C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6920C7" w14:textId="29BBC9BE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1B60F7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3A21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4D6B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1560A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2905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B3107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8BC28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73984891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25E19C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4CBD71" w14:textId="498034BB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C727D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1087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FE9C04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B416A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D6C0C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AEEC5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AD68C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016A3C2D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24D312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C21EB4" w14:textId="5673D528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20859B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B25735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C88C8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C4160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8E9FB3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9191F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994EA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1B265EE8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33AF9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4A5E3E" w14:textId="18BD6D83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E322A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A72D3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7EFE37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EB25EB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1AB370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2B9DC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811599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186B67" w14:paraId="36297B5B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3B95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B9BD8E" w14:textId="180E350C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9DBF5" w14:textId="77777777" w:rsidR="00186B67" w:rsidRDefault="00186B67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82B02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46BFDF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3BA72D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8949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C39006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90108" w14:textId="7777777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186B67" w14:paraId="31906B5D" w14:textId="77777777" w:rsidTr="00186B67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6E17AA" w14:textId="7415CAA6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8ECB25" w14:textId="030C327A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1423FB" w14:textId="05F922A7" w:rsidR="00186B67" w:rsidRDefault="00186B67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B53059" w14:textId="41B31A37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0C89D8" w14:textId="0F018DA3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10F032" w14:textId="49A34C5A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DB8800" w14:textId="18B503FF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D6009" w14:textId="7367054E" w:rsidR="00186B67" w:rsidRDefault="00186B67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5A12D0" w14:textId="52437FF7" w:rsidR="00186B67" w:rsidRDefault="00186B67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186B67" w14:paraId="48C03A56" w14:textId="77777777" w:rsidTr="00186B67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73924D" w14:textId="0FAD3444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186B67" w14:paraId="005EA55E" w14:textId="77777777" w:rsidTr="00186B67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18ACF16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72A4E" w14:textId="77777777" w:rsidR="00186B67" w:rsidRDefault="00186B67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170A51C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1EFFF83" w14:textId="77777777" w:rsidR="000E0C1F" w:rsidRDefault="000E0C1F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32E1AF2E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2"/>
    </w:p>
    <w:p w14:paraId="69DC34E2" w14:textId="77777777" w:rsidR="00320239" w:rsidRDefault="00320239" w:rsidP="00A77927">
      <w:pPr>
        <w:rPr>
          <w:lang w:val="en-SG"/>
        </w:rPr>
      </w:pPr>
    </w:p>
    <w:tbl>
      <w:tblPr>
        <w:tblW w:w="82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6"/>
        <w:gridCol w:w="2236"/>
        <w:gridCol w:w="2232"/>
        <w:gridCol w:w="16"/>
      </w:tblGrid>
      <w:tr w:rsidR="002820EA" w14:paraId="6C2CB259" w14:textId="77777777" w:rsidTr="002820EA">
        <w:trPr>
          <w:gridAfter w:val="1"/>
          <w:trHeight w:val="300"/>
        </w:trPr>
        <w:tc>
          <w:tcPr>
            <w:tcW w:w="38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60C52D8" w14:textId="777777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25" w:name="PowerUsage"/>
            <w:bookmarkEnd w:id="25"/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Customer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1D2DCFF" w14:textId="777777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F2F2F2"/>
                <w:sz w:val="16"/>
                <w:szCs w:val="16"/>
              </w:rPr>
              <w:t>Description</w:t>
            </w:r>
          </w:p>
        </w:tc>
        <w:tc>
          <w:tcPr>
            <w:tcW w:w="2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174E2C7" w14:textId="081399EA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FFFFFF"/>
              </w:rPr>
            </w:pPr>
            <w:r>
              <w:rPr>
                <w:rFonts w:ascii="Noto Sans" w:eastAsia="돋움" w:hAnsi="Noto Sans" w:cs="Noto Sans"/>
                <w:b/>
                <w:bCs/>
                <w:color w:val="FFFFFF"/>
              </w:rPr>
              <w:t>Power</w:t>
            </w:r>
          </w:p>
        </w:tc>
      </w:tr>
      <w:tr w:rsidR="002820EA" w14:paraId="008878D4" w14:textId="77777777" w:rsidTr="002820EA">
        <w:trPr>
          <w:gridAfter w:val="1"/>
          <w:trHeight w:val="501"/>
        </w:trPr>
        <w:tc>
          <w:tcPr>
            <w:tcW w:w="3800" w:type="dxa"/>
            <w:vMerge w:val="restart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C2FA2B" w14:textId="73E0E0FE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TotalPowerUsageforCustomer:</w:t>
            </w: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미디어꾼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040496" w14:textId="15245E32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PowerUsageTotal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30B479" w14:textId="2F3E69A0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189421E1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E8FFBAA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B66766" w14:textId="0866E13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SubscribedPower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A993B4" w14:textId="6DDAB665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57742AF1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5E48524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D465BC" w14:textId="7A944277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AveragePower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4FA4DB" w14:textId="24C6C026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69F86F3C" w14:textId="77777777" w:rsidTr="002820EA">
        <w:trPr>
          <w:gridAfter w:val="1"/>
          <w:trHeight w:val="501"/>
        </w:trPr>
        <w:tc>
          <w:tcPr>
            <w:tcW w:w="0" w:type="auto"/>
            <w:vMerge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1EA04109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EBB5D0" w14:textId="77C64173" w:rsidR="002820EA" w:rsidRDefault="002820EA">
            <w:pPr>
              <w:jc w:val="center"/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PeakPower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AAA13C" w14:textId="0BC9DC35" w:rsidR="002820EA" w:rsidRDefault="002820EA">
            <w:pPr>
              <w:jc w:val="right"/>
              <w:rPr>
                <w:rFonts w:ascii="Noto Sans" w:eastAsia="돋움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0.00</w:t>
            </w:r>
            <w:r>
              <w:rPr>
                <w:rFonts w:ascii="Noto Sans" w:eastAsia="돋움" w:hAnsi="Noto Sans" w:cs="Noto Sans"/>
                <w:color w:val="000000"/>
                <w:sz w:val="16"/>
                <w:szCs w:val="16"/>
              </w:rPr>
              <w:t>㎾</w:t>
            </w:r>
          </w:p>
        </w:tc>
      </w:tr>
      <w:tr w:rsidR="002820EA" w14:paraId="208D2F0B" w14:textId="77777777" w:rsidTr="002820EA">
        <w:trPr>
          <w:gridAfter w:val="1"/>
          <w:trHeight w:val="265"/>
        </w:trPr>
        <w:tc>
          <w:tcPr>
            <w:tcW w:w="8280" w:type="dxa"/>
            <w:gridSpan w:val="3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D034F9" w14:textId="5A118171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  <w:t>Attachments:PowerReport</w:t>
            </w:r>
          </w:p>
        </w:tc>
      </w:tr>
      <w:tr w:rsidR="002820EA" w14:paraId="2602CBB2" w14:textId="77777777" w:rsidTr="002820EA">
        <w:trPr>
          <w:trHeight w:val="99"/>
        </w:trPr>
        <w:tc>
          <w:tcPr>
            <w:tcW w:w="0" w:type="auto"/>
            <w:gridSpan w:val="3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635272C4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9A4C3" w14:textId="77777777" w:rsidR="002820EA" w:rsidRDefault="002820EA">
            <w:pPr>
              <w:rPr>
                <w:rFonts w:ascii="Noto Sans" w:eastAsia="돋움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ED21A4C" w14:textId="77777777" w:rsidR="006B1CA7" w:rsidRPr="00A77927" w:rsidRDefault="006B1CA7" w:rsidP="00A77927">
      <w:pPr>
        <w:rPr>
          <w:lang w:val="en-SG"/>
        </w:rPr>
      </w:pPr>
    </w:p>
    <w:sectPr w:rsidR="006B1CA7" w:rsidRPr="00A77927" w:rsidSect="008641FB">
      <w:headerReference w:type="default" r:id="rId13"/>
      <w:footerReference w:type="default" r:id="rId14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786D" w14:textId="77777777" w:rsidR="00231462" w:rsidRDefault="00231462" w:rsidP="007F0A39">
      <w:pPr>
        <w:spacing w:line="240" w:lineRule="auto"/>
      </w:pPr>
      <w:r>
        <w:separator/>
      </w:r>
    </w:p>
  </w:endnote>
  <w:endnote w:type="continuationSeparator" w:id="0">
    <w:p w14:paraId="5825D2BC" w14:textId="77777777" w:rsidR="00231462" w:rsidRDefault="00231462" w:rsidP="007F0A39">
      <w:pPr>
        <w:spacing w:line="240" w:lineRule="auto"/>
      </w:pPr>
      <w:r>
        <w:continuationSeparator/>
      </w:r>
    </w:p>
  </w:endnote>
  <w:endnote w:type="continuationNotice" w:id="1">
    <w:p w14:paraId="6295BDFC" w14:textId="77777777" w:rsidR="00231462" w:rsidRDefault="0023146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4DAE289-B8B0-4B5A-B078-F8C24FBF60E3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1AF0ED91-C15E-44A1-BC79-F3BA98131AE9}"/>
    <w:embedBold r:id="rId3" w:fontKey="{244F0C61-D4BC-4E19-8C0A-E997182B4F09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D012CE1B-C815-43C1-BC35-AF52695CD1AA}"/>
    <w:embedBold r:id="rId5" w:fontKey="{9DD75292-33EF-4F24-981C-EAE0F66D6BA1}"/>
    <w:embedItalic r:id="rId6" w:fontKey="{EF0F4ECC-72FA-489E-AC92-CD23DDCC4950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885F86C9-1301-43FF-93A2-08A4C19A3696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C4B5335-AD7D-40FE-A7A5-14FA94409C8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CD9C7809-09CD-47D0-96B5-05E5A82670E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65691" w14:textId="77777777" w:rsidR="00231462" w:rsidRDefault="00231462" w:rsidP="007F0A39">
      <w:pPr>
        <w:spacing w:line="240" w:lineRule="auto"/>
      </w:pPr>
      <w:r>
        <w:separator/>
      </w:r>
    </w:p>
  </w:footnote>
  <w:footnote w:type="continuationSeparator" w:id="0">
    <w:p w14:paraId="5FF8EACF" w14:textId="77777777" w:rsidR="00231462" w:rsidRDefault="00231462" w:rsidP="007F0A39">
      <w:pPr>
        <w:spacing w:line="240" w:lineRule="auto"/>
      </w:pPr>
      <w:r>
        <w:continuationSeparator/>
      </w:r>
    </w:p>
  </w:footnote>
  <w:footnote w:type="continuationNotice" w:id="1">
    <w:p w14:paraId="35608ABE" w14:textId="77777777" w:rsidR="00231462" w:rsidRDefault="0023146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2F4E16C6" w:rsidR="00886E56" w:rsidRPr="00CA4305" w:rsidRDefault="00000000" w:rsidP="00CA4305">
                          <w:pPr>
                            <w:pStyle w:val="a7"/>
                          </w:pPr>
                          <w:fldSimple w:instr=" STYLEREF 1  ">
                            <w:r w:rsidR="000E0C1F">
                              <w:rPr>
                                <w:noProof/>
                              </w:rPr>
                              <w:t>PowerUsage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2F4E16C6" w:rsidR="00886E56" w:rsidRPr="00CA4305" w:rsidRDefault="00000000" w:rsidP="00CA4305">
                    <w:pPr>
                      <w:pStyle w:val="a7"/>
                    </w:pPr>
                    <w:fldSimple w:instr=" STYLEREF 1  ">
                      <w:r w:rsidR="000E0C1F">
                        <w:rPr>
                          <w:noProof/>
                        </w:rPr>
                        <w:t>PowerUsage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234E"/>
    <w:rsid w:val="000928A2"/>
    <w:rsid w:val="00092B22"/>
    <w:rsid w:val="00093808"/>
    <w:rsid w:val="0009380C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0C1F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44B3"/>
    <w:rsid w:val="00114F0D"/>
    <w:rsid w:val="00115484"/>
    <w:rsid w:val="001206A7"/>
    <w:rsid w:val="0012138D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462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2E28"/>
    <w:rsid w:val="002C4167"/>
    <w:rsid w:val="002C41C1"/>
    <w:rsid w:val="002C56D8"/>
    <w:rsid w:val="002C6D60"/>
    <w:rsid w:val="002C6F7F"/>
    <w:rsid w:val="002D0853"/>
    <w:rsid w:val="002E02A8"/>
    <w:rsid w:val="002E1B45"/>
    <w:rsid w:val="002E2CBB"/>
    <w:rsid w:val="002E44D9"/>
    <w:rsid w:val="002E4A85"/>
    <w:rsid w:val="002E507D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76DAA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7C97"/>
    <w:rsid w:val="005F0EA1"/>
    <w:rsid w:val="005F36C3"/>
    <w:rsid w:val="0060147E"/>
    <w:rsid w:val="00601898"/>
    <w:rsid w:val="00605192"/>
    <w:rsid w:val="00605231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41B1D"/>
    <w:rsid w:val="00742D3C"/>
    <w:rsid w:val="007459EA"/>
    <w:rsid w:val="00751A7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34A0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8FF"/>
    <w:rsid w:val="00D6091B"/>
    <w:rsid w:val="00D63C01"/>
    <w:rsid w:val="00D6456F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igitaledgeasia-my.sharepoint.com/personal/isaac_shin_digitaledgedc_com/Documents/&#47928;&#49436;/UiPath/.repositories/DEK_RPA/Git_BOSS&#53685;&#54633;&#48260;&#51204;+&#50500;&#50883;&#47337;&#51068;&#51221;&#52628;&#52636;/AutoSummaryTable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Trend Log for Temperature &amp; Relative</a:t>
            </a:r>
            <a:r>
              <a:rPr lang="en-US" altLang="ko-KR" baseline="0"/>
              <a:t> Humidity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AveTemp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'Temp&amp;Hum_Summary'!$B$3:$M$3</c:f>
              <c:numCache>
                <c:formatCode>_-* #,##0.00" ℃"</c:formatCode>
                <c:ptCount val="12"/>
                <c:pt idx="0">
                  <c:v>25.086819752862844</c:v>
                </c:pt>
                <c:pt idx="1">
                  <c:v>25.086819752862844</c:v>
                </c:pt>
                <c:pt idx="2">
                  <c:v>25.049296165413921</c:v>
                </c:pt>
                <c:pt idx="3">
                  <c:v>0</c:v>
                </c:pt>
                <c:pt idx="4">
                  <c:v>25.086819752862844</c:v>
                </c:pt>
                <c:pt idx="5">
                  <c:v>0</c:v>
                </c:pt>
                <c:pt idx="6">
                  <c:v>25.086819752862844</c:v>
                </c:pt>
                <c:pt idx="7">
                  <c:v>25.086819752862844</c:v>
                </c:pt>
                <c:pt idx="8">
                  <c:v>0</c:v>
                </c:pt>
                <c:pt idx="9">
                  <c:v>0</c:v>
                </c:pt>
                <c:pt idx="10">
                  <c:v>25.096047716555187</c:v>
                </c:pt>
                <c:pt idx="11">
                  <c:v>25.086819752862844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F9E9-4314-B917-144E5D0A2797}"/>
            </c:ext>
          </c:extLst>
        </c:ser>
        <c:ser>
          <c:idx val="1"/>
          <c:order val="1"/>
          <c:tx>
            <c:v>Humidity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'Temp&amp;Hum_Summary'!$B$2:$M$2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  <c:extLst/>
            </c:strRef>
          </c:cat>
          <c:val>
            <c:numRef>
              <c:f>'Temp&amp;Hum_Summary'!$B$4:$M$4</c:f>
              <c:numCache>
                <c:formatCode>_-* #,##0.00" %"</c:formatCode>
                <c:ptCount val="12"/>
                <c:pt idx="0">
                  <c:v>34.042797428590319</c:v>
                </c:pt>
                <c:pt idx="1">
                  <c:v>36.473064994950349</c:v>
                </c:pt>
                <c:pt idx="2">
                  <c:v>36.679584212262412</c:v>
                </c:pt>
                <c:pt idx="3">
                  <c:v>0</c:v>
                </c:pt>
                <c:pt idx="4">
                  <c:v>36.473064994950349</c:v>
                </c:pt>
                <c:pt idx="5">
                  <c:v>0</c:v>
                </c:pt>
                <c:pt idx="6">
                  <c:v>36.473064994950349</c:v>
                </c:pt>
                <c:pt idx="7">
                  <c:v>36.473064994950349</c:v>
                </c:pt>
                <c:pt idx="8">
                  <c:v>0</c:v>
                </c:pt>
                <c:pt idx="9">
                  <c:v>0</c:v>
                </c:pt>
                <c:pt idx="10">
                  <c:v>35.420277017357009</c:v>
                </c:pt>
                <c:pt idx="11">
                  <c:v>36.473064994950349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F9E9-4314-B917-144E5D0A27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06735"/>
        <c:axId val="1427501487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'Temp&amp;Hum_Summary'!$B$2:$M$2</c15:sqref>
                        </c15:formulaRef>
                      </c:ext>
                    </c:extLst>
                    <c:strCache>
                      <c:ptCount val="12"/>
                      <c:pt idx="0">
                        <c:v>Jan</c:v>
                      </c:pt>
                      <c:pt idx="1">
                        <c:v>Feb</c:v>
                      </c:pt>
                      <c:pt idx="2">
                        <c:v>Mar</c:v>
                      </c:pt>
                      <c:pt idx="3">
                        <c:v>Apr</c:v>
                      </c:pt>
                      <c:pt idx="4">
                        <c:v>May</c:v>
                      </c:pt>
                      <c:pt idx="5">
                        <c:v>Jun</c:v>
                      </c:pt>
                      <c:pt idx="6">
                        <c:v>Jul</c:v>
                      </c:pt>
                      <c:pt idx="7">
                        <c:v>Aug</c:v>
                      </c:pt>
                      <c:pt idx="8">
                        <c:v>Sep</c:v>
                      </c:pt>
                      <c:pt idx="9">
                        <c:v>Oct</c:v>
                      </c:pt>
                      <c:pt idx="10">
                        <c:v>Nov</c:v>
                      </c:pt>
                      <c:pt idx="11">
                        <c:v>Dec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'Temp&amp;Hum_Summary'!$B$5:$M$5</c15:sqref>
                        </c15:formulaRef>
                      </c:ext>
                    </c:extLst>
                    <c:numCache>
                      <c:formatCode>General</c:formatCode>
                      <c:ptCount val="12"/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F9E9-4314-B917-144E5D0A2797}"/>
                  </c:ext>
                </c:extLst>
              </c15:ser>
            </c15:filteredLineSeries>
          </c:ext>
        </c:extLst>
      </c:lineChart>
      <c:catAx>
        <c:axId val="1480673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27501487"/>
        <c:crosses val="autoZero"/>
        <c:auto val="1"/>
        <c:lblAlgn val="ctr"/>
        <c:lblOffset val="100"/>
        <c:noMultiLvlLbl val="0"/>
      </c:catAx>
      <c:valAx>
        <c:axId val="1427501487"/>
        <c:scaling>
          <c:orientation val="minMax"/>
        </c:scaling>
        <c:delete val="0"/>
        <c:axPos val="l"/>
        <c:numFmt formatCode="_-* #,##0.00&quot; ℃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067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578</TotalTime>
  <Pages>9</Pages>
  <Words>811</Words>
  <Characters>4625</Characters>
  <Application>Microsoft Office Word</Application>
  <DocSecurity>0</DocSecurity>
  <Lines>38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618</cp:revision>
  <cp:lastPrinted>2023-04-23T13:35:00Z</cp:lastPrinted>
  <dcterms:created xsi:type="dcterms:W3CDTF">2023-06-15T04:32:00Z</dcterms:created>
  <dcterms:modified xsi:type="dcterms:W3CDTF">2024-02-07T06:30:00Z</dcterms:modified>
</cp:coreProperties>
</file>