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p w14:paraId="79EB1E3E" w14:textId="77777777" w:rsidR="002701D1" w:rsidRDefault="002701D1" w:rsidP="002701D1">
      <w:pPr>
        <w:rPr>
          <w:lang w:val="en-SG"/>
        </w:rPr>
      </w:pPr>
      <w:bookmarkStart w:id="3" w:name="SLA"/>
      <w:bookmarkEnd w:id="3"/>
    </w:p>
    <w:p w14:paraId="07700EA1" w14:textId="77777777" w:rsidR="00B9606F" w:rsidRPr="002701D1" w:rsidRDefault="00B9606F" w:rsidP="002701D1">
      <w:pPr>
        <w:rPr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6E943959" w14:textId="01AE18D3" w:rsidR="007569B1" w:rsidRDefault="007569B1" w:rsidP="00453874"/>
    <w:p w14:paraId="1E0731F6" w14:textId="77777777" w:rsidR="007569B1" w:rsidRDefault="007569B1" w:rsidP="00453874">
      <w:bookmarkStart w:id="5" w:name="Temp_Humidity"/>
      <w:bookmarkEnd w:id="5"/>
    </w:p>
    <w:p w14:paraId="713D6844" w14:textId="77777777" w:rsidR="00CB21B6" w:rsidRDefault="00CB21B6" w:rsidP="00453874"/>
    <w:p w14:paraId="2A3F6EB2" w14:textId="5C696E97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74A7E57C" w14:textId="77777777" w:rsidR="0009393A" w:rsidRDefault="0009393A" w:rsidP="002C1AC4">
      <w:pPr>
        <w:rPr>
          <w:lang w:val="en-SG"/>
        </w:rPr>
      </w:pPr>
    </w:p>
    <w:p w14:paraId="053AB5AD" w14:textId="7A3FF3BB" w:rsidR="00EB375D" w:rsidRDefault="00EB375D">
      <w:pPr>
        <w:rPr>
          <w:lang w:val="en-SG"/>
        </w:rPr>
      </w:pPr>
      <w:bookmarkStart w:id="7" w:name="Temp_Chart"/>
      <w:bookmarkEnd w:id="7"/>
    </w:p>
    <w:p w14:paraId="6529E562" w14:textId="77777777" w:rsidR="00EB375D" w:rsidRDefault="00EB375D" w:rsidP="002C1AC4">
      <w:pPr>
        <w:rPr>
          <w:lang w:val="en-SG"/>
        </w:rPr>
      </w:pPr>
    </w:p>
    <w:p w14:paraId="25766D3E" w14:textId="09202EAD" w:rsidR="00F90270" w:rsidRDefault="00F90270">
      <w:pPr>
        <w:rPr>
          <w:lang w:val="en-SG"/>
        </w:rPr>
      </w:pPr>
      <w:r>
        <w:rPr>
          <w:lang w:val="en-SG"/>
        </w:rPr>
        <w:br w:type="page"/>
      </w:r>
    </w:p>
    <w:p w14:paraId="32AB6037" w14:textId="77777777" w:rsidR="00F90270" w:rsidRPr="002C1AC4" w:rsidRDefault="00F90270" w:rsidP="002C1AC4">
      <w:pPr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00FD8D33" w14:textId="0BBA5410" w:rsidR="008E498E" w:rsidRDefault="008E498E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9" w:name="Incident"/>
      <w:bookmarkStart w:id="10" w:name="_Toc133154360"/>
      <w:bookmarkEnd w:id="9"/>
    </w:p>
    <w:p w14:paraId="3A44A456" w14:textId="77777777" w:rsidR="0079086F" w:rsidRDefault="0079086F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5BF7F51C" w14:textId="77777777" w:rsidR="00B9606F" w:rsidRPr="00EC0C4B" w:rsidRDefault="00B9606F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64440D1B" w14:textId="77777777" w:rsidR="00D645E5" w:rsidRDefault="00D645E5" w:rsidP="00A77927">
      <w:pPr>
        <w:rPr>
          <w:lang w:val="en-SG"/>
        </w:rPr>
      </w:pPr>
      <w:bookmarkStart w:id="12" w:name="SiteAccess"/>
      <w:bookmarkEnd w:id="12"/>
    </w:p>
    <w:p w14:paraId="2B71C445" w14:textId="2BCB25CB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2B75B77C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6D886B1F" w14:textId="77777777" w:rsidR="00D645E5" w:rsidRDefault="00D645E5" w:rsidP="00A250BB">
      <w:pPr>
        <w:rPr>
          <w:lang w:val="en-SG"/>
        </w:rPr>
      </w:pPr>
      <w:bookmarkStart w:id="15" w:name="Shipment"/>
      <w:bookmarkEnd w:id="15"/>
    </w:p>
    <w:p w14:paraId="7E0BBB7D" w14:textId="70050F33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2B5D1455" w14:textId="77777777" w:rsidR="00D645E5" w:rsidRDefault="00D645E5" w:rsidP="001228F5">
      <w:pPr>
        <w:rPr>
          <w:lang w:val="en-SG"/>
        </w:rPr>
      </w:pPr>
      <w:bookmarkStart w:id="18" w:name="RHS"/>
      <w:bookmarkEnd w:id="18"/>
    </w:p>
    <w:p w14:paraId="30DAAC9D" w14:textId="081CF176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5967EA79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1" w:name="_Toc133154369"/>
    </w:p>
    <w:p w14:paraId="1DE76933" w14:textId="77777777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2" w:name="Maintenance"/>
      <w:bookmarkEnd w:id="22"/>
    </w:p>
    <w:p w14:paraId="28492476" w14:textId="77777777" w:rsidR="00B9606F" w:rsidRPr="00EC0C4B" w:rsidRDefault="00B9606F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A137D11" w14:textId="77F4E661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r>
        <w:rPr>
          <w:rFonts w:asciiTheme="minorEastAsia" w:hAnsiTheme="minorEastAsia" w:cs="Arial"/>
          <w:bCs/>
          <w:caps/>
          <w:kern w:val="32"/>
          <w:lang w:val="en-GB" w:eastAsia="en-US"/>
        </w:rPr>
        <w:br w:type="page"/>
      </w:r>
    </w:p>
    <w:p w14:paraId="09370C34" w14:textId="77777777" w:rsidR="00EC0C4B" w:rsidRPr="00EC0C4B" w:rsidRDefault="00EC0C4B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p w14:paraId="7ED21A4C" w14:textId="77777777" w:rsidR="006B1CA7" w:rsidRDefault="006B1CA7" w:rsidP="00A77927">
      <w:pPr>
        <w:rPr>
          <w:lang w:val="en-SG"/>
        </w:rPr>
      </w:pPr>
      <w:bookmarkStart w:id="25" w:name="PowerUsage"/>
      <w:bookmarkEnd w:id="25"/>
    </w:p>
    <w:p w14:paraId="0AD44801" w14:textId="77777777" w:rsidR="00B9606F" w:rsidRPr="00A77927" w:rsidRDefault="00B9606F" w:rsidP="00A77927">
      <w:pPr>
        <w:rPr>
          <w:lang w:val="en-SG"/>
        </w:rPr>
      </w:pPr>
    </w:p>
    <w:sectPr w:rsidR="00B9606F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D0F2B" w14:textId="77777777" w:rsidR="00543664" w:rsidRDefault="00543664" w:rsidP="007F0A39">
      <w:pPr>
        <w:spacing w:line="240" w:lineRule="auto"/>
      </w:pPr>
      <w:r>
        <w:separator/>
      </w:r>
    </w:p>
  </w:endnote>
  <w:endnote w:type="continuationSeparator" w:id="0">
    <w:p w14:paraId="234E2D65" w14:textId="77777777" w:rsidR="00543664" w:rsidRDefault="00543664" w:rsidP="007F0A39">
      <w:pPr>
        <w:spacing w:line="240" w:lineRule="auto"/>
      </w:pPr>
      <w:r>
        <w:continuationSeparator/>
      </w:r>
    </w:p>
  </w:endnote>
  <w:endnote w:type="continuationNotice" w:id="1">
    <w:p w14:paraId="1C798929" w14:textId="77777777" w:rsidR="00543664" w:rsidRDefault="0054366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E6F5F13-5AB1-4CCA-B032-37F4D96230A1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2" w:fontKey="{56828679-343C-41E3-BF42-FE6E481330A7}"/>
    <w:embedBold r:id="rId3" w:fontKey="{7DD41CC3-9B8D-4B6E-8F33-3C01DABD58D6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A02B4E96-B88B-47E2-A88C-68BEF5320B07}"/>
    <w:embedBold r:id="rId5" w:fontKey="{95F12F37-E6C9-4137-92E4-390FAE68902B}"/>
    <w:embedItalic r:id="rId6" w:fontKey="{0EEA3559-6EEF-4234-ABD2-E3A3F0458C3E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E1EA1665-3113-4380-B6F0-A9BC590F2E44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7427778-DF5C-4922-A4F2-4E58A110DD6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A5FB8" w14:textId="77777777" w:rsidR="00543664" w:rsidRDefault="00543664" w:rsidP="007F0A39">
      <w:pPr>
        <w:spacing w:line="240" w:lineRule="auto"/>
      </w:pPr>
      <w:r>
        <w:separator/>
      </w:r>
    </w:p>
  </w:footnote>
  <w:footnote w:type="continuationSeparator" w:id="0">
    <w:p w14:paraId="29E16822" w14:textId="77777777" w:rsidR="00543664" w:rsidRDefault="00543664" w:rsidP="007F0A39">
      <w:pPr>
        <w:spacing w:line="240" w:lineRule="auto"/>
      </w:pPr>
      <w:r>
        <w:continuationSeparator/>
      </w:r>
    </w:p>
  </w:footnote>
  <w:footnote w:type="continuationNotice" w:id="1">
    <w:p w14:paraId="7C1734B0" w14:textId="77777777" w:rsidR="00543664" w:rsidRDefault="0054366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4DA25CF6" w:rsidR="00886E56" w:rsidRPr="00CA4305" w:rsidRDefault="00000000" w:rsidP="00CA4305">
                          <w:pPr>
                            <w:pStyle w:val="a7"/>
                          </w:pPr>
                          <w:fldSimple w:instr=" STYLEREF 1  ">
                            <w:r w:rsidR="0079086F">
                              <w:rPr>
                                <w:noProof/>
                              </w:rPr>
                              <w:t>MaintenanceSchedule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4DA25CF6" w:rsidR="00886E56" w:rsidRPr="00CA4305" w:rsidRDefault="00000000" w:rsidP="00CA4305">
                    <w:pPr>
                      <w:pStyle w:val="a7"/>
                    </w:pPr>
                    <w:fldSimple w:instr=" STYLEREF 1  ">
                      <w:r w:rsidR="0079086F">
                        <w:rPr>
                          <w:noProof/>
                        </w:rPr>
                        <w:t>MaintenanceSchedule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55919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1D4D"/>
    <w:rsid w:val="0009234E"/>
    <w:rsid w:val="000928A2"/>
    <w:rsid w:val="00092B22"/>
    <w:rsid w:val="00093808"/>
    <w:rsid w:val="0009380C"/>
    <w:rsid w:val="0009393A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3326"/>
    <w:rsid w:val="001144B3"/>
    <w:rsid w:val="00114F0D"/>
    <w:rsid w:val="00115484"/>
    <w:rsid w:val="001206A7"/>
    <w:rsid w:val="0012138D"/>
    <w:rsid w:val="00121921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1AC4"/>
    <w:rsid w:val="002C2E28"/>
    <w:rsid w:val="002C4167"/>
    <w:rsid w:val="002C41C1"/>
    <w:rsid w:val="002C56D8"/>
    <w:rsid w:val="002C6D60"/>
    <w:rsid w:val="002C6F7F"/>
    <w:rsid w:val="002D001E"/>
    <w:rsid w:val="002D04FE"/>
    <w:rsid w:val="002D0853"/>
    <w:rsid w:val="002E02A8"/>
    <w:rsid w:val="002E1B45"/>
    <w:rsid w:val="002E2CBB"/>
    <w:rsid w:val="002E44D9"/>
    <w:rsid w:val="002E4A85"/>
    <w:rsid w:val="002E507D"/>
    <w:rsid w:val="002E5A57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2997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96A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E7AF4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1717D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664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67D51"/>
    <w:rsid w:val="005710CD"/>
    <w:rsid w:val="00572F06"/>
    <w:rsid w:val="00575506"/>
    <w:rsid w:val="0057647A"/>
    <w:rsid w:val="00576DAA"/>
    <w:rsid w:val="00581A6B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6294"/>
    <w:rsid w:val="005E7C97"/>
    <w:rsid w:val="005F0EA1"/>
    <w:rsid w:val="005F36C3"/>
    <w:rsid w:val="0060147E"/>
    <w:rsid w:val="00601898"/>
    <w:rsid w:val="00605192"/>
    <w:rsid w:val="00605231"/>
    <w:rsid w:val="00606734"/>
    <w:rsid w:val="00606EA0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365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3D4E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367FE"/>
    <w:rsid w:val="00741B1D"/>
    <w:rsid w:val="00742D3C"/>
    <w:rsid w:val="007459EA"/>
    <w:rsid w:val="00751A7A"/>
    <w:rsid w:val="0075253E"/>
    <w:rsid w:val="00752847"/>
    <w:rsid w:val="00753C89"/>
    <w:rsid w:val="00753DEC"/>
    <w:rsid w:val="007569B1"/>
    <w:rsid w:val="0075712A"/>
    <w:rsid w:val="00760127"/>
    <w:rsid w:val="007610FB"/>
    <w:rsid w:val="00761845"/>
    <w:rsid w:val="007622B5"/>
    <w:rsid w:val="00764B8E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086F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2B5D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3CFA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06D0"/>
    <w:rsid w:val="00A30A8D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2474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AF62B9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2190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9606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03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170B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05E7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1B6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3CA"/>
    <w:rsid w:val="00D44F8D"/>
    <w:rsid w:val="00D47786"/>
    <w:rsid w:val="00D47CB4"/>
    <w:rsid w:val="00D52478"/>
    <w:rsid w:val="00D608FF"/>
    <w:rsid w:val="00D6091B"/>
    <w:rsid w:val="00D63C01"/>
    <w:rsid w:val="00D6456F"/>
    <w:rsid w:val="00D645E5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4E9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067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375D"/>
    <w:rsid w:val="00EB4D52"/>
    <w:rsid w:val="00EB6607"/>
    <w:rsid w:val="00EC0B85"/>
    <w:rsid w:val="00EC0C4B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306F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0270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605</TotalTime>
  <Pages>7</Pages>
  <Words>412</Words>
  <Characters>2352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659</cp:revision>
  <cp:lastPrinted>2023-04-23T13:35:00Z</cp:lastPrinted>
  <dcterms:created xsi:type="dcterms:W3CDTF">2023-06-15T04:32:00Z</dcterms:created>
  <dcterms:modified xsi:type="dcterms:W3CDTF">2024-02-13T04:40:00Z</dcterms:modified>
</cp:coreProperties>
</file>