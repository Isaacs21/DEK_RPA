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77777777" w:rsidR="008B33EC" w:rsidRDefault="008B33EC" w:rsidP="00EC3100"/>
    <w:p w14:paraId="6A762FB1" w14:textId="77777777" w:rsidR="008B33EC" w:rsidRDefault="008B33EC" w:rsidP="00EC3100"/>
    <w:p w14:paraId="30561B67" w14:textId="77777777" w:rsidR="008B33EC" w:rsidRDefault="008B33EC" w:rsidP="00EC3100"/>
    <w:p w14:paraId="30EE11EE" w14:textId="77777777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7353"/>
      </w:tblGrid>
      <w:tr w:rsidR="00DA61FC" w:rsidRPr="00F17950" w14:paraId="2C6387C6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059FB0FF" w14:textId="604723F6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PreparedBy</w:t>
            </w:r>
          </w:p>
        </w:tc>
        <w:tc>
          <w:tcPr>
            <w:tcW w:w="5806" w:type="dxa"/>
            <w:vAlign w:val="center"/>
          </w:tcPr>
          <w:p w14:paraId="5A55E5F3" w14:textId="1C86F57A" w:rsidR="008B33EC" w:rsidRPr="00DA61FC" w:rsidRDefault="00DA61F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</w:pPr>
            <w:r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  <w:t>D</w:t>
            </w:r>
            <w:r>
              <w:rPr>
                <w:rFonts w:eastAsia="Microsoft JhengHei" w:cstheme="minorHAnsi"/>
                <w:color w:val="8A8C8E"/>
                <w:lang w:val="en-SG"/>
              </w:rPr>
              <w:t>ataCenterOp</w:t>
            </w:r>
            <w:r w:rsidR="00BD232D">
              <w:rPr>
                <w:rFonts w:eastAsia="Microsoft JhengHei" w:cstheme="minorHAnsi"/>
                <w:color w:val="8A8C8E"/>
                <w:lang w:val="en-SG"/>
              </w:rPr>
              <w:t>erations</w:t>
            </w:r>
            <w:r>
              <w:rPr>
                <w:rFonts w:eastAsia="Microsoft JhengHei" w:cstheme="minorHAnsi"/>
                <w:color w:val="8A8C8E"/>
                <w:lang w:val="en-SG"/>
              </w:rPr>
              <w:t>Manager</w:t>
            </w:r>
          </w:p>
        </w:tc>
      </w:tr>
      <w:tr w:rsidR="00DA61FC" w:rsidRPr="00F17950" w14:paraId="0C91F7AE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</w:tcPr>
          <w:p w14:paraId="015C915F" w14:textId="784E47EC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PreparedFor</w:t>
            </w:r>
          </w:p>
        </w:tc>
        <w:tc>
          <w:tcPr>
            <w:tcW w:w="5806" w:type="dxa"/>
            <w:vAlign w:val="center"/>
          </w:tcPr>
          <w:p w14:paraId="5741A634" w14:textId="77777777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Customer</w:t>
            </w:r>
          </w:p>
        </w:tc>
      </w:tr>
      <w:tr w:rsidR="00DA61FC" w:rsidRPr="00F17950" w14:paraId="1AEA3364" w14:textId="77777777" w:rsidTr="00DA61FC">
        <w:tc>
          <w:tcPr>
            <w:tcW w:w="2183" w:type="dxa"/>
            <w:shd w:val="clear" w:color="auto" w:fill="FFFFFF"/>
          </w:tcPr>
          <w:p w14:paraId="07182BBF" w14:textId="6E2A2F61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ImportantNote</w:t>
            </w:r>
          </w:p>
        </w:tc>
        <w:tc>
          <w:tcPr>
            <w:tcW w:w="5806" w:type="dxa"/>
          </w:tcPr>
          <w:p w14:paraId="4552F768" w14:textId="7DA19EA3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AU"/>
              </w:rPr>
              <w:t>DigitalEdgeDC</w:t>
            </w: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ProprietaryInformation:TheinformationcontainedinthisdocumentisconfidentialandproprietarytoDigitalEdge.Theuse,disclosure,reproduction,ordistributionofthisinformationtoanythirdpartywithoutthewrittenpermissionofDigitalEdgeisprohibited.</w:t>
            </w:r>
          </w:p>
        </w:tc>
      </w:tr>
    </w:tbl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2972"/>
        <w:gridCol w:w="2552"/>
        <w:gridCol w:w="2573"/>
      </w:tblGrid>
      <w:tr w:rsidR="007C2083" w:rsidRPr="00093808" w14:paraId="16FC5BC8" w14:textId="77777777" w:rsidTr="0058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1454BC" w14:textId="7BDA56A8" w:rsidR="007C2083" w:rsidRPr="00093808" w:rsidRDefault="007C2083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 w:rsidRPr="00093808">
              <w:rPr>
                <w:rFonts w:ascii="Noto Sans" w:hAnsi="Noto Sans" w:cs="Noto Sans" w:hint="eastAsia"/>
                <w:bCs/>
                <w:color w:val="F2F2F2" w:themeColor="background1" w:themeShade="F2"/>
                <w:szCs w:val="20"/>
              </w:rPr>
              <w:t>S</w:t>
            </w:r>
            <w:r w:rsidRPr="00093808"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erviceLevelAgreement</w:t>
            </w:r>
          </w:p>
        </w:tc>
        <w:tc>
          <w:tcPr>
            <w:tcW w:w="2552" w:type="dxa"/>
          </w:tcPr>
          <w:p w14:paraId="5D036D10" w14:textId="023B68EA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T</w:t>
            </w:r>
            <w:r w:rsidRPr="00161E3E">
              <w:t>argetAvailability</w:t>
            </w:r>
          </w:p>
        </w:tc>
        <w:tc>
          <w:tcPr>
            <w:tcW w:w="2573" w:type="dxa"/>
          </w:tcPr>
          <w:p w14:paraId="677BE490" w14:textId="47E43860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A</w:t>
            </w:r>
            <w:r w:rsidRPr="00161E3E">
              <w:t>vailab</w:t>
            </w:r>
            <w:r w:rsidR="0058556B">
              <w:t>ility</w:t>
            </w:r>
            <w:r w:rsidR="0079021B">
              <w:t>Achieved(%)</w:t>
            </w:r>
          </w:p>
        </w:tc>
      </w:tr>
      <w:tr w:rsidR="00C62F73" w:rsidRPr="00093808" w14:paraId="3E23B9BC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59B79C" w14:textId="77777777" w:rsidR="007C2083" w:rsidRPr="009023EE" w:rsidRDefault="007C208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P</w:t>
            </w:r>
            <w:r w:rsidRPr="009023EE">
              <w:rPr>
                <w:rFonts w:ascii="Noto Sans" w:hAnsi="Noto Sans" w:cs="Noto Sans"/>
                <w:sz w:val="16"/>
              </w:rPr>
              <w:t>ower</w:t>
            </w:r>
          </w:p>
        </w:tc>
        <w:tc>
          <w:tcPr>
            <w:tcW w:w="2552" w:type="dxa"/>
          </w:tcPr>
          <w:p w14:paraId="719CAA45" w14:textId="3674628B" w:rsidR="007C2083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  <w:r w:rsidR="0058556B">
              <w:rPr>
                <w:sz w:val="16"/>
              </w:rPr>
              <w:t>(NonRedundant)</w:t>
            </w:r>
          </w:p>
          <w:p w14:paraId="0EE5BF1B" w14:textId="3DEE2A91" w:rsidR="0058556B" w:rsidRPr="009023EE" w:rsidRDefault="0058556B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100%(Redundant)</w:t>
            </w:r>
          </w:p>
        </w:tc>
        <w:tc>
          <w:tcPr>
            <w:tcW w:w="2573" w:type="dxa"/>
          </w:tcPr>
          <w:p w14:paraId="1EE123B6" w14:textId="77777777" w:rsidR="007C208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7F2E25AD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B99391C" w14:textId="33A5FDBB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T</w:t>
            </w:r>
            <w:r w:rsidRPr="009023EE">
              <w:rPr>
                <w:rFonts w:ascii="Noto Sans" w:hAnsi="Noto Sans" w:cs="Noto Sans"/>
                <w:sz w:val="16"/>
              </w:rPr>
              <w:t>emperature(18°C–27°C)</w:t>
            </w:r>
          </w:p>
        </w:tc>
        <w:tc>
          <w:tcPr>
            <w:tcW w:w="2552" w:type="dxa"/>
          </w:tcPr>
          <w:p w14:paraId="4030E2E1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</w:tcPr>
          <w:p w14:paraId="2E7CA762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3F474427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4" w:space="0" w:color="auto"/>
            </w:tcBorders>
          </w:tcPr>
          <w:p w14:paraId="28685E34" w14:textId="44C3E240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R</w:t>
            </w:r>
            <w:r w:rsidRPr="009023EE">
              <w:rPr>
                <w:rFonts w:ascii="Noto Sans" w:hAnsi="Noto Sans" w:cs="Noto Sans"/>
                <w:sz w:val="16"/>
              </w:rPr>
              <w:t>elativeHumidity(30%-70%)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6F2AA36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14:paraId="6678B1BB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605192" w:rsidRPr="00093808" w14:paraId="7EB983C4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9E1" w14:textId="77777777" w:rsidR="00605192" w:rsidRPr="009023EE" w:rsidRDefault="00605192" w:rsidP="00C62F73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B111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BB54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AB2BE4" w:rsidRPr="00093808" w14:paraId="3F16BECB" w14:textId="77777777" w:rsidTr="00AB2B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08A10A" w14:textId="1DDF0DD6" w:rsidR="00AB2BE4" w:rsidRPr="009023EE" w:rsidRDefault="00AB2BE4" w:rsidP="00190F0E">
            <w:pPr>
              <w:spacing w:before="120" w:after="240"/>
              <w:jc w:val="center"/>
              <w:rPr>
                <w:sz w:val="16"/>
              </w:rPr>
            </w:pPr>
          </w:p>
        </w:tc>
      </w:tr>
    </w:tbl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Style w:val="ProgressiveBlue"/>
        <w:tblW w:w="5000" w:type="pct"/>
        <w:tblCellMar>
          <w:left w:w="57" w:type="dxa"/>
          <w:right w:w="57" w:type="dxa"/>
        </w:tblCellMar>
        <w:tblLook w:val="06A0" w:firstRow="1" w:lastRow="0" w:firstColumn="1" w:lastColumn="0" w:noHBand="1" w:noVBand="1"/>
      </w:tblPr>
      <w:tblGrid>
        <w:gridCol w:w="1379"/>
        <w:gridCol w:w="523"/>
        <w:gridCol w:w="524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641E7" w:rsidRPr="00093808" w14:paraId="2B1A0D3C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13"/>
          </w:tcPr>
          <w:p w14:paraId="1BC68CF3" w14:textId="610E8A12" w:rsidR="001641E7" w:rsidRPr="00093808" w:rsidRDefault="001641E7" w:rsidP="00AD6704">
            <w:pPr>
              <w:jc w:val="center"/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DataCenter-location</w:t>
            </w:r>
          </w:p>
        </w:tc>
      </w:tr>
      <w:tr w:rsidR="001641E7" w:rsidRPr="00651616" w14:paraId="01EC6885" w14:textId="77777777" w:rsidTr="001641E7">
        <w:trPr>
          <w:cantSplit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shd w:val="clear" w:color="auto" w:fill="3A7EFF" w:themeFill="accent2"/>
            <w:vAlign w:val="center"/>
          </w:tcPr>
          <w:p w14:paraId="217A912A" w14:textId="2617826D" w:rsidR="001641E7" w:rsidRPr="00651616" w:rsidRDefault="001641E7" w:rsidP="00AD6704">
            <w:pPr>
              <w:rPr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color w:val="FFFFFF" w:themeColor="background1"/>
                <w:sz w:val="16"/>
                <w:szCs w:val="16"/>
              </w:rPr>
              <w:t>onth</w:t>
            </w:r>
            <w:r>
              <w:rPr>
                <w:color w:val="FFFFFF" w:themeColor="background1"/>
                <w:sz w:val="16"/>
                <w:szCs w:val="16"/>
              </w:rPr>
              <w:t>in2023</w:t>
            </w:r>
          </w:p>
        </w:tc>
        <w:tc>
          <w:tcPr>
            <w:tcW w:w="523" w:type="dxa"/>
            <w:shd w:val="clear" w:color="auto" w:fill="3A7EFF" w:themeFill="accent2"/>
            <w:textDirection w:val="btLr"/>
          </w:tcPr>
          <w:p w14:paraId="761FADFA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an</w:t>
            </w:r>
          </w:p>
        </w:tc>
        <w:tc>
          <w:tcPr>
            <w:tcW w:w="524" w:type="dxa"/>
            <w:shd w:val="clear" w:color="auto" w:fill="3A7EFF" w:themeFill="accent2"/>
            <w:textDirection w:val="btLr"/>
          </w:tcPr>
          <w:p w14:paraId="3862591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F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eb</w:t>
            </w:r>
          </w:p>
        </w:tc>
        <w:tc>
          <w:tcPr>
            <w:tcW w:w="568" w:type="dxa"/>
            <w:shd w:val="clear" w:color="auto" w:fill="3A7EFF" w:themeFill="accent2"/>
            <w:textDirection w:val="btLr"/>
          </w:tcPr>
          <w:p w14:paraId="30009834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1DBDC5B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pr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0AA16441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ay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C8FD93E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un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58E123D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ul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165E8B9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ug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441E337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S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ep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5A92FA0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O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ct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694ED55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N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ov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A61B86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D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ec</w:t>
            </w:r>
          </w:p>
        </w:tc>
      </w:tr>
      <w:tr w:rsidR="001641E7" w:rsidRPr="00DB5490" w14:paraId="7B539013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57257A8" w14:textId="0AE1823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Ave.Temp(</w:t>
            </w:r>
            <w:r w:rsidRPr="0086350D">
              <w:rPr>
                <w:rFonts w:asciiTheme="majorHAnsi" w:hAnsiTheme="majorHAnsi" w:cs="Noto Sans"/>
                <w:sz w:val="16"/>
                <w:szCs w:val="16"/>
              </w:rPr>
              <w:t>°C)</w:t>
            </w:r>
          </w:p>
        </w:tc>
        <w:tc>
          <w:tcPr>
            <w:tcW w:w="523" w:type="dxa"/>
          </w:tcPr>
          <w:p w14:paraId="6E99C1B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1.83</w:t>
            </w:r>
          </w:p>
        </w:tc>
        <w:tc>
          <w:tcPr>
            <w:tcW w:w="524" w:type="dxa"/>
          </w:tcPr>
          <w:p w14:paraId="1BA979B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2.90</w:t>
            </w:r>
          </w:p>
        </w:tc>
        <w:tc>
          <w:tcPr>
            <w:tcW w:w="568" w:type="dxa"/>
          </w:tcPr>
          <w:p w14:paraId="4FAF8BF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987F4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58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488E6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8AF3A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3B34F4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0F4197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812A6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9442175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C46B42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71919B28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bottom w:val="single" w:sz="4" w:space="0" w:color="auto"/>
            </w:tcBorders>
          </w:tcPr>
          <w:p w14:paraId="4FCB2595" w14:textId="0A0EE65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Ave.Hum(%)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14:paraId="3F6DA88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54.56</w:t>
            </w:r>
          </w:p>
        </w:tc>
        <w:tc>
          <w:tcPr>
            <w:tcW w:w="524" w:type="dxa"/>
            <w:tcBorders>
              <w:bottom w:val="single" w:sz="4" w:space="0" w:color="auto"/>
            </w:tcBorders>
          </w:tcPr>
          <w:p w14:paraId="6CE8513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53.37</w:t>
            </w:r>
          </w:p>
        </w:tc>
        <w:tc>
          <w:tcPr>
            <w:tcW w:w="568" w:type="dxa"/>
            <w:tcBorders>
              <w:bottom w:val="single" w:sz="4" w:space="0" w:color="auto"/>
            </w:tcBorders>
          </w:tcPr>
          <w:p w14:paraId="27806799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413307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376E4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C8E1E8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335728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476ED2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174915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F780F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51BEBA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B2B922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50CD6D90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3CF2" w14:textId="77777777" w:rsidR="001641E7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1404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9EC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B09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989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85748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461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A20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B91B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1D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41F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F5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</w:tbl>
    <w:p w14:paraId="4A17A784" w14:textId="77777777" w:rsidR="004120A8" w:rsidRDefault="004120A8" w:rsidP="002237DD">
      <w:pPr>
        <w:pStyle w:val="af3"/>
      </w:pPr>
    </w:p>
    <w:p w14:paraId="713F6B08" w14:textId="37B8BBA4" w:rsidR="00BB4188" w:rsidRDefault="00BB4188" w:rsidP="00BB4188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p w14:paraId="5314FA29" w14:textId="347D5CEB" w:rsidR="007A202B" w:rsidRDefault="00ED3F9E" w:rsidP="001B69A2">
      <w:pPr>
        <w:pStyle w:val="af3"/>
        <w:tabs>
          <w:tab w:val="left" w:pos="4883"/>
        </w:tabs>
        <w:jc w:val="left"/>
      </w:pPr>
      <w:r>
        <w:rPr>
          <w:noProof/>
        </w:rPr>
        <w:drawing>
          <wp:inline distT="0" distB="0" distL="0" distR="0" wp14:anchorId="48626E73" wp14:editId="03340BC5">
            <wp:extent cx="4760201" cy="2445617"/>
            <wp:effectExtent l="0" t="0" r="2540" b="0"/>
            <wp:docPr id="1134234902" name="Picture 2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902" name="Picture 2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2" cy="245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4"/>
    <w:p w14:paraId="2A3F6EB2" w14:textId="77777777" w:rsidR="00AF1866" w:rsidRPr="007A77FB" w:rsidRDefault="00AF1866" w:rsidP="00AF1866">
      <w:pPr>
        <w:pStyle w:val="1"/>
        <w:numPr>
          <w:ilvl w:val="0"/>
          <w:numId w:val="0"/>
        </w:numPr>
        <w:ind w:left="-1985"/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8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357"/>
        <w:gridCol w:w="1716"/>
        <w:gridCol w:w="1479"/>
        <w:gridCol w:w="1359"/>
        <w:gridCol w:w="1397"/>
        <w:gridCol w:w="16"/>
      </w:tblGrid>
      <w:tr w:rsidR="00145988" w14:paraId="36160F5E" w14:textId="77777777" w:rsidTr="00145988">
        <w:trPr>
          <w:gridAfter w:val="1"/>
          <w:trHeight w:val="492"/>
        </w:trPr>
        <w:tc>
          <w:tcPr>
            <w:tcW w:w="10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5D5C3D2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6" w:name="Incident"/>
            <w:bookmarkStart w:id="7" w:name="_Toc133154360"/>
            <w:bookmarkEnd w:id="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4C64335" w14:textId="40B27C36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0CFBBA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22069B" w14:textId="2326A391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A6441B3" w14:textId="515EA64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3393E41" w14:textId="371DC81C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145988" w14:paraId="399AD06B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585521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68D81" w14:textId="0C92BD9B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2F88BE" w14:textId="74809835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9DDD08" w14:textId="045C0C3D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35470E" w14:textId="5A4E31B0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F3EB68" w14:textId="04D50941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0F755019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A7855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271816" w14:textId="7BD0ADB2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D40192" w14:textId="0FA47084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4D3F71" w14:textId="327D2C54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87A033" w14:textId="071A6B16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19AFAC" w14:textId="1B8AD2EE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556762AF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8E972A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49F60E" w14:textId="37CAC72F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16215" w14:textId="79481DED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CCA828" w14:textId="5EB114B7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5BC8EB" w14:textId="4A74A7FE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37B6A9" w14:textId="785D8A3F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490CF8FF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41C5FD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5562C3" w14:textId="378D7DF6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BAA364" w14:textId="4A260F92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AF0EC" w14:textId="31303FA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994D0D" w14:textId="230623C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2DB1DB" w14:textId="3D96B79F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3A257AA8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B931B2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43217" w14:textId="5A0F290D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F24738" w14:textId="12A6ACD8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A2DEED" w14:textId="1F419B22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4EEAB1" w14:textId="32E937D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8E2B72" w14:textId="380F76A4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7676F42D" w14:textId="77777777" w:rsidTr="00145988">
        <w:trPr>
          <w:gridAfter w:val="1"/>
          <w:trHeight w:val="399"/>
        </w:trPr>
        <w:tc>
          <w:tcPr>
            <w:tcW w:w="838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F601C" w14:textId="44473503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145988" w14:paraId="20DC35A2" w14:textId="77777777" w:rsidTr="00145988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252AA" w14:textId="7777777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A2863" w14:textId="7777777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21376D5" w14:textId="1ED36BFA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lastRenderedPageBreak/>
        <w:t>SiteAccessReport</w:t>
      </w:r>
      <w:bookmarkEnd w:id="7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442BFC92" w14:textId="09FD15D2" w:rsidR="005A26F9" w:rsidRDefault="005A26F9" w:rsidP="005A26F9">
      <w:pPr>
        <w:pStyle w:val="af3"/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8520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84"/>
        <w:gridCol w:w="1369"/>
        <w:gridCol w:w="1599"/>
        <w:gridCol w:w="1720"/>
        <w:gridCol w:w="1544"/>
        <w:gridCol w:w="204"/>
      </w:tblGrid>
      <w:tr w:rsidR="00685D3D" w:rsidRPr="00685D3D" w14:paraId="27B26F5F" w14:textId="77777777" w:rsidTr="00685D3D">
        <w:trPr>
          <w:gridAfter w:val="1"/>
          <w:wAfter w:w="16" w:type="dxa"/>
          <w:trHeight w:val="459"/>
        </w:trPr>
        <w:tc>
          <w:tcPr>
            <w:tcW w:w="2136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570E46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</w:pPr>
            <w:bookmarkStart w:id="9" w:name="SiteAccess"/>
            <w:bookmarkEnd w:id="9"/>
            <w:r w:rsidRPr="00685D3D"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  <w:t>Created Date Time</w:t>
            </w:r>
          </w:p>
        </w:tc>
        <w:tc>
          <w:tcPr>
            <w:tcW w:w="1397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CB6300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  <w:t>Ticket No</w:t>
            </w:r>
          </w:p>
        </w:tc>
        <w:tc>
          <w:tcPr>
            <w:tcW w:w="1637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CA1F374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  <w:t>Ticket Type</w:t>
            </w:r>
          </w:p>
        </w:tc>
        <w:tc>
          <w:tcPr>
            <w:tcW w:w="1757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C059E1A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  <w:t>Site Visit Date Time</w:t>
            </w:r>
          </w:p>
        </w:tc>
        <w:tc>
          <w:tcPr>
            <w:tcW w:w="1577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E8F3A0B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b/>
                <w:bCs/>
                <w:color w:val="F2F2F2"/>
                <w:kern w:val="0"/>
                <w:sz w:val="16"/>
                <w:szCs w:val="16"/>
                <w:lang w:bidi="th-TH"/>
              </w:rPr>
              <w:t>Visitor Names</w:t>
            </w:r>
          </w:p>
        </w:tc>
      </w:tr>
      <w:tr w:rsidR="00685D3D" w:rsidRPr="00685D3D" w14:paraId="45A8BEF7" w14:textId="77777777" w:rsidTr="00685D3D">
        <w:trPr>
          <w:gridAfter w:val="1"/>
          <w:wAfter w:w="16" w:type="dxa"/>
          <w:trHeight w:val="600"/>
        </w:trPr>
        <w:tc>
          <w:tcPr>
            <w:tcW w:w="2136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674BE8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>2023-02-06 9:44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D7C632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>1911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DB2781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>Work Visits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877AAC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>2023-02-08 14:00:00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79E73D" w14:textId="7777777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>이현석</w:t>
            </w: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 xml:space="preserve">, </w:t>
            </w:r>
            <w:r w:rsidRPr="00685D3D">
              <w:rPr>
                <w:rFonts w:ascii="Noto Sans" w:eastAsia="맑은 고딕" w:hAnsi="Noto Sans" w:cs="Noto Sans"/>
                <w:color w:val="010028"/>
                <w:kern w:val="0"/>
                <w:sz w:val="16"/>
                <w:szCs w:val="16"/>
                <w:lang w:bidi="th-TH"/>
              </w:rPr>
              <w:t>서재옥</w:t>
            </w:r>
          </w:p>
        </w:tc>
      </w:tr>
      <w:tr w:rsidR="00685D3D" w:rsidRPr="00685D3D" w14:paraId="0B2E7257" w14:textId="77777777" w:rsidTr="00685D3D">
        <w:trPr>
          <w:gridAfter w:val="1"/>
          <w:wAfter w:w="16" w:type="dxa"/>
          <w:trHeight w:val="600"/>
        </w:trPr>
        <w:tc>
          <w:tcPr>
            <w:tcW w:w="2136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B2DF38" w14:textId="6D59B13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2A7136" w14:textId="4463B9D7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4606D8" w14:textId="77CC90D0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8191B2" w14:textId="412AB078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BF0BA5" w14:textId="41D37743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</w:tr>
      <w:tr w:rsidR="00685D3D" w:rsidRPr="00685D3D" w14:paraId="0E70DAE6" w14:textId="77777777" w:rsidTr="00685D3D">
        <w:trPr>
          <w:gridAfter w:val="1"/>
          <w:wAfter w:w="16" w:type="dxa"/>
          <w:trHeight w:val="600"/>
        </w:trPr>
        <w:tc>
          <w:tcPr>
            <w:tcW w:w="2136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E52C54" w14:textId="5845C255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E2593F" w14:textId="30672FDF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6B1B6" w14:textId="0606E82F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5C5534" w14:textId="67E606DF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3D8DAD" w14:textId="740C4621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</w:tr>
      <w:tr w:rsidR="00685D3D" w:rsidRPr="00685D3D" w14:paraId="5D20BAE0" w14:textId="77777777" w:rsidTr="00685D3D">
        <w:trPr>
          <w:gridAfter w:val="1"/>
          <w:wAfter w:w="16" w:type="dxa"/>
          <w:trHeight w:val="600"/>
        </w:trPr>
        <w:tc>
          <w:tcPr>
            <w:tcW w:w="2136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8A741D" w14:textId="3C16BA46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953CC0" w14:textId="12F7FA35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485EC7" w14:textId="17987EBF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68C7A5" w14:textId="0BD0E16A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BFC621" w14:textId="71907A61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</w:tr>
      <w:tr w:rsidR="00685D3D" w:rsidRPr="00685D3D" w14:paraId="6DD4CF64" w14:textId="77777777" w:rsidTr="00685D3D">
        <w:trPr>
          <w:gridAfter w:val="1"/>
          <w:wAfter w:w="16" w:type="dxa"/>
          <w:trHeight w:val="600"/>
        </w:trPr>
        <w:tc>
          <w:tcPr>
            <w:tcW w:w="2136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AE09E0" w14:textId="589739FE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BDC2CB" w14:textId="5544D348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E6DF95" w14:textId="7282E05A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1C1818" w14:textId="1CADC459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D516B4" w14:textId="53032DD1" w:rsidR="00685D3D" w:rsidRPr="00685D3D" w:rsidRDefault="00685D3D" w:rsidP="00685D3D">
            <w:pPr>
              <w:spacing w:line="240" w:lineRule="auto"/>
              <w:jc w:val="center"/>
              <w:rPr>
                <w:rFonts w:ascii="Noto Sans" w:eastAsia="맑은 고딕" w:hAnsi="Noto Sans" w:cs="Noto Sans" w:hint="eastAsia"/>
                <w:color w:val="010028"/>
                <w:kern w:val="0"/>
                <w:sz w:val="16"/>
                <w:szCs w:val="16"/>
                <w:lang w:bidi="th-TH"/>
              </w:rPr>
            </w:pPr>
          </w:p>
        </w:tc>
      </w:tr>
      <w:tr w:rsidR="00685D3D" w:rsidRPr="00685D3D" w14:paraId="64AD40EA" w14:textId="77777777" w:rsidTr="00685D3D">
        <w:trPr>
          <w:gridAfter w:val="1"/>
          <w:wAfter w:w="16" w:type="dxa"/>
          <w:trHeight w:val="399"/>
        </w:trPr>
        <w:tc>
          <w:tcPr>
            <w:tcW w:w="8504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52947" w14:textId="77777777" w:rsidR="00685D3D" w:rsidRPr="00685D3D" w:rsidRDefault="00685D3D" w:rsidP="00685D3D">
            <w:pPr>
              <w:spacing w:line="240" w:lineRule="auto"/>
              <w:rPr>
                <w:rFonts w:ascii="Noto Sans" w:eastAsia="맑은 고딕" w:hAnsi="Noto Sans" w:cs="Noto Sans"/>
                <w:b/>
                <w:bCs/>
                <w:color w:val="010028"/>
                <w:kern w:val="0"/>
                <w:sz w:val="16"/>
                <w:szCs w:val="16"/>
                <w:lang w:bidi="th-TH"/>
              </w:rPr>
            </w:pPr>
            <w:r w:rsidRPr="00685D3D">
              <w:rPr>
                <w:rFonts w:ascii="Noto Sans" w:eastAsia="맑은 고딕" w:hAnsi="Noto Sans" w:cs="Noto Sans"/>
                <w:b/>
                <w:bCs/>
                <w:color w:val="010028"/>
                <w:kern w:val="0"/>
                <w:sz w:val="16"/>
                <w:szCs w:val="16"/>
                <w:lang w:bidi="th-TH"/>
              </w:rPr>
              <w:t>Attachments : SiteAccessVisitReport</w:t>
            </w:r>
          </w:p>
        </w:tc>
      </w:tr>
      <w:tr w:rsidR="00685D3D" w:rsidRPr="00685D3D" w14:paraId="59FFBD85" w14:textId="77777777" w:rsidTr="00685D3D">
        <w:trPr>
          <w:trHeight w:val="399"/>
        </w:trPr>
        <w:tc>
          <w:tcPr>
            <w:tcW w:w="8504" w:type="dxa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5A02CB8" w14:textId="77777777" w:rsidR="00685D3D" w:rsidRPr="00685D3D" w:rsidRDefault="00685D3D" w:rsidP="00685D3D">
            <w:pPr>
              <w:spacing w:line="240" w:lineRule="auto"/>
              <w:rPr>
                <w:rFonts w:ascii="Noto Sans" w:eastAsia="맑은 고딕" w:hAnsi="Noto Sans" w:cs="Noto Sans"/>
                <w:b/>
                <w:bCs/>
                <w:color w:val="010028"/>
                <w:kern w:val="0"/>
                <w:sz w:val="16"/>
                <w:szCs w:val="16"/>
                <w:lang w:bidi="th-TH"/>
              </w:rPr>
            </w:pPr>
          </w:p>
        </w:tc>
        <w:tc>
          <w:tcPr>
            <w:tcW w:w="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07545" w14:textId="77777777" w:rsidR="00685D3D" w:rsidRPr="00685D3D" w:rsidRDefault="00685D3D" w:rsidP="00685D3D">
            <w:pPr>
              <w:spacing w:line="240" w:lineRule="auto"/>
              <w:rPr>
                <w:rFonts w:ascii="Noto Sans" w:eastAsia="맑은 고딕" w:hAnsi="Noto Sans" w:cs="Noto Sans"/>
                <w:b/>
                <w:bCs/>
                <w:color w:val="010028"/>
                <w:kern w:val="0"/>
                <w:sz w:val="16"/>
                <w:szCs w:val="16"/>
                <w:lang w:bidi="th-TH"/>
              </w:rPr>
            </w:pPr>
          </w:p>
        </w:tc>
      </w:tr>
    </w:tbl>
    <w:p w14:paraId="00FF9431" w14:textId="6EDF74B8" w:rsidR="00925563" w:rsidRDefault="00925563" w:rsidP="00925563">
      <w:pPr>
        <w:pStyle w:val="af3"/>
        <w:jc w:val="left"/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22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1595"/>
        <w:gridCol w:w="1059"/>
        <w:gridCol w:w="1496"/>
        <w:gridCol w:w="1236"/>
        <w:gridCol w:w="16"/>
      </w:tblGrid>
      <w:tr w:rsidR="004D7CE4" w14:paraId="0C73EAA1" w14:textId="77777777" w:rsidTr="004D7CE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65839C0" w14:textId="31DBB76C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AC5DA9" w14:textId="551871CA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C91C6E2" w14:textId="77777777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F877F34" w14:textId="25D23E22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27C316" w14:textId="77777777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4D7CE4" w14:paraId="628A6383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FCC87A" w14:textId="0DA65979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3CDAE" w14:textId="41C3367F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16727C" w14:textId="790E812C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32FCEE" w14:textId="3C7E696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1DEFEE" w14:textId="589F3890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477B8368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188190" w14:textId="6F49CE77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2F5D83" w14:textId="7D82A97B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232929" w14:textId="18ACD670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EEB0B5" w14:textId="39AB38D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FDED0B" w14:textId="78AF714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011228F9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6D0066" w14:textId="7D98C7D1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B53E2B" w14:textId="69368AD8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1ECDCB" w14:textId="6C796C4A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C993E0" w14:textId="093C3B56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3ADBE2" w14:textId="66BD0DCF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7371166E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BA90F4" w14:textId="7DC7A78C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57B8D6" w14:textId="6F738E88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5AA0B4" w14:textId="3F2FEE2B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D3E900" w14:textId="2CD0BDB7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9EA01C" w14:textId="5F0AE40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3D1B46CB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766602" w14:textId="3FD9E1FD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3431DE" w14:textId="24BF88C5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69F501" w14:textId="62EEA995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E8FBA9" w14:textId="78ECA5E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0B4323" w14:textId="29A6450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3D0BF4D9" w14:textId="77777777" w:rsidTr="004D7CE4">
        <w:trPr>
          <w:gridAfter w:val="1"/>
          <w:trHeight w:val="399"/>
        </w:trPr>
        <w:tc>
          <w:tcPr>
            <w:tcW w:w="722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77B29C" w14:textId="6AB3B001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4D7CE4" w14:paraId="1CE4565D" w14:textId="77777777" w:rsidTr="004D7CE4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CEB12" w14:textId="77777777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2DAE6" w14:textId="77777777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870ED18" w14:textId="53386A88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lastRenderedPageBreak/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4C39B6F7" w14:textId="767574D3" w:rsidR="00A641A7" w:rsidRDefault="00A641A7" w:rsidP="00A641A7">
      <w:pPr>
        <w:pStyle w:val="af3"/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</w:p>
    <w:tbl>
      <w:tblPr>
        <w:tblW w:w="1124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9"/>
        <w:gridCol w:w="3372"/>
        <w:gridCol w:w="1697"/>
        <w:gridCol w:w="1159"/>
        <w:gridCol w:w="1777"/>
        <w:gridCol w:w="1460"/>
        <w:gridCol w:w="16"/>
      </w:tblGrid>
      <w:tr w:rsidR="00B02D64" w14:paraId="4343B68D" w14:textId="77777777" w:rsidTr="00B02D64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823AE7F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4" w:name="RHS"/>
            <w:bookmarkStart w:id="15" w:name="_Toc133154364"/>
            <w:bookmarkEnd w:id="14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33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EA0ADE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7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CAF9A1F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7B88F4B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5E3025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69FE0A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B02D64" w14:paraId="242365CE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BF0EE0" w14:textId="13D5EDA9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AA5E13" w14:textId="110B360D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E7C94D" w14:textId="76255966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229D56" w14:textId="11E3A59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FACA95" w14:textId="6554CF0C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3A5D8A" w14:textId="0197F1DB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B02D64" w14:paraId="1DFC28B2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54E2C" w14:textId="3D2600A7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94F2FB" w14:textId="75F3D2F1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3A70E9" w14:textId="25F06FC6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A596E" w14:textId="13FCBB1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15D969" w14:textId="61A28273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423BC8" w14:textId="327363D9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B02D64" w14:paraId="3E54D704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B2019D" w14:textId="0FCA4F28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4D2C7" w14:textId="5F4B6468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47081E" w14:textId="6A57D06E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F28FC" w14:textId="45E40652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A42D54" w14:textId="57D34304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6BCAEE" w14:textId="5EBED861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54FB0869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C98407" w14:textId="5A7FD89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DAD6A2" w14:textId="75A58434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68F9BE" w14:textId="69CDAD2F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41AF4A" w14:textId="1279CC4D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EE6560" w14:textId="659F72D9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B3F642" w14:textId="3105D69C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40C30178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E7418" w14:textId="4806E81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388F4A" w14:textId="4C030795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DDEA2B" w14:textId="2B46CCAD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6D36C2" w14:textId="5626D1C0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DA80BA" w14:textId="2A49A8D7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8927A6" w14:textId="66DEFDC5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159D0278" w14:textId="77777777" w:rsidTr="00B02D64">
        <w:trPr>
          <w:gridAfter w:val="1"/>
          <w:trHeight w:val="399"/>
        </w:trPr>
        <w:tc>
          <w:tcPr>
            <w:tcW w:w="1124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1C1D4E" w14:textId="13BA5B3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B02D64" w14:paraId="03D6E644" w14:textId="77777777" w:rsidTr="00B02D64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473DC" w14:textId="7777777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D9696" w14:textId="7777777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7A81771" w14:textId="64D69DB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5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Style w:val="ProgressiveBlue"/>
        <w:tblW w:w="5000" w:type="pct"/>
        <w:tblLayout w:type="fixed"/>
        <w:tblLook w:val="06A0" w:firstRow="1" w:lastRow="0" w:firstColumn="1" w:lastColumn="0" w:noHBand="1" w:noVBand="1"/>
      </w:tblPr>
      <w:tblGrid>
        <w:gridCol w:w="562"/>
        <w:gridCol w:w="2127"/>
        <w:gridCol w:w="1144"/>
        <w:gridCol w:w="710"/>
        <w:gridCol w:w="711"/>
        <w:gridCol w:w="711"/>
        <w:gridCol w:w="711"/>
        <w:gridCol w:w="710"/>
        <w:gridCol w:w="711"/>
      </w:tblGrid>
      <w:tr w:rsidR="00423C09" w:rsidRPr="000A2A1F" w14:paraId="3A63D30B" w14:textId="797290AC" w:rsidTr="00354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4DA603" w14:textId="67040F52" w:rsidR="00423C09" w:rsidRPr="002C4167" w:rsidRDefault="00423C09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S/N</w:t>
            </w:r>
          </w:p>
        </w:tc>
        <w:tc>
          <w:tcPr>
            <w:tcW w:w="2127" w:type="dxa"/>
          </w:tcPr>
          <w:p w14:paraId="4AE6BAB3" w14:textId="5F7EF53E" w:rsidR="00423C09" w:rsidRPr="002C4167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Systems</w:t>
            </w:r>
          </w:p>
        </w:tc>
        <w:tc>
          <w:tcPr>
            <w:tcW w:w="1144" w:type="dxa"/>
            <w:vMerge w:val="restart"/>
          </w:tcPr>
          <w:p w14:paraId="10953760" w14:textId="21CCA1B8" w:rsidR="00423C09" w:rsidRPr="002C4167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Maint.Frequency</w:t>
            </w:r>
          </w:p>
        </w:tc>
        <w:tc>
          <w:tcPr>
            <w:tcW w:w="1421" w:type="dxa"/>
            <w:gridSpan w:val="2"/>
          </w:tcPr>
          <w:p w14:paraId="61F4C7A3" w14:textId="4264DD05" w:rsidR="00423C09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May2023</w:t>
            </w:r>
          </w:p>
        </w:tc>
        <w:tc>
          <w:tcPr>
            <w:tcW w:w="1422" w:type="dxa"/>
            <w:gridSpan w:val="2"/>
          </w:tcPr>
          <w:p w14:paraId="6CE542F6" w14:textId="327FE61A" w:rsidR="00423C09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Jun2023</w:t>
            </w:r>
          </w:p>
        </w:tc>
        <w:tc>
          <w:tcPr>
            <w:tcW w:w="1421" w:type="dxa"/>
            <w:gridSpan w:val="2"/>
          </w:tcPr>
          <w:p w14:paraId="3B2520BA" w14:textId="6FAB52C0" w:rsidR="00423C09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Jul2023</w:t>
            </w:r>
          </w:p>
        </w:tc>
      </w:tr>
      <w:tr w:rsidR="00423C09" w:rsidRPr="000A2A1F" w14:paraId="426CDDA7" w14:textId="12E8921A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042AA6"/>
          </w:tcPr>
          <w:p w14:paraId="3F62315E" w14:textId="77777777" w:rsidR="00423C09" w:rsidRDefault="00423C09" w:rsidP="00814762">
            <w:pP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</w:p>
        </w:tc>
        <w:tc>
          <w:tcPr>
            <w:tcW w:w="2127" w:type="dxa"/>
            <w:shd w:val="clear" w:color="auto" w:fill="042AA6"/>
          </w:tcPr>
          <w:p w14:paraId="350CABD4" w14:textId="77777777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</w:p>
        </w:tc>
        <w:tc>
          <w:tcPr>
            <w:tcW w:w="1144" w:type="dxa"/>
            <w:vMerge/>
            <w:shd w:val="clear" w:color="auto" w:fill="042AA6"/>
          </w:tcPr>
          <w:p w14:paraId="4228C533" w14:textId="77777777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</w:p>
        </w:tc>
        <w:tc>
          <w:tcPr>
            <w:tcW w:w="710" w:type="dxa"/>
            <w:shd w:val="clear" w:color="auto" w:fill="042AA6"/>
          </w:tcPr>
          <w:p w14:paraId="3121FF8F" w14:textId="70064756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Plan</w:t>
            </w:r>
          </w:p>
        </w:tc>
        <w:tc>
          <w:tcPr>
            <w:tcW w:w="711" w:type="dxa"/>
            <w:shd w:val="clear" w:color="auto" w:fill="042AA6"/>
          </w:tcPr>
          <w:p w14:paraId="6E426B33" w14:textId="044D51ED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Actual</w:t>
            </w:r>
          </w:p>
        </w:tc>
        <w:tc>
          <w:tcPr>
            <w:tcW w:w="711" w:type="dxa"/>
            <w:shd w:val="clear" w:color="auto" w:fill="042AA6"/>
          </w:tcPr>
          <w:p w14:paraId="0055D61D" w14:textId="42FDE7D0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Plan</w:t>
            </w:r>
          </w:p>
        </w:tc>
        <w:tc>
          <w:tcPr>
            <w:tcW w:w="711" w:type="dxa"/>
            <w:shd w:val="clear" w:color="auto" w:fill="042AA6"/>
          </w:tcPr>
          <w:p w14:paraId="5B9FA749" w14:textId="21B2F4C0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Actual</w:t>
            </w:r>
          </w:p>
        </w:tc>
        <w:tc>
          <w:tcPr>
            <w:tcW w:w="710" w:type="dxa"/>
            <w:shd w:val="clear" w:color="auto" w:fill="042AA6"/>
          </w:tcPr>
          <w:p w14:paraId="7803BCBF" w14:textId="647A22BD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Plan</w:t>
            </w:r>
          </w:p>
        </w:tc>
        <w:tc>
          <w:tcPr>
            <w:tcW w:w="711" w:type="dxa"/>
            <w:shd w:val="clear" w:color="auto" w:fill="042AA6"/>
          </w:tcPr>
          <w:p w14:paraId="7F39B008" w14:textId="3C9391BD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Actual</w:t>
            </w:r>
          </w:p>
        </w:tc>
      </w:tr>
      <w:tr w:rsidR="00517051" w:rsidRPr="00EF48DC" w14:paraId="76DF409A" w14:textId="73477D90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2A40DE3" w14:textId="3A25352A" w:rsidR="00814762" w:rsidRPr="00EF48DC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</w:t>
            </w:r>
          </w:p>
        </w:tc>
        <w:tc>
          <w:tcPr>
            <w:tcW w:w="2127" w:type="dxa"/>
          </w:tcPr>
          <w:p w14:paraId="0AB57C7C" w14:textId="03EE524A" w:rsidR="00814762" w:rsidRPr="004E7BA9" w:rsidRDefault="00297F44" w:rsidP="0081476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SG"/>
              </w:rPr>
            </w:pPr>
            <w:r w:rsidRPr="00297F44">
              <w:rPr>
                <w:rFonts w:cstheme="minorHAnsi"/>
                <w:sz w:val="16"/>
                <w:szCs w:val="16"/>
                <w:lang w:val="en-SG"/>
              </w:rPr>
              <w:t>WaterLeakDetection</w:t>
            </w:r>
          </w:p>
        </w:tc>
        <w:tc>
          <w:tcPr>
            <w:tcW w:w="1144" w:type="dxa"/>
          </w:tcPr>
          <w:p w14:paraId="6F754B4E" w14:textId="004D620D" w:rsidR="00814762" w:rsidRPr="00EF48DC" w:rsidRDefault="00DE0A6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01D6DA43" w14:textId="7BE0D527" w:rsidR="00814762" w:rsidRPr="003E090E" w:rsidRDefault="00B8539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256CF543" w14:textId="745AD14D" w:rsidR="00814762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 w:rsidRPr="003E090E">
              <w:rPr>
                <w:rFonts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11" w:type="dxa"/>
          </w:tcPr>
          <w:p w14:paraId="2A7FF79C" w14:textId="22103E5A" w:rsidR="00814762" w:rsidRPr="00EF48DC" w:rsidRDefault="00B709C3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11" w:type="dxa"/>
          </w:tcPr>
          <w:p w14:paraId="1F212814" w14:textId="13BC23A4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0A4AE927" w14:textId="20641AFF" w:rsidR="00814762" w:rsidRPr="00EF48DC" w:rsidRDefault="001F4105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20</w:t>
            </w:r>
          </w:p>
        </w:tc>
        <w:tc>
          <w:tcPr>
            <w:tcW w:w="711" w:type="dxa"/>
          </w:tcPr>
          <w:p w14:paraId="18A8E8D6" w14:textId="646A01EF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</w:tr>
      <w:tr w:rsidR="00517051" w:rsidRPr="00EF48DC" w14:paraId="7CD410D6" w14:textId="5B55411B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DBE4010" w14:textId="4FF3BB20" w:rsidR="00814762" w:rsidRPr="00EF48DC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2</w:t>
            </w:r>
          </w:p>
        </w:tc>
        <w:tc>
          <w:tcPr>
            <w:tcW w:w="2127" w:type="dxa"/>
          </w:tcPr>
          <w:p w14:paraId="36ACAA36" w14:textId="5B07BC9C" w:rsidR="00814762" w:rsidRPr="00EF48DC" w:rsidRDefault="007E4D3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E4D31">
              <w:rPr>
                <w:rFonts w:cstheme="minorHAnsi"/>
                <w:sz w:val="16"/>
                <w:szCs w:val="16"/>
              </w:rPr>
              <w:t>BMS</w:t>
            </w:r>
          </w:p>
        </w:tc>
        <w:tc>
          <w:tcPr>
            <w:tcW w:w="1144" w:type="dxa"/>
          </w:tcPr>
          <w:p w14:paraId="190AB1F6" w14:textId="0BCB1DAC" w:rsidR="00814762" w:rsidRPr="00EF48DC" w:rsidRDefault="002576B4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Quarterly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A59E3C3" w14:textId="31D9DE00" w:rsidR="00814762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537492DD" w14:textId="7505A019" w:rsidR="00814762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75838EEC" w14:textId="6504C0E9" w:rsidR="00814762" w:rsidRPr="00EF48DC" w:rsidRDefault="001F4105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711" w:type="dxa"/>
          </w:tcPr>
          <w:p w14:paraId="0DA6B01E" w14:textId="7D24D4E1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530EE0D4" w14:textId="6E876C7B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70AF81D2" w14:textId="10640470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</w:tr>
      <w:tr w:rsidR="002576B4" w:rsidRPr="00011D7A" w14:paraId="79992518" w14:textId="7A39E67B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E96CA31" w14:textId="6D593CC3" w:rsidR="002576B4" w:rsidRPr="00011D7A" w:rsidRDefault="004011C4" w:rsidP="002576B4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3</w:t>
            </w:r>
          </w:p>
        </w:tc>
        <w:tc>
          <w:tcPr>
            <w:tcW w:w="2127" w:type="dxa"/>
          </w:tcPr>
          <w:p w14:paraId="29D79BBC" w14:textId="68D784B2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E4D31">
              <w:rPr>
                <w:rFonts w:cstheme="minorHAnsi"/>
                <w:sz w:val="16"/>
                <w:szCs w:val="16"/>
              </w:rPr>
              <w:t>CoolingTowers</w:t>
            </w:r>
          </w:p>
        </w:tc>
        <w:tc>
          <w:tcPr>
            <w:tcW w:w="1144" w:type="dxa"/>
          </w:tcPr>
          <w:p w14:paraId="4F7E3E5B" w14:textId="753EE012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Quarterly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392B18B4" w14:textId="1C786362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6DAD642D" w14:textId="22141FDE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455F7D98" w14:textId="56324927" w:rsidR="002576B4" w:rsidRPr="00011D7A" w:rsidRDefault="00A3694A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28</w:t>
            </w:r>
          </w:p>
        </w:tc>
        <w:tc>
          <w:tcPr>
            <w:tcW w:w="711" w:type="dxa"/>
          </w:tcPr>
          <w:p w14:paraId="1474F062" w14:textId="7E9A430D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7B61FFA4" w14:textId="30BB4B7A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1A4BEB0E" w14:textId="5CE27781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2576B4" w:rsidRPr="00011D7A" w14:paraId="1331398A" w14:textId="27A75DAB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33106EE" w14:textId="7A2AA4DD" w:rsidR="002576B4" w:rsidRPr="00011D7A" w:rsidRDefault="004011C4" w:rsidP="002576B4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4</w:t>
            </w:r>
          </w:p>
        </w:tc>
        <w:tc>
          <w:tcPr>
            <w:tcW w:w="2127" w:type="dxa"/>
          </w:tcPr>
          <w:p w14:paraId="0AE379A8" w14:textId="44C781F6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E4D31">
              <w:rPr>
                <w:rFonts w:cstheme="minorHAnsi"/>
                <w:sz w:val="16"/>
                <w:szCs w:val="16"/>
              </w:rPr>
              <w:t>CHWP&amp;CWP</w:t>
            </w:r>
          </w:p>
        </w:tc>
        <w:tc>
          <w:tcPr>
            <w:tcW w:w="1144" w:type="dxa"/>
          </w:tcPr>
          <w:p w14:paraId="53BEE76B" w14:textId="08271691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Quarterly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5DC0C5FB" w14:textId="3939BDE5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51E0EFA8" w14:textId="6BCFC58C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47782219" w14:textId="6CCF6C09" w:rsidR="002576B4" w:rsidRPr="00011D7A" w:rsidRDefault="009E13F2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28</w:t>
            </w:r>
          </w:p>
        </w:tc>
        <w:tc>
          <w:tcPr>
            <w:tcW w:w="711" w:type="dxa"/>
          </w:tcPr>
          <w:p w14:paraId="1814FB20" w14:textId="4ADF702B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6C0F2D8" w14:textId="5CBE9D43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AC12F67" w14:textId="136F171F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9E6EC9" w:rsidRPr="00011D7A" w14:paraId="7938BBAB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7DCC909" w14:textId="7D2064B8" w:rsidR="009E6EC9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5</w:t>
            </w:r>
          </w:p>
        </w:tc>
        <w:tc>
          <w:tcPr>
            <w:tcW w:w="2127" w:type="dxa"/>
          </w:tcPr>
          <w:p w14:paraId="7C1946B7" w14:textId="34D18705" w:rsidR="009E6EC9" w:rsidRPr="00011D7A" w:rsidRDefault="0078543B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8543B">
              <w:rPr>
                <w:rFonts w:cstheme="minorHAnsi"/>
                <w:sz w:val="16"/>
                <w:szCs w:val="16"/>
              </w:rPr>
              <w:t>CRACUnits</w:t>
            </w:r>
          </w:p>
        </w:tc>
        <w:tc>
          <w:tcPr>
            <w:tcW w:w="1144" w:type="dxa"/>
          </w:tcPr>
          <w:p w14:paraId="70BAE29F" w14:textId="22750597" w:rsidR="009E6EC9" w:rsidRPr="00011D7A" w:rsidRDefault="00DE0A6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C94EF9D" w14:textId="38F0691A" w:rsidR="009E6EC9" w:rsidRPr="003E090E" w:rsidRDefault="00E77976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08B92BA3" w14:textId="122F16C5" w:rsidR="009E6EC9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42CBB846" w14:textId="4DAAC784" w:rsidR="009E6EC9" w:rsidRPr="00011D7A" w:rsidRDefault="009E13F2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711" w:type="dxa"/>
          </w:tcPr>
          <w:p w14:paraId="1C6927C7" w14:textId="0AF083AC" w:rsidR="009E6EC9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0927C8AD" w14:textId="66148A01" w:rsidR="009E6EC9" w:rsidRPr="00011D7A" w:rsidRDefault="00DD0DA3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564A3DFB" w14:textId="7AE71288" w:rsidR="009E6EC9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6E03BCF7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1048594" w14:textId="1EDA60D9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6</w:t>
            </w:r>
          </w:p>
        </w:tc>
        <w:tc>
          <w:tcPr>
            <w:tcW w:w="2127" w:type="dxa"/>
          </w:tcPr>
          <w:p w14:paraId="158558E8" w14:textId="54EF3EBB" w:rsidR="006B3DD1" w:rsidRPr="00011D7A" w:rsidRDefault="0078543B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8543B">
              <w:rPr>
                <w:rFonts w:cstheme="minorHAnsi"/>
                <w:sz w:val="16"/>
                <w:szCs w:val="16"/>
              </w:rPr>
              <w:t>ThermalGraphicScanning</w:t>
            </w:r>
          </w:p>
        </w:tc>
        <w:tc>
          <w:tcPr>
            <w:tcW w:w="1144" w:type="dxa"/>
          </w:tcPr>
          <w:p w14:paraId="37B08377" w14:textId="026D599C" w:rsidR="006B3DD1" w:rsidRPr="00011D7A" w:rsidRDefault="00F37ADF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Annual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09B03524" w14:textId="615EA708" w:rsidR="006B3DD1" w:rsidRPr="003E090E" w:rsidRDefault="009911C2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47F34F70" w14:textId="760EF1F5" w:rsidR="006B3DD1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711" w:type="dxa"/>
          </w:tcPr>
          <w:p w14:paraId="5C3B5FB7" w14:textId="6B35618F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CD3DC20" w14:textId="280DB262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16B0A001" w14:textId="7016EB0A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10F6FAE4" w14:textId="002718C7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29CA7166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C02BADC" w14:textId="7CA271FC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7</w:t>
            </w:r>
          </w:p>
        </w:tc>
        <w:tc>
          <w:tcPr>
            <w:tcW w:w="2127" w:type="dxa"/>
          </w:tcPr>
          <w:p w14:paraId="5FC73DEC" w14:textId="16F1169D" w:rsidR="006B3DD1" w:rsidRPr="00011D7A" w:rsidRDefault="0078543B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8543B">
              <w:rPr>
                <w:rFonts w:cstheme="minorHAnsi"/>
                <w:sz w:val="16"/>
                <w:szCs w:val="16"/>
              </w:rPr>
              <w:t>ShutdownMaintenanceforDRUPS</w:t>
            </w:r>
          </w:p>
        </w:tc>
        <w:tc>
          <w:tcPr>
            <w:tcW w:w="1144" w:type="dxa"/>
          </w:tcPr>
          <w:p w14:paraId="799F62D1" w14:textId="39FD561C" w:rsidR="006B3DD1" w:rsidRPr="00011D7A" w:rsidRDefault="0002559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5years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729EF531" w14:textId="60680319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57315003" w14:textId="4FA9DA25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19D75CA2" w14:textId="38568054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760968A6" w14:textId="0F3D8ABB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200922D" w14:textId="3AB0ADE6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4AF4BB83" w14:textId="75BD4598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22033657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C3D0B51" w14:textId="38CAB493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8</w:t>
            </w:r>
          </w:p>
        </w:tc>
        <w:tc>
          <w:tcPr>
            <w:tcW w:w="2127" w:type="dxa"/>
          </w:tcPr>
          <w:p w14:paraId="1CE7D395" w14:textId="641CB653" w:rsidR="006B3DD1" w:rsidRPr="00011D7A" w:rsidRDefault="00E47A2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47A27">
              <w:rPr>
                <w:rFonts w:cstheme="minorHAnsi"/>
                <w:sz w:val="16"/>
                <w:szCs w:val="16"/>
              </w:rPr>
              <w:t>Fan&amp;CapReplacementforDRUPS</w:t>
            </w:r>
          </w:p>
        </w:tc>
        <w:tc>
          <w:tcPr>
            <w:tcW w:w="1144" w:type="dxa"/>
          </w:tcPr>
          <w:p w14:paraId="04ACB49A" w14:textId="412029DF" w:rsidR="006B3DD1" w:rsidRPr="00011D7A" w:rsidRDefault="00495A7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Bi-</w:t>
            </w:r>
            <w:r w:rsidR="002809C1"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709937A2" w14:textId="3C8B7A0D" w:rsidR="006B3DD1" w:rsidRPr="003E090E" w:rsidRDefault="00082198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8,22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40F82AD4" w14:textId="4DD60DC7" w:rsidR="006B3DD1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8,22</w:t>
            </w:r>
          </w:p>
        </w:tc>
        <w:tc>
          <w:tcPr>
            <w:tcW w:w="711" w:type="dxa"/>
          </w:tcPr>
          <w:p w14:paraId="0B8FCCED" w14:textId="27DB68F5" w:rsidR="006B3DD1" w:rsidRPr="00011D7A" w:rsidRDefault="00F80F68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5,19</w:t>
            </w:r>
          </w:p>
        </w:tc>
        <w:tc>
          <w:tcPr>
            <w:tcW w:w="711" w:type="dxa"/>
          </w:tcPr>
          <w:p w14:paraId="26B565A2" w14:textId="4DAB2C05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1808C0E9" w14:textId="6B75CA3C" w:rsidR="006B3DD1" w:rsidRPr="00011D7A" w:rsidRDefault="00801D6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10,24</w:t>
            </w:r>
          </w:p>
        </w:tc>
        <w:tc>
          <w:tcPr>
            <w:tcW w:w="711" w:type="dxa"/>
          </w:tcPr>
          <w:p w14:paraId="22DD61F2" w14:textId="2255E682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548667DA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83CC490" w14:textId="5645F227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9</w:t>
            </w:r>
          </w:p>
        </w:tc>
        <w:tc>
          <w:tcPr>
            <w:tcW w:w="2127" w:type="dxa"/>
          </w:tcPr>
          <w:p w14:paraId="0E4D9A83" w14:textId="2D38E1B6" w:rsidR="006B3DD1" w:rsidRPr="00011D7A" w:rsidRDefault="00E47A2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47A27">
              <w:rPr>
                <w:rFonts w:cstheme="minorHAnsi"/>
                <w:sz w:val="16"/>
                <w:szCs w:val="16"/>
              </w:rPr>
              <w:t>FireDrills(Building/DCevacuation)</w:t>
            </w:r>
          </w:p>
        </w:tc>
        <w:tc>
          <w:tcPr>
            <w:tcW w:w="1144" w:type="dxa"/>
          </w:tcPr>
          <w:p w14:paraId="522D5108" w14:textId="7D7AD106" w:rsidR="006B3DD1" w:rsidRPr="00011D7A" w:rsidRDefault="00F37ADF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Annual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2F8A77A6" w14:textId="3EBA0636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6E1CE9AD" w14:textId="69E0E8C5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63D91E6" w14:textId="7CA3902B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3130EBA" w14:textId="17237F50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D28DE2B" w14:textId="4A4373C8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3E00757" w14:textId="3E9680A6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04EDB4F7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0BB02BE" w14:textId="14FB4B7A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10</w:t>
            </w:r>
          </w:p>
        </w:tc>
        <w:tc>
          <w:tcPr>
            <w:tcW w:w="2127" w:type="dxa"/>
          </w:tcPr>
          <w:p w14:paraId="4164F61D" w14:textId="0E5030FD" w:rsidR="006B3DD1" w:rsidRPr="00011D7A" w:rsidRDefault="00000654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000654">
              <w:rPr>
                <w:rFonts w:cstheme="minorHAnsi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1144" w:type="dxa"/>
          </w:tcPr>
          <w:p w14:paraId="5942873B" w14:textId="3F316CC5" w:rsidR="006B3DD1" w:rsidRPr="00011D7A" w:rsidRDefault="00B91B75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Bi-</w:t>
            </w:r>
            <w:r w:rsidR="007F0FBB">
              <w:rPr>
                <w:rFonts w:cstheme="minorHAnsi"/>
                <w:sz w:val="16"/>
                <w:szCs w:val="16"/>
              </w:rPr>
              <w:t>yearly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684AD453" w14:textId="70C18139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19C05197" w14:textId="11264FEA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0206D4BE" w14:textId="790E0E40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B1C2A0E" w14:textId="2EB5A3C3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2863B4B" w14:textId="0DC2460B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29DA5C7" w14:textId="399DDD37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FB4257" w:rsidRPr="00011D7A" w14:paraId="2CBA30BC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5EC1260" w14:textId="6432B0D5" w:rsidR="00FB4257" w:rsidRPr="00011D7A" w:rsidRDefault="004011C4" w:rsidP="00FB4257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11</w:t>
            </w:r>
          </w:p>
        </w:tc>
        <w:tc>
          <w:tcPr>
            <w:tcW w:w="2127" w:type="dxa"/>
          </w:tcPr>
          <w:p w14:paraId="4C89B2B5" w14:textId="35741AA6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000654">
              <w:rPr>
                <w:rFonts w:cstheme="minorHAnsi"/>
                <w:sz w:val="16"/>
                <w:szCs w:val="16"/>
              </w:rPr>
              <w:t>FireExtinguisher</w:t>
            </w:r>
          </w:p>
        </w:tc>
        <w:tc>
          <w:tcPr>
            <w:tcW w:w="1144" w:type="dxa"/>
          </w:tcPr>
          <w:p w14:paraId="5999AEAE" w14:textId="214402D6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Annual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77CF3CBF" w14:textId="3D61FC3F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645A6F09" w14:textId="6150F39E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</w:tcPr>
          <w:p w14:paraId="7C628BA6" w14:textId="41DD8BE2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B946845" w14:textId="3CBD43EF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377120C5" w14:textId="5D1BFA5D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711" w:type="dxa"/>
          </w:tcPr>
          <w:p w14:paraId="0A02E93B" w14:textId="34E22370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FB4257" w:rsidRPr="00011D7A" w14:paraId="728A0E02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A455011" w14:textId="622D2765" w:rsidR="00FB4257" w:rsidRPr="00011D7A" w:rsidRDefault="004011C4" w:rsidP="00FB4257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12</w:t>
            </w:r>
          </w:p>
        </w:tc>
        <w:tc>
          <w:tcPr>
            <w:tcW w:w="2127" w:type="dxa"/>
          </w:tcPr>
          <w:p w14:paraId="601D6CB9" w14:textId="00434A6D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000654">
              <w:rPr>
                <w:rFonts w:cstheme="minorHAnsi"/>
                <w:sz w:val="16"/>
                <w:szCs w:val="16"/>
              </w:rPr>
              <w:t>FireExtinguisherIn-houseInspection</w:t>
            </w:r>
          </w:p>
        </w:tc>
        <w:tc>
          <w:tcPr>
            <w:tcW w:w="1144" w:type="dxa"/>
          </w:tcPr>
          <w:p w14:paraId="63E0D929" w14:textId="43A9FBF1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3F7DF93" w14:textId="7862CE0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1748D08A" w14:textId="799ED79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</w:tcPr>
          <w:p w14:paraId="5F74F235" w14:textId="42DE3DF6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711" w:type="dxa"/>
          </w:tcPr>
          <w:p w14:paraId="247CBE50" w14:textId="393B5B95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09DBB7B" w14:textId="03B9914C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711" w:type="dxa"/>
          </w:tcPr>
          <w:p w14:paraId="1E2E5546" w14:textId="1F488BF3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FB4257" w:rsidRPr="00011D7A" w14:paraId="159A5AEB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BE2DEF7" w14:textId="460AEB7A" w:rsidR="00FB4257" w:rsidRPr="00011D7A" w:rsidRDefault="004011C4" w:rsidP="00FB4257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13</w:t>
            </w:r>
          </w:p>
        </w:tc>
        <w:tc>
          <w:tcPr>
            <w:tcW w:w="2127" w:type="dxa"/>
          </w:tcPr>
          <w:p w14:paraId="2990988D" w14:textId="28C804E9" w:rsidR="00FB4257" w:rsidRPr="00011D7A" w:rsidRDefault="00FB4257" w:rsidP="00FB4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C1115">
              <w:rPr>
                <w:rFonts w:cstheme="minorHAnsi"/>
                <w:sz w:val="16"/>
                <w:szCs w:val="16"/>
              </w:rPr>
              <w:t>GeneratorRun-Test(in-housenoloadtest)</w:t>
            </w:r>
          </w:p>
        </w:tc>
        <w:tc>
          <w:tcPr>
            <w:tcW w:w="1144" w:type="dxa"/>
          </w:tcPr>
          <w:p w14:paraId="2B392580" w14:textId="1C3A21D9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A6075E4" w14:textId="22164FA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71979639" w14:textId="5DC21BA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5F6B0636" w14:textId="337DC24A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711" w:type="dxa"/>
          </w:tcPr>
          <w:p w14:paraId="27DA290D" w14:textId="69A7BF71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77658C9E" w14:textId="72162050" w:rsidR="00FB4257" w:rsidRPr="0075712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0DD092BF" w14:textId="453F9327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137C1152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7063E41" w14:textId="77777777" w:rsidR="006B3DD1" w:rsidRPr="00011D7A" w:rsidRDefault="006B3DD1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</w:p>
        </w:tc>
        <w:tc>
          <w:tcPr>
            <w:tcW w:w="2127" w:type="dxa"/>
          </w:tcPr>
          <w:p w14:paraId="158F03E8" w14:textId="366E771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144" w:type="dxa"/>
          </w:tcPr>
          <w:p w14:paraId="2A9588EA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0" w:type="dxa"/>
            <w:shd w:val="clear" w:color="auto" w:fill="D9D9D9" w:themeFill="background1" w:themeFillShade="D9"/>
          </w:tcPr>
          <w:p w14:paraId="45B2443C" w14:textId="77777777" w:rsidR="006B3DD1" w:rsidRPr="003E090E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  <w:shd w:val="clear" w:color="auto" w:fill="D9D9D9" w:themeFill="background1" w:themeFillShade="D9"/>
          </w:tcPr>
          <w:p w14:paraId="62F099B8" w14:textId="77777777" w:rsidR="006B3DD1" w:rsidRPr="003E090E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</w:tcPr>
          <w:p w14:paraId="43462593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</w:tcPr>
          <w:p w14:paraId="751C4A4C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0" w:type="dxa"/>
          </w:tcPr>
          <w:p w14:paraId="595B33E7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</w:tcPr>
          <w:p w14:paraId="1AE30D25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280E22" w:rsidRPr="00011D7A" w14:paraId="141EAF53" w14:textId="77777777" w:rsidTr="00280E22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9"/>
          </w:tcPr>
          <w:p w14:paraId="6CE12393" w14:textId="1C712D19" w:rsidR="00280E22" w:rsidRPr="00011D7A" w:rsidRDefault="00280E22" w:rsidP="00873E6C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ascii="Noto Sans" w:hAnsi="Noto Sans" w:cs="Noto Sans"/>
                <w:sz w:val="16"/>
              </w:rPr>
              <w:lastRenderedPageBreak/>
              <w:t>Attachments</w:t>
            </w:r>
            <w:r w:rsidR="006F6FBB">
              <w:rPr>
                <w:rFonts w:ascii="Noto Sans" w:hAnsi="Noto Sans" w:cs="Noto Sans"/>
                <w:b w:val="0"/>
                <w:sz w:val="16"/>
              </w:rPr>
              <w:object w:dxaOrig="1491" w:dyaOrig="991" w14:anchorId="7DFE36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45pt;height:49.4pt" o:ole="">
                  <v:imagedata r:id="rId13" o:title=""/>
                </v:shape>
                <o:OLEObject Type="Embed" ProgID="Excel.SheetMacroEnabled.12" ShapeID="_x0000_i1025" DrawAspect="Icon" ObjectID="_1756727358" r:id="rId14"/>
              </w:object>
            </w:r>
          </w:p>
        </w:tc>
      </w:tr>
    </w:tbl>
    <w:p w14:paraId="1B93CD9C" w14:textId="136A437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</w:p>
    <w:p w14:paraId="0A0A641A" w14:textId="0E5D7308" w:rsidR="009F10E3" w:rsidRDefault="009F10E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64D5CD3B" w14:textId="59DBCF00" w:rsidR="009F10E3" w:rsidRPr="00784134" w:rsidRDefault="009F10E3" w:rsidP="009F10E3">
      <w:pPr>
        <w:pStyle w:val="1"/>
      </w:pPr>
      <w:bookmarkStart w:id="19" w:name="_Toc137656979"/>
      <w:r>
        <w:lastRenderedPageBreak/>
        <w:t>PowerUsage</w:t>
      </w:r>
      <w:bookmarkEnd w:id="19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0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0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3399"/>
        <w:gridCol w:w="2402"/>
        <w:gridCol w:w="2296"/>
      </w:tblGrid>
      <w:tr w:rsidR="00350928" w:rsidRPr="00161E3E" w14:paraId="4EB1F297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0F09004" w14:textId="6371E933" w:rsidR="00350928" w:rsidRPr="00093808" w:rsidRDefault="00350928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</w:p>
        </w:tc>
        <w:tc>
          <w:tcPr>
            <w:tcW w:w="2552" w:type="dxa"/>
          </w:tcPr>
          <w:p w14:paraId="27D1A6F9" w14:textId="28FE209A" w:rsidR="00350928" w:rsidRPr="00161E3E" w:rsidRDefault="0037077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573" w:type="dxa"/>
          </w:tcPr>
          <w:p w14:paraId="30FF56CE" w14:textId="520535CF" w:rsidR="00350928" w:rsidRPr="00161E3E" w:rsidRDefault="00D074F4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Power</w:t>
            </w:r>
          </w:p>
        </w:tc>
      </w:tr>
      <w:tr w:rsidR="00E444AD" w:rsidRPr="009023EE" w14:paraId="5471D888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BB47392" w14:textId="0231EFC5" w:rsidR="00E444AD" w:rsidRPr="00E444AD" w:rsidRDefault="00E444AD" w:rsidP="00E444AD">
            <w:pPr>
              <w:rPr>
                <w:rFonts w:ascii="Noto Sans" w:hAnsi="Noto Sans" w:cs="Noto Sans"/>
              </w:rPr>
            </w:pPr>
            <w:r w:rsidRPr="00E444AD">
              <w:rPr>
                <w:rFonts w:ascii="Noto Sans" w:hAnsi="Noto Sans" w:cs="Noto Sans"/>
              </w:rPr>
              <w:t>TotalPower</w:t>
            </w:r>
            <w:r w:rsidR="009B448C">
              <w:rPr>
                <w:rFonts w:ascii="Noto Sans" w:hAnsi="Noto Sans" w:cs="Noto Sans"/>
              </w:rPr>
              <w:t>Usage</w:t>
            </w:r>
            <w:r w:rsidRPr="00E444AD">
              <w:rPr>
                <w:rFonts w:ascii="Noto Sans" w:hAnsi="Noto Sans" w:cs="Noto Sans"/>
              </w:rPr>
              <w:t>forCustomer</w:t>
            </w:r>
            <w:r w:rsidR="001D1A3D">
              <w:rPr>
                <w:rFonts w:ascii="Noto Sans" w:hAnsi="Noto Sans" w:cs="Noto Sans"/>
              </w:rPr>
              <w:t>XXYY</w:t>
            </w:r>
          </w:p>
        </w:tc>
        <w:tc>
          <w:tcPr>
            <w:tcW w:w="2552" w:type="dxa"/>
          </w:tcPr>
          <w:p w14:paraId="6134B1FE" w14:textId="2291B58E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PowerUsageTotal</w:t>
            </w:r>
          </w:p>
        </w:tc>
        <w:tc>
          <w:tcPr>
            <w:tcW w:w="2573" w:type="dxa"/>
          </w:tcPr>
          <w:p w14:paraId="3D9D3E75" w14:textId="4AEED829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70.32</w:t>
            </w:r>
            <w:r w:rsidR="00A72B9C">
              <w:t>k</w:t>
            </w:r>
            <w:r w:rsidR="008B15D4">
              <w:t>W</w:t>
            </w:r>
          </w:p>
        </w:tc>
      </w:tr>
      <w:tr w:rsidR="00E444AD" w:rsidRPr="009023EE" w14:paraId="663CE3AE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E8CC4EE" w14:textId="428E9344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696BAB09" w14:textId="47E772FD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SubscribedPower</w:t>
            </w:r>
          </w:p>
        </w:tc>
        <w:tc>
          <w:tcPr>
            <w:tcW w:w="2573" w:type="dxa"/>
          </w:tcPr>
          <w:p w14:paraId="628D6A89" w14:textId="15332270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81.00KVA</w:t>
            </w:r>
          </w:p>
        </w:tc>
      </w:tr>
      <w:tr w:rsidR="00E444AD" w:rsidRPr="009023EE" w14:paraId="7FBEBC6C" w14:textId="77777777" w:rsidTr="001B41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8F78937" w14:textId="72B46746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5B57D83F" w14:textId="65BCE3F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RemainingPowe</w:t>
            </w:r>
            <w:r w:rsidR="00B60769">
              <w:rPr>
                <w:rFonts w:hint="eastAsia"/>
              </w:rPr>
              <w:t>r</w:t>
            </w:r>
          </w:p>
        </w:tc>
        <w:tc>
          <w:tcPr>
            <w:tcW w:w="2573" w:type="dxa"/>
          </w:tcPr>
          <w:p w14:paraId="540FDDD9" w14:textId="1A81C32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10.68</w:t>
            </w:r>
            <w:r w:rsidR="00CD75BA">
              <w:t>k</w:t>
            </w:r>
            <w:r w:rsidR="008B15D4">
              <w:t>W</w:t>
            </w:r>
          </w:p>
        </w:tc>
      </w:tr>
      <w:tr w:rsidR="00544CA7" w:rsidRPr="009023EE" w14:paraId="724561CE" w14:textId="77777777" w:rsidTr="00544CA7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bottom w:val="single" w:sz="4" w:space="0" w:color="auto"/>
            </w:tcBorders>
          </w:tcPr>
          <w:p w14:paraId="6355EBD6" w14:textId="7F27D1BB" w:rsidR="00544CA7" w:rsidRPr="00EC5536" w:rsidRDefault="00544CA7" w:rsidP="00E444AD">
            <w:r>
              <w:t>Attachments</w:t>
            </w:r>
            <w:r w:rsidR="00E55260">
              <w:rPr>
                <w:b w:val="0"/>
              </w:rPr>
              <w:object w:dxaOrig="1491" w:dyaOrig="991" w14:anchorId="10E8995C">
                <v:shape id="_x0000_i1026" type="#_x0000_t75" style="width:74.45pt;height:49.4pt" o:ole="">
                  <v:imagedata r:id="rId15" o:title=""/>
                </v:shape>
                <o:OLEObject Type="Embed" ProgID="Excel.Sheet.8" ShapeID="_x0000_i1026" DrawAspect="Icon" ObjectID="_1756727359" r:id="rId16"/>
              </w:object>
            </w:r>
          </w:p>
        </w:tc>
      </w:tr>
    </w:tbl>
    <w:p w14:paraId="0927B36D" w14:textId="77777777" w:rsidR="00A65B1D" w:rsidRPr="00A65B1D" w:rsidRDefault="00A65B1D" w:rsidP="00A65B1D"/>
    <w:bookmarkEnd w:id="18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7"/>
      <w:footerReference w:type="default" r:id="rId18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23BB7" w14:textId="77777777" w:rsidR="00FF03DF" w:rsidRDefault="00FF03DF" w:rsidP="007F0A39">
      <w:pPr>
        <w:spacing w:line="240" w:lineRule="auto"/>
      </w:pPr>
      <w:r>
        <w:separator/>
      </w:r>
    </w:p>
  </w:endnote>
  <w:endnote w:type="continuationSeparator" w:id="0">
    <w:p w14:paraId="1576FE9B" w14:textId="77777777" w:rsidR="00FF03DF" w:rsidRDefault="00FF03DF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771970C0-0046-4458-B8C5-4EE4E0EE72A4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875A92AF-5957-45E5-AEBB-C0FF69DB145C}"/>
    <w:embedBold r:id="rId3" w:fontKey="{612E228B-E015-4546-9A16-5949DE31D052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F06ECDF2-7EA6-4DE0-ACF6-030AC4FFDAAF}"/>
    <w:embedBold r:id="rId5" w:fontKey="{79E7B62D-4793-41A0-B9C5-543917F0A40A}"/>
    <w:embedItalic r:id="rId6" w:fontKey="{5BBC6F69-B56E-4CA5-AB81-1EC39EB69AA4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24ABBCF3-BAF7-4AA6-96F8-48977694AD69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9994733E-BAF8-4885-81D5-B2D1608B052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67250A25-071F-446F-B89C-7E0A0F959F30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B9B6C" w14:textId="77777777" w:rsidR="00FF03DF" w:rsidRDefault="00FF03DF" w:rsidP="007F0A39">
      <w:pPr>
        <w:spacing w:line="240" w:lineRule="auto"/>
      </w:pPr>
      <w:r>
        <w:separator/>
      </w:r>
    </w:p>
  </w:footnote>
  <w:footnote w:type="continuationSeparator" w:id="0">
    <w:p w14:paraId="0571815C" w14:textId="77777777" w:rsidR="00FF03DF" w:rsidRDefault="00FF03DF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7680B79C" w:rsidR="00886E56" w:rsidRPr="00CA4305" w:rsidRDefault="00B913D9" w:rsidP="00CA4305">
                          <w:pPr>
                            <w:pStyle w:val="a7"/>
                          </w:pPr>
                          <w:fldSimple w:instr=" STYLEREF 1  ">
                            <w:r w:rsidR="00685D3D">
                              <w:rPr>
                                <w:noProof/>
                              </w:rPr>
                              <w:t>SiteAccessReport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7680B79C" w:rsidR="00886E56" w:rsidRPr="00CA4305" w:rsidRDefault="00B913D9" w:rsidP="00CA4305">
                    <w:pPr>
                      <w:pStyle w:val="a7"/>
                    </w:pPr>
                    <w:fldSimple w:instr=" STYLEREF 1  ">
                      <w:r w:rsidR="00685D3D">
                        <w:rPr>
                          <w:noProof/>
                        </w:rPr>
                        <w:t>SiteAccessReport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20934"/>
    <w:rsid w:val="00025597"/>
    <w:rsid w:val="00025D22"/>
    <w:rsid w:val="00030D09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7B64"/>
    <w:rsid w:val="00067B95"/>
    <w:rsid w:val="00070DF7"/>
    <w:rsid w:val="00072F62"/>
    <w:rsid w:val="0007337D"/>
    <w:rsid w:val="00082198"/>
    <w:rsid w:val="00084116"/>
    <w:rsid w:val="000857A7"/>
    <w:rsid w:val="000900C4"/>
    <w:rsid w:val="0009234E"/>
    <w:rsid w:val="00093808"/>
    <w:rsid w:val="0009380C"/>
    <w:rsid w:val="00094420"/>
    <w:rsid w:val="0009745D"/>
    <w:rsid w:val="000A2A1F"/>
    <w:rsid w:val="000A3389"/>
    <w:rsid w:val="000A3E18"/>
    <w:rsid w:val="000B0359"/>
    <w:rsid w:val="000B2E93"/>
    <w:rsid w:val="000B554A"/>
    <w:rsid w:val="000B71AF"/>
    <w:rsid w:val="000C23DD"/>
    <w:rsid w:val="000C77A0"/>
    <w:rsid w:val="000C7FF2"/>
    <w:rsid w:val="000D3FF6"/>
    <w:rsid w:val="000D6D0D"/>
    <w:rsid w:val="000D741B"/>
    <w:rsid w:val="000D76F3"/>
    <w:rsid w:val="000E1BF1"/>
    <w:rsid w:val="000E3094"/>
    <w:rsid w:val="000E63CF"/>
    <w:rsid w:val="000F1070"/>
    <w:rsid w:val="000F2A08"/>
    <w:rsid w:val="000F6404"/>
    <w:rsid w:val="000F7259"/>
    <w:rsid w:val="000F74C1"/>
    <w:rsid w:val="001014B4"/>
    <w:rsid w:val="001026E6"/>
    <w:rsid w:val="0010536F"/>
    <w:rsid w:val="00105A6C"/>
    <w:rsid w:val="00105BB0"/>
    <w:rsid w:val="00112B7B"/>
    <w:rsid w:val="001144B3"/>
    <w:rsid w:val="00114F0D"/>
    <w:rsid w:val="00115484"/>
    <w:rsid w:val="001220A5"/>
    <w:rsid w:val="00130D49"/>
    <w:rsid w:val="0013109A"/>
    <w:rsid w:val="00136EDF"/>
    <w:rsid w:val="001410FC"/>
    <w:rsid w:val="00143247"/>
    <w:rsid w:val="00143BAC"/>
    <w:rsid w:val="00145988"/>
    <w:rsid w:val="0014718F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F0E"/>
    <w:rsid w:val="001925FE"/>
    <w:rsid w:val="0019566B"/>
    <w:rsid w:val="001A1037"/>
    <w:rsid w:val="001A26F6"/>
    <w:rsid w:val="001A6FE8"/>
    <w:rsid w:val="001B00D4"/>
    <w:rsid w:val="001B0A2D"/>
    <w:rsid w:val="001B233C"/>
    <w:rsid w:val="001B2BBD"/>
    <w:rsid w:val="001B3B7A"/>
    <w:rsid w:val="001B4191"/>
    <w:rsid w:val="001B60A6"/>
    <w:rsid w:val="001B69A2"/>
    <w:rsid w:val="001B6C74"/>
    <w:rsid w:val="001C33DC"/>
    <w:rsid w:val="001C4915"/>
    <w:rsid w:val="001C5768"/>
    <w:rsid w:val="001C674E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5A16"/>
    <w:rsid w:val="00201A1A"/>
    <w:rsid w:val="00203FB4"/>
    <w:rsid w:val="0022159C"/>
    <w:rsid w:val="002237DD"/>
    <w:rsid w:val="00223C80"/>
    <w:rsid w:val="00223D06"/>
    <w:rsid w:val="002313E6"/>
    <w:rsid w:val="002416AC"/>
    <w:rsid w:val="0024179C"/>
    <w:rsid w:val="00244E40"/>
    <w:rsid w:val="002453B9"/>
    <w:rsid w:val="00245B79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53DC"/>
    <w:rsid w:val="00286A7C"/>
    <w:rsid w:val="00292500"/>
    <w:rsid w:val="00292568"/>
    <w:rsid w:val="00297F44"/>
    <w:rsid w:val="002A2A56"/>
    <w:rsid w:val="002A3620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30092B"/>
    <w:rsid w:val="00303AA7"/>
    <w:rsid w:val="003148D8"/>
    <w:rsid w:val="00314DEB"/>
    <w:rsid w:val="00320D46"/>
    <w:rsid w:val="00321347"/>
    <w:rsid w:val="00321CF4"/>
    <w:rsid w:val="0033246D"/>
    <w:rsid w:val="0034112D"/>
    <w:rsid w:val="00343150"/>
    <w:rsid w:val="0034661D"/>
    <w:rsid w:val="00350928"/>
    <w:rsid w:val="00350A8C"/>
    <w:rsid w:val="00351956"/>
    <w:rsid w:val="003527CA"/>
    <w:rsid w:val="0035379E"/>
    <w:rsid w:val="00354DEA"/>
    <w:rsid w:val="00357467"/>
    <w:rsid w:val="0035748A"/>
    <w:rsid w:val="003579FD"/>
    <w:rsid w:val="0037077D"/>
    <w:rsid w:val="00374219"/>
    <w:rsid w:val="00375C20"/>
    <w:rsid w:val="00376B22"/>
    <w:rsid w:val="00377821"/>
    <w:rsid w:val="0038285E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5370"/>
    <w:rsid w:val="00405ED7"/>
    <w:rsid w:val="00405FDE"/>
    <w:rsid w:val="004120A8"/>
    <w:rsid w:val="00414F14"/>
    <w:rsid w:val="00416047"/>
    <w:rsid w:val="00416934"/>
    <w:rsid w:val="00417FA3"/>
    <w:rsid w:val="00421161"/>
    <w:rsid w:val="00421F6C"/>
    <w:rsid w:val="00423C09"/>
    <w:rsid w:val="0043765D"/>
    <w:rsid w:val="00441B56"/>
    <w:rsid w:val="00445975"/>
    <w:rsid w:val="00454FE6"/>
    <w:rsid w:val="00455360"/>
    <w:rsid w:val="00462137"/>
    <w:rsid w:val="00463CF2"/>
    <w:rsid w:val="00465DE7"/>
    <w:rsid w:val="00465E8F"/>
    <w:rsid w:val="00467CA8"/>
    <w:rsid w:val="004706D2"/>
    <w:rsid w:val="004720CF"/>
    <w:rsid w:val="0047257E"/>
    <w:rsid w:val="0047323A"/>
    <w:rsid w:val="0048551A"/>
    <w:rsid w:val="00485A7D"/>
    <w:rsid w:val="00490062"/>
    <w:rsid w:val="004920D3"/>
    <w:rsid w:val="004932D5"/>
    <w:rsid w:val="004936C5"/>
    <w:rsid w:val="00493ED8"/>
    <w:rsid w:val="00494F9A"/>
    <w:rsid w:val="00495A71"/>
    <w:rsid w:val="004962CC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52E7"/>
    <w:rsid w:val="004E651E"/>
    <w:rsid w:val="004E7BA9"/>
    <w:rsid w:val="004F1AAC"/>
    <w:rsid w:val="004F2931"/>
    <w:rsid w:val="004F6D8F"/>
    <w:rsid w:val="0050020C"/>
    <w:rsid w:val="00500B16"/>
    <w:rsid w:val="00501A12"/>
    <w:rsid w:val="005061F6"/>
    <w:rsid w:val="00513F4C"/>
    <w:rsid w:val="00515DD5"/>
    <w:rsid w:val="00517051"/>
    <w:rsid w:val="0052485A"/>
    <w:rsid w:val="00524BA5"/>
    <w:rsid w:val="00525287"/>
    <w:rsid w:val="00527CAE"/>
    <w:rsid w:val="00530CE4"/>
    <w:rsid w:val="005348FF"/>
    <w:rsid w:val="00534D72"/>
    <w:rsid w:val="0053614C"/>
    <w:rsid w:val="00543883"/>
    <w:rsid w:val="00543B83"/>
    <w:rsid w:val="00544CA7"/>
    <w:rsid w:val="00544E68"/>
    <w:rsid w:val="005502DE"/>
    <w:rsid w:val="00550C76"/>
    <w:rsid w:val="00552A93"/>
    <w:rsid w:val="00553C99"/>
    <w:rsid w:val="00557ACD"/>
    <w:rsid w:val="005710CD"/>
    <w:rsid w:val="00572F06"/>
    <w:rsid w:val="0057647A"/>
    <w:rsid w:val="00584762"/>
    <w:rsid w:val="0058556B"/>
    <w:rsid w:val="00587A4B"/>
    <w:rsid w:val="00593415"/>
    <w:rsid w:val="0059682B"/>
    <w:rsid w:val="00596AEF"/>
    <w:rsid w:val="005A0823"/>
    <w:rsid w:val="005A26F9"/>
    <w:rsid w:val="005B1C21"/>
    <w:rsid w:val="005B3BD2"/>
    <w:rsid w:val="005B7387"/>
    <w:rsid w:val="005B7521"/>
    <w:rsid w:val="005C3BFF"/>
    <w:rsid w:val="005C6AC2"/>
    <w:rsid w:val="005E1BAD"/>
    <w:rsid w:val="005E2023"/>
    <w:rsid w:val="00601898"/>
    <w:rsid w:val="00605192"/>
    <w:rsid w:val="006116E6"/>
    <w:rsid w:val="0061246B"/>
    <w:rsid w:val="00612CD3"/>
    <w:rsid w:val="00612E30"/>
    <w:rsid w:val="00616517"/>
    <w:rsid w:val="00617022"/>
    <w:rsid w:val="0062227B"/>
    <w:rsid w:val="006274F7"/>
    <w:rsid w:val="00627F74"/>
    <w:rsid w:val="006301A1"/>
    <w:rsid w:val="00636189"/>
    <w:rsid w:val="00640A1B"/>
    <w:rsid w:val="006410E9"/>
    <w:rsid w:val="006431E8"/>
    <w:rsid w:val="0064608D"/>
    <w:rsid w:val="00647BB5"/>
    <w:rsid w:val="00650E40"/>
    <w:rsid w:val="00651126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85D3D"/>
    <w:rsid w:val="00693F52"/>
    <w:rsid w:val="00694F69"/>
    <w:rsid w:val="006960AB"/>
    <w:rsid w:val="00696B3A"/>
    <w:rsid w:val="006A179D"/>
    <w:rsid w:val="006A2FA1"/>
    <w:rsid w:val="006B34AF"/>
    <w:rsid w:val="006B3DD1"/>
    <w:rsid w:val="006B608D"/>
    <w:rsid w:val="006C1E2F"/>
    <w:rsid w:val="006C2296"/>
    <w:rsid w:val="006C35AF"/>
    <w:rsid w:val="006C5F4F"/>
    <w:rsid w:val="006D660D"/>
    <w:rsid w:val="006E1328"/>
    <w:rsid w:val="006E2713"/>
    <w:rsid w:val="006E47CB"/>
    <w:rsid w:val="006F0FA7"/>
    <w:rsid w:val="006F2694"/>
    <w:rsid w:val="006F344A"/>
    <w:rsid w:val="006F363E"/>
    <w:rsid w:val="006F6207"/>
    <w:rsid w:val="006F6FBB"/>
    <w:rsid w:val="0070490C"/>
    <w:rsid w:val="00712A04"/>
    <w:rsid w:val="00712E5D"/>
    <w:rsid w:val="00714276"/>
    <w:rsid w:val="0071575B"/>
    <w:rsid w:val="00715C5A"/>
    <w:rsid w:val="00717134"/>
    <w:rsid w:val="00721CD8"/>
    <w:rsid w:val="00732654"/>
    <w:rsid w:val="007353A6"/>
    <w:rsid w:val="00741B1D"/>
    <w:rsid w:val="007459EA"/>
    <w:rsid w:val="0075253E"/>
    <w:rsid w:val="00752847"/>
    <w:rsid w:val="0075712A"/>
    <w:rsid w:val="00760127"/>
    <w:rsid w:val="007610FB"/>
    <w:rsid w:val="00761845"/>
    <w:rsid w:val="007622B5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5328"/>
    <w:rsid w:val="0079639C"/>
    <w:rsid w:val="00797A0C"/>
    <w:rsid w:val="007A0F25"/>
    <w:rsid w:val="007A202B"/>
    <w:rsid w:val="007A636D"/>
    <w:rsid w:val="007A77FB"/>
    <w:rsid w:val="007B0965"/>
    <w:rsid w:val="007B1C57"/>
    <w:rsid w:val="007B3D97"/>
    <w:rsid w:val="007B7F50"/>
    <w:rsid w:val="007C036F"/>
    <w:rsid w:val="007C2083"/>
    <w:rsid w:val="007C5048"/>
    <w:rsid w:val="007C5915"/>
    <w:rsid w:val="007D5834"/>
    <w:rsid w:val="007D60F9"/>
    <w:rsid w:val="007D713E"/>
    <w:rsid w:val="007E13E1"/>
    <w:rsid w:val="007E211E"/>
    <w:rsid w:val="007E3BD4"/>
    <w:rsid w:val="007E49E7"/>
    <w:rsid w:val="007E4D31"/>
    <w:rsid w:val="007F0A39"/>
    <w:rsid w:val="007F0AAE"/>
    <w:rsid w:val="007F0F4E"/>
    <w:rsid w:val="007F0FBB"/>
    <w:rsid w:val="007F3E88"/>
    <w:rsid w:val="007F6B7F"/>
    <w:rsid w:val="00801D61"/>
    <w:rsid w:val="0080759B"/>
    <w:rsid w:val="00814762"/>
    <w:rsid w:val="00816CA3"/>
    <w:rsid w:val="00817CAE"/>
    <w:rsid w:val="00821BDB"/>
    <w:rsid w:val="0082385E"/>
    <w:rsid w:val="00834FC2"/>
    <w:rsid w:val="00843493"/>
    <w:rsid w:val="00843560"/>
    <w:rsid w:val="00844412"/>
    <w:rsid w:val="00847701"/>
    <w:rsid w:val="00847713"/>
    <w:rsid w:val="00847ED8"/>
    <w:rsid w:val="00862394"/>
    <w:rsid w:val="00863C72"/>
    <w:rsid w:val="008641FB"/>
    <w:rsid w:val="00873E6C"/>
    <w:rsid w:val="00877516"/>
    <w:rsid w:val="00886E56"/>
    <w:rsid w:val="008872A2"/>
    <w:rsid w:val="008915E7"/>
    <w:rsid w:val="00896D9C"/>
    <w:rsid w:val="00897E96"/>
    <w:rsid w:val="008A0BE3"/>
    <w:rsid w:val="008A1153"/>
    <w:rsid w:val="008A2827"/>
    <w:rsid w:val="008B148D"/>
    <w:rsid w:val="008B15D4"/>
    <w:rsid w:val="008B33EC"/>
    <w:rsid w:val="008B6F32"/>
    <w:rsid w:val="008B78A5"/>
    <w:rsid w:val="008C1E7E"/>
    <w:rsid w:val="008C5B2E"/>
    <w:rsid w:val="008C5E47"/>
    <w:rsid w:val="008C6CD9"/>
    <w:rsid w:val="008D17D8"/>
    <w:rsid w:val="008D3093"/>
    <w:rsid w:val="008D5D8E"/>
    <w:rsid w:val="008E07AC"/>
    <w:rsid w:val="008E161A"/>
    <w:rsid w:val="008F048F"/>
    <w:rsid w:val="008F2795"/>
    <w:rsid w:val="009023EE"/>
    <w:rsid w:val="00906123"/>
    <w:rsid w:val="0091392C"/>
    <w:rsid w:val="00914FA9"/>
    <w:rsid w:val="00916137"/>
    <w:rsid w:val="00917C90"/>
    <w:rsid w:val="0092122E"/>
    <w:rsid w:val="009213E4"/>
    <w:rsid w:val="00924BC2"/>
    <w:rsid w:val="00925563"/>
    <w:rsid w:val="0093006F"/>
    <w:rsid w:val="009324B6"/>
    <w:rsid w:val="00933CA9"/>
    <w:rsid w:val="009341E9"/>
    <w:rsid w:val="009367E6"/>
    <w:rsid w:val="0094295B"/>
    <w:rsid w:val="00945E46"/>
    <w:rsid w:val="00946BFE"/>
    <w:rsid w:val="00946D4A"/>
    <w:rsid w:val="00951160"/>
    <w:rsid w:val="00954A8A"/>
    <w:rsid w:val="00955D91"/>
    <w:rsid w:val="00961DFD"/>
    <w:rsid w:val="009638C5"/>
    <w:rsid w:val="009671BE"/>
    <w:rsid w:val="0097121A"/>
    <w:rsid w:val="009723C7"/>
    <w:rsid w:val="00972685"/>
    <w:rsid w:val="009729D2"/>
    <w:rsid w:val="0097647E"/>
    <w:rsid w:val="00977984"/>
    <w:rsid w:val="009836E3"/>
    <w:rsid w:val="009853BD"/>
    <w:rsid w:val="00987A1D"/>
    <w:rsid w:val="009911C2"/>
    <w:rsid w:val="00994A23"/>
    <w:rsid w:val="009A1DDC"/>
    <w:rsid w:val="009A3DF2"/>
    <w:rsid w:val="009A44C3"/>
    <w:rsid w:val="009A5F48"/>
    <w:rsid w:val="009B4010"/>
    <w:rsid w:val="009B448C"/>
    <w:rsid w:val="009B5236"/>
    <w:rsid w:val="009B63E2"/>
    <w:rsid w:val="009C1181"/>
    <w:rsid w:val="009C31D0"/>
    <w:rsid w:val="009C6FB2"/>
    <w:rsid w:val="009D51A5"/>
    <w:rsid w:val="009D6170"/>
    <w:rsid w:val="009D6A45"/>
    <w:rsid w:val="009E13F2"/>
    <w:rsid w:val="009E6D18"/>
    <w:rsid w:val="009E6EC9"/>
    <w:rsid w:val="009F10E3"/>
    <w:rsid w:val="009F1222"/>
    <w:rsid w:val="009F4EF6"/>
    <w:rsid w:val="009F57D9"/>
    <w:rsid w:val="009F5BD0"/>
    <w:rsid w:val="00A033B7"/>
    <w:rsid w:val="00A061B9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6F88"/>
    <w:rsid w:val="00A349F0"/>
    <w:rsid w:val="00A34D44"/>
    <w:rsid w:val="00A35DF4"/>
    <w:rsid w:val="00A3694A"/>
    <w:rsid w:val="00A440B3"/>
    <w:rsid w:val="00A46755"/>
    <w:rsid w:val="00A5025B"/>
    <w:rsid w:val="00A520B8"/>
    <w:rsid w:val="00A53465"/>
    <w:rsid w:val="00A551EA"/>
    <w:rsid w:val="00A57170"/>
    <w:rsid w:val="00A57E5D"/>
    <w:rsid w:val="00A610CB"/>
    <w:rsid w:val="00A62248"/>
    <w:rsid w:val="00A641A7"/>
    <w:rsid w:val="00A65908"/>
    <w:rsid w:val="00A65B1D"/>
    <w:rsid w:val="00A673A5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3264"/>
    <w:rsid w:val="00A939C9"/>
    <w:rsid w:val="00A94055"/>
    <w:rsid w:val="00A9598A"/>
    <w:rsid w:val="00AA2135"/>
    <w:rsid w:val="00AA5C0F"/>
    <w:rsid w:val="00AA796D"/>
    <w:rsid w:val="00AB2BE4"/>
    <w:rsid w:val="00AB41C4"/>
    <w:rsid w:val="00AB7245"/>
    <w:rsid w:val="00AD6CCE"/>
    <w:rsid w:val="00AE2B8E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102FE"/>
    <w:rsid w:val="00B11ABA"/>
    <w:rsid w:val="00B1397F"/>
    <w:rsid w:val="00B22B85"/>
    <w:rsid w:val="00B22C54"/>
    <w:rsid w:val="00B23C97"/>
    <w:rsid w:val="00B23D78"/>
    <w:rsid w:val="00B269B7"/>
    <w:rsid w:val="00B2728D"/>
    <w:rsid w:val="00B31F8D"/>
    <w:rsid w:val="00B3271C"/>
    <w:rsid w:val="00B34F88"/>
    <w:rsid w:val="00B41841"/>
    <w:rsid w:val="00B50C23"/>
    <w:rsid w:val="00B57D2F"/>
    <w:rsid w:val="00B60769"/>
    <w:rsid w:val="00B709C3"/>
    <w:rsid w:val="00B7185B"/>
    <w:rsid w:val="00B85391"/>
    <w:rsid w:val="00B858A3"/>
    <w:rsid w:val="00B9112D"/>
    <w:rsid w:val="00B913D9"/>
    <w:rsid w:val="00B91B75"/>
    <w:rsid w:val="00B94D42"/>
    <w:rsid w:val="00BA4265"/>
    <w:rsid w:val="00BB0937"/>
    <w:rsid w:val="00BB4188"/>
    <w:rsid w:val="00BB5E2C"/>
    <w:rsid w:val="00BC48D4"/>
    <w:rsid w:val="00BC5528"/>
    <w:rsid w:val="00BC59D5"/>
    <w:rsid w:val="00BC7A0C"/>
    <w:rsid w:val="00BD232D"/>
    <w:rsid w:val="00BD4FB4"/>
    <w:rsid w:val="00BD52B9"/>
    <w:rsid w:val="00BD6F6F"/>
    <w:rsid w:val="00BE3328"/>
    <w:rsid w:val="00BE3E6D"/>
    <w:rsid w:val="00BE3F1B"/>
    <w:rsid w:val="00BE60C9"/>
    <w:rsid w:val="00BF210A"/>
    <w:rsid w:val="00C001AC"/>
    <w:rsid w:val="00C019C6"/>
    <w:rsid w:val="00C0566D"/>
    <w:rsid w:val="00C06A53"/>
    <w:rsid w:val="00C076DC"/>
    <w:rsid w:val="00C07749"/>
    <w:rsid w:val="00C1021E"/>
    <w:rsid w:val="00C12256"/>
    <w:rsid w:val="00C14611"/>
    <w:rsid w:val="00C1692E"/>
    <w:rsid w:val="00C17A8B"/>
    <w:rsid w:val="00C25227"/>
    <w:rsid w:val="00C2651B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6FDA"/>
    <w:rsid w:val="00C70FEE"/>
    <w:rsid w:val="00C72851"/>
    <w:rsid w:val="00C7580F"/>
    <w:rsid w:val="00C81031"/>
    <w:rsid w:val="00C81CEC"/>
    <w:rsid w:val="00C82360"/>
    <w:rsid w:val="00C85998"/>
    <w:rsid w:val="00C9104B"/>
    <w:rsid w:val="00C91173"/>
    <w:rsid w:val="00C9356F"/>
    <w:rsid w:val="00C97F5A"/>
    <w:rsid w:val="00CA01AE"/>
    <w:rsid w:val="00CA30BD"/>
    <w:rsid w:val="00CA4305"/>
    <w:rsid w:val="00CA4347"/>
    <w:rsid w:val="00CB24BD"/>
    <w:rsid w:val="00CB736F"/>
    <w:rsid w:val="00CC14F3"/>
    <w:rsid w:val="00CC58EB"/>
    <w:rsid w:val="00CC67DB"/>
    <w:rsid w:val="00CD0693"/>
    <w:rsid w:val="00CD5CBC"/>
    <w:rsid w:val="00CD75BA"/>
    <w:rsid w:val="00CF3A91"/>
    <w:rsid w:val="00CF619C"/>
    <w:rsid w:val="00D00E55"/>
    <w:rsid w:val="00D0574F"/>
    <w:rsid w:val="00D074F4"/>
    <w:rsid w:val="00D173DB"/>
    <w:rsid w:val="00D26C14"/>
    <w:rsid w:val="00D319DE"/>
    <w:rsid w:val="00D3307E"/>
    <w:rsid w:val="00D34016"/>
    <w:rsid w:val="00D37C87"/>
    <w:rsid w:val="00D430C3"/>
    <w:rsid w:val="00D4372B"/>
    <w:rsid w:val="00D44F8D"/>
    <w:rsid w:val="00D47786"/>
    <w:rsid w:val="00D52478"/>
    <w:rsid w:val="00D6091B"/>
    <w:rsid w:val="00D63C01"/>
    <w:rsid w:val="00D64F85"/>
    <w:rsid w:val="00D65A4F"/>
    <w:rsid w:val="00D70C68"/>
    <w:rsid w:val="00D7569D"/>
    <w:rsid w:val="00D75DA3"/>
    <w:rsid w:val="00D834D6"/>
    <w:rsid w:val="00D83855"/>
    <w:rsid w:val="00D839C3"/>
    <w:rsid w:val="00D863C3"/>
    <w:rsid w:val="00D91FA0"/>
    <w:rsid w:val="00D93793"/>
    <w:rsid w:val="00D9786C"/>
    <w:rsid w:val="00DA10D1"/>
    <w:rsid w:val="00DA5C4D"/>
    <w:rsid w:val="00DA61FC"/>
    <w:rsid w:val="00DB192A"/>
    <w:rsid w:val="00DB3C0F"/>
    <w:rsid w:val="00DB706D"/>
    <w:rsid w:val="00DC19DB"/>
    <w:rsid w:val="00DC1F36"/>
    <w:rsid w:val="00DC214A"/>
    <w:rsid w:val="00DC3C31"/>
    <w:rsid w:val="00DC4941"/>
    <w:rsid w:val="00DC4A3F"/>
    <w:rsid w:val="00DD0DA3"/>
    <w:rsid w:val="00DD4033"/>
    <w:rsid w:val="00DD646C"/>
    <w:rsid w:val="00DE0128"/>
    <w:rsid w:val="00DE0A69"/>
    <w:rsid w:val="00DE253A"/>
    <w:rsid w:val="00DE2664"/>
    <w:rsid w:val="00DE541F"/>
    <w:rsid w:val="00DE7689"/>
    <w:rsid w:val="00DF13D0"/>
    <w:rsid w:val="00DF2078"/>
    <w:rsid w:val="00E042CF"/>
    <w:rsid w:val="00E14AB8"/>
    <w:rsid w:val="00E151A5"/>
    <w:rsid w:val="00E17E45"/>
    <w:rsid w:val="00E214D0"/>
    <w:rsid w:val="00E35197"/>
    <w:rsid w:val="00E40A8E"/>
    <w:rsid w:val="00E444AD"/>
    <w:rsid w:val="00E4548D"/>
    <w:rsid w:val="00E47A27"/>
    <w:rsid w:val="00E51416"/>
    <w:rsid w:val="00E55260"/>
    <w:rsid w:val="00E6711A"/>
    <w:rsid w:val="00E7222B"/>
    <w:rsid w:val="00E77976"/>
    <w:rsid w:val="00E77A58"/>
    <w:rsid w:val="00E87A32"/>
    <w:rsid w:val="00E87CBD"/>
    <w:rsid w:val="00E9127C"/>
    <w:rsid w:val="00E91793"/>
    <w:rsid w:val="00E919E6"/>
    <w:rsid w:val="00EA1B43"/>
    <w:rsid w:val="00EA27C5"/>
    <w:rsid w:val="00EB16B9"/>
    <w:rsid w:val="00EB6607"/>
    <w:rsid w:val="00EC1115"/>
    <w:rsid w:val="00EC3100"/>
    <w:rsid w:val="00EC6EE8"/>
    <w:rsid w:val="00ED2E67"/>
    <w:rsid w:val="00ED3F9E"/>
    <w:rsid w:val="00ED4299"/>
    <w:rsid w:val="00EE7C1B"/>
    <w:rsid w:val="00EE7F5C"/>
    <w:rsid w:val="00EF224A"/>
    <w:rsid w:val="00EF299A"/>
    <w:rsid w:val="00EF48DC"/>
    <w:rsid w:val="00EF4C94"/>
    <w:rsid w:val="00EF6443"/>
    <w:rsid w:val="00EF7955"/>
    <w:rsid w:val="00EF7BFF"/>
    <w:rsid w:val="00F017DC"/>
    <w:rsid w:val="00F01A9B"/>
    <w:rsid w:val="00F05DA4"/>
    <w:rsid w:val="00F071AE"/>
    <w:rsid w:val="00F13AAD"/>
    <w:rsid w:val="00F14555"/>
    <w:rsid w:val="00F20899"/>
    <w:rsid w:val="00F25377"/>
    <w:rsid w:val="00F25D6F"/>
    <w:rsid w:val="00F2733F"/>
    <w:rsid w:val="00F31976"/>
    <w:rsid w:val="00F32318"/>
    <w:rsid w:val="00F37044"/>
    <w:rsid w:val="00F37ADF"/>
    <w:rsid w:val="00F40CB0"/>
    <w:rsid w:val="00F44BD9"/>
    <w:rsid w:val="00F46734"/>
    <w:rsid w:val="00F469F1"/>
    <w:rsid w:val="00F53398"/>
    <w:rsid w:val="00F533B3"/>
    <w:rsid w:val="00F5386E"/>
    <w:rsid w:val="00F564D8"/>
    <w:rsid w:val="00F61B54"/>
    <w:rsid w:val="00F6335C"/>
    <w:rsid w:val="00F65434"/>
    <w:rsid w:val="00F6654C"/>
    <w:rsid w:val="00F675E5"/>
    <w:rsid w:val="00F713E0"/>
    <w:rsid w:val="00F71549"/>
    <w:rsid w:val="00F75238"/>
    <w:rsid w:val="00F779DF"/>
    <w:rsid w:val="00F80F68"/>
    <w:rsid w:val="00FA33CA"/>
    <w:rsid w:val="00FB138B"/>
    <w:rsid w:val="00FB2408"/>
    <w:rsid w:val="00FB363F"/>
    <w:rsid w:val="00FB373A"/>
    <w:rsid w:val="00FB4257"/>
    <w:rsid w:val="00FB6319"/>
    <w:rsid w:val="00FC02F2"/>
    <w:rsid w:val="00FC2E2C"/>
    <w:rsid w:val="00FC578D"/>
    <w:rsid w:val="00FD37C8"/>
    <w:rsid w:val="00FD4BB3"/>
    <w:rsid w:val="00FD50E2"/>
    <w:rsid w:val="00FD5E38"/>
    <w:rsid w:val="00FD6B02"/>
    <w:rsid w:val="00FD6C4F"/>
    <w:rsid w:val="00FE56CF"/>
    <w:rsid w:val="00FE60F9"/>
    <w:rsid w:val="00FE73B6"/>
    <w:rsid w:val="00FF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.xls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Excel_Macro-Enabled_Worksheet.xlsm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252</TotalTime>
  <Pages>8</Pages>
  <Words>781</Words>
  <Characters>4457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53</cp:revision>
  <cp:lastPrinted>2023-04-23T13:35:00Z</cp:lastPrinted>
  <dcterms:created xsi:type="dcterms:W3CDTF">2023-06-15T04:32:00Z</dcterms:created>
  <dcterms:modified xsi:type="dcterms:W3CDTF">2023-09-20T06:03:00Z</dcterms:modified>
</cp:coreProperties>
</file>